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744" w:rsidRDefault="005D4744"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209</wp:posOffset>
                </wp:positionV>
                <wp:extent cx="7096125" cy="1404620"/>
                <wp:effectExtent l="0" t="0" r="9525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95F" w:rsidRPr="005D4744" w:rsidRDefault="002C495F" w:rsidP="005D4744">
                            <w:pPr>
                              <w:shd w:val="clear" w:color="auto" w:fill="FFFFFF"/>
                              <w:jc w:val="center"/>
                              <w:rPr>
                                <w:caps/>
                                <w:sz w:val="28"/>
                                <w:szCs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8"/>
                                <w:szCs w:val="2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:rsidR="002C495F" w:rsidRPr="005D4744" w:rsidRDefault="002C495F" w:rsidP="005D4744">
                            <w:pPr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5D4744">
                              <w:rPr>
                                <w:sz w:val="24"/>
                                <w:lang w:val="ru-RU"/>
                              </w:rPr>
                              <w:t xml:space="preserve">Федеральное государственное автономное образовательное учреждение </w:t>
                            </w:r>
                          </w:p>
                          <w:p w:rsidR="002C495F" w:rsidRPr="005D4744" w:rsidRDefault="002C495F" w:rsidP="005D4744">
                            <w:pPr>
                              <w:shd w:val="clear" w:color="auto" w:fill="FFFFFF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proofErr w:type="gramStart"/>
                            <w:r w:rsidRPr="005D4744">
                              <w:rPr>
                                <w:sz w:val="24"/>
                                <w:lang w:val="ru-RU"/>
                              </w:rPr>
                              <w:t>высшего</w:t>
                            </w:r>
                            <w:proofErr w:type="gramEnd"/>
                            <w:r w:rsidRPr="005D4744">
                              <w:rPr>
                                <w:sz w:val="24"/>
                                <w:lang w:val="ru-RU"/>
                              </w:rPr>
                              <w:t xml:space="preserve"> профессионального образования</w:t>
                            </w:r>
                          </w:p>
                          <w:p w:rsidR="002C495F" w:rsidRPr="00026591" w:rsidRDefault="002C495F" w:rsidP="005D4744">
                            <w:pPr>
                              <w:shd w:val="clear" w:color="auto" w:fill="FFFFFF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026591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>«Дальневосточный федеральный университет»</w:t>
                            </w:r>
                          </w:p>
                          <w:p w:rsidR="002C495F" w:rsidRPr="00026591" w:rsidRDefault="002C495F" w:rsidP="005D4744">
                            <w:pPr>
                              <w:pBdr>
                                <w:top w:val="thinThickSmallGap" w:sz="24" w:space="1" w:color="auto"/>
                              </w:pBdr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Borders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10138"/>
                            </w:tblGrid>
                            <w:tr w:rsidR="002C495F" w:rsidRPr="005D4744" w:rsidTr="008B2CA1">
                              <w:tc>
                                <w:tcPr>
                                  <w:tcW w:w="10138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2C495F" w:rsidRPr="005D4744" w:rsidRDefault="002C495F" w:rsidP="005D4744">
                                  <w:pPr>
                                    <w:widowControl w:val="0"/>
                                    <w:jc w:val="center"/>
                                    <w:rPr>
                                      <w:sz w:val="32"/>
                                      <w:szCs w:val="28"/>
                                    </w:rPr>
                                  </w:pPr>
                                  <w:r w:rsidRPr="005D4744">
                                    <w:rPr>
                                      <w:b/>
                                      <w:sz w:val="32"/>
                                      <w:szCs w:val="28"/>
                                    </w:rPr>
                                    <w:t>ШКОЛА ЕСТЕСТВЕННЫХ НАУК</w:t>
                                  </w:r>
                                </w:p>
                              </w:tc>
                            </w:tr>
                          </w:tbl>
                          <w:p w:rsidR="002C495F" w:rsidRPr="00843CC2" w:rsidRDefault="002C495F" w:rsidP="005D4744">
                            <w:pPr>
                              <w:widowControl w:val="0"/>
                              <w:jc w:val="center"/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</w:pPr>
                            <w:r w:rsidRPr="005D4744">
                              <w:rPr>
                                <w:b/>
                                <w:bCs/>
                                <w:sz w:val="32"/>
                                <w:szCs w:val="28"/>
                                <w:lang w:val="ru-RU"/>
                              </w:rPr>
                              <w:t xml:space="preserve">Кафедра </w:t>
                            </w:r>
                            <w:r w:rsidRPr="005D4744">
                              <w:rPr>
                                <w:b/>
                                <w:bCs/>
                                <w:iCs/>
                                <w:sz w:val="32"/>
                                <w:szCs w:val="28"/>
                                <w:lang w:val="ru-RU"/>
                              </w:rPr>
                              <w:t>прикладной математики, механики, управления и программного обеспечения</w:t>
                            </w:r>
                          </w:p>
                          <w:p w:rsidR="002C495F" w:rsidRPr="005D4744" w:rsidRDefault="002C495F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0;width:558.75pt;height:110.6pt;z-index:2516561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" stroked="f">
                <v:textbox style="mso-fit-shape-to-text:t">
                  <w:txbxContent>
                    <w:p w:rsidR="002C495F" w:rsidRPr="005D4744" w:rsidRDefault="002C495F" w:rsidP="005D4744">
                      <w:pPr>
                        <w:shd w:val="clear" w:color="auto" w:fill="FFFFFF"/>
                        <w:jc w:val="center"/>
                        <w:rPr>
                          <w:caps/>
                          <w:sz w:val="28"/>
                          <w:szCs w:val="24"/>
                          <w:lang w:val="ru-RU"/>
                        </w:rPr>
                      </w:pPr>
                      <w:r w:rsidRPr="005D4744">
                        <w:rPr>
                          <w:sz w:val="28"/>
                          <w:szCs w:val="24"/>
                          <w:lang w:val="ru-RU"/>
                        </w:rPr>
                        <w:t>МИНИСТЕРСТВО ОБРАЗОВАНИЯ И НАУКИ РОССИЙСКОЙ ФЕДЕРАЦИИ</w:t>
                      </w:r>
                    </w:p>
                    <w:p w:rsidR="002C495F" w:rsidRPr="005D4744" w:rsidRDefault="002C495F" w:rsidP="005D4744">
                      <w:pPr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5D4744">
                        <w:rPr>
                          <w:sz w:val="24"/>
                          <w:lang w:val="ru-RU"/>
                        </w:rPr>
                        <w:t xml:space="preserve">Федеральное государственное автономное образовательное учреждение </w:t>
                      </w:r>
                    </w:p>
                    <w:p w:rsidR="002C495F" w:rsidRPr="005D4744" w:rsidRDefault="002C495F" w:rsidP="005D4744">
                      <w:pPr>
                        <w:shd w:val="clear" w:color="auto" w:fill="FFFFFF"/>
                        <w:jc w:val="center"/>
                        <w:rPr>
                          <w:sz w:val="24"/>
                          <w:lang w:val="ru-RU"/>
                        </w:rPr>
                      </w:pPr>
                      <w:proofErr w:type="gramStart"/>
                      <w:r w:rsidRPr="005D4744">
                        <w:rPr>
                          <w:sz w:val="24"/>
                          <w:lang w:val="ru-RU"/>
                        </w:rPr>
                        <w:t>высшего</w:t>
                      </w:r>
                      <w:proofErr w:type="gramEnd"/>
                      <w:r w:rsidRPr="005D4744">
                        <w:rPr>
                          <w:sz w:val="24"/>
                          <w:lang w:val="ru-RU"/>
                        </w:rPr>
                        <w:t xml:space="preserve"> профессионального образования</w:t>
                      </w:r>
                    </w:p>
                    <w:p w:rsidR="002C495F" w:rsidRPr="00026591" w:rsidRDefault="002C495F" w:rsidP="005D4744">
                      <w:pPr>
                        <w:shd w:val="clear" w:color="auto" w:fill="FFFFFF"/>
                        <w:jc w:val="center"/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</w:pPr>
                      <w:r w:rsidRPr="00026591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>«Дальневосточный федеральный университет»</w:t>
                      </w:r>
                    </w:p>
                    <w:p w:rsidR="002C495F" w:rsidRPr="00026591" w:rsidRDefault="002C495F" w:rsidP="005D4744">
                      <w:pPr>
                        <w:pBdr>
                          <w:top w:val="thinThickSmallGap" w:sz="24" w:space="1" w:color="auto"/>
                        </w:pBdr>
                        <w:rPr>
                          <w:sz w:val="24"/>
                          <w:lang w:val="ru-RU"/>
                        </w:rPr>
                      </w:pPr>
                    </w:p>
                    <w:tbl>
                      <w:tblPr>
                        <w:tblW w:w="0" w:type="auto"/>
                        <w:tblBorders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10138"/>
                      </w:tblGrid>
                      <w:tr w:rsidR="002C495F" w:rsidRPr="005D4744" w:rsidTr="008B2CA1">
                        <w:tc>
                          <w:tcPr>
                            <w:tcW w:w="10138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2C495F" w:rsidRPr="005D4744" w:rsidRDefault="002C495F" w:rsidP="005D4744">
                            <w:pPr>
                              <w:widowControl w:val="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5D4744">
                              <w:rPr>
                                <w:b/>
                                <w:sz w:val="32"/>
                                <w:szCs w:val="28"/>
                              </w:rPr>
                              <w:t>ШКОЛА ЕСТЕСТВЕННЫХ НАУК</w:t>
                            </w:r>
                          </w:p>
                        </w:tc>
                      </w:tr>
                    </w:tbl>
                    <w:p w:rsidR="002C495F" w:rsidRPr="00843CC2" w:rsidRDefault="002C495F" w:rsidP="005D4744">
                      <w:pPr>
                        <w:widowControl w:val="0"/>
                        <w:jc w:val="center"/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</w:pPr>
                      <w:r w:rsidRPr="005D4744">
                        <w:rPr>
                          <w:b/>
                          <w:bCs/>
                          <w:sz w:val="32"/>
                          <w:szCs w:val="28"/>
                          <w:lang w:val="ru-RU"/>
                        </w:rPr>
                        <w:t xml:space="preserve">Кафедра </w:t>
                      </w:r>
                      <w:r w:rsidRPr="005D4744">
                        <w:rPr>
                          <w:b/>
                          <w:bCs/>
                          <w:iCs/>
                          <w:sz w:val="32"/>
                          <w:szCs w:val="28"/>
                          <w:lang w:val="ru-RU"/>
                        </w:rPr>
                        <w:t>прикладной математики, механики, управления и программного обеспечения</w:t>
                      </w:r>
                    </w:p>
                    <w:p w:rsidR="002C495F" w:rsidRPr="005D4744" w:rsidRDefault="002C495F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id w:val="1300504333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:rsidR="00442A94" w:rsidRDefault="00442A94"/>
        <w:p w:rsidR="00442A94" w:rsidRDefault="005D4744">
          <w:pPr>
            <w:jc w:val="left"/>
            <w:rPr>
              <w:lang w:val="ru-RU"/>
            </w:rPr>
          </w:pPr>
          <w:r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6104C2BB" wp14:editId="0EAF6CBC">
                    <wp:simplePos x="0" y="0"/>
                    <wp:positionH relativeFrom="margin">
                      <wp:posOffset>5497003</wp:posOffset>
                    </wp:positionH>
                    <wp:positionV relativeFrom="page">
                      <wp:posOffset>9072880</wp:posOffset>
                    </wp:positionV>
                    <wp:extent cx="590550" cy="260350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26035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24"/>
                                  </w:rPr>
                                  <w:alias w:val="Год"/>
                                  <w:tag w:val=""/>
                                  <w:id w:val="-41948763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C495F" w:rsidRDefault="002C495F" w:rsidP="005D4744">
                                    <w:pPr>
                                      <w:pStyle w:val="af2"/>
                                      <w:ind w:left="-426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442A94">
                                      <w:rPr>
                                        <w:color w:val="FFFFFF" w:themeColor="background1"/>
                                        <w:sz w:val="36"/>
                                        <w:szCs w:val="24"/>
                                        <w:lang w:val="ru-RU"/>
                                      </w:rPr>
                                      <w:t>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04C2BB" id="Прямоугольник 132" o:spid="_x0000_s1027" style="position:absolute;margin-left:432.85pt;margin-top:714.4pt;width:46.5pt;height:20.5pt;z-index:251653120;visibility:visible;mso-wrap-style:square;mso-width-percent:76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" fillcolor="black [3213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24"/>
                            </w:rPr>
                            <w:alias w:val="Год"/>
                            <w:tag w:val=""/>
                            <w:id w:val="-41948763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495F" w:rsidRDefault="002C495F" w:rsidP="005D4744">
                              <w:pPr>
                                <w:pStyle w:val="af2"/>
                                <w:ind w:left="-426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442A94">
                                <w:rPr>
                                  <w:color w:val="FFFFFF" w:themeColor="background1"/>
                                  <w:sz w:val="36"/>
                                  <w:szCs w:val="24"/>
                                  <w:lang w:val="ru-RU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442A94">
            <w:rPr>
              <w:noProof/>
              <w:lang w:val="ru-RU" w:eastAsia="ru-RU"/>
            </w:rPr>
            <mc:AlternateContent>
              <mc:Choice Requires="wps">
                <w:drawing>
                  <wp:anchor distT="0" distB="0" distL="182880" distR="182880" simplePos="0" relativeHeight="251654144" behindDoc="0" locked="0" layoutInCell="1" allowOverlap="1" wp14:anchorId="7AEB11E1" wp14:editId="2719DDA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4421657</wp:posOffset>
                    </wp:positionV>
                    <wp:extent cx="5622290" cy="6720840"/>
                    <wp:effectExtent l="0" t="0" r="0" b="1206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2229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442A94" w:rsidRDefault="002C495F">
                                <w:pPr>
                                  <w:pStyle w:val="af2"/>
                                  <w:spacing w:before="40" w:after="560" w:line="216" w:lineRule="auto"/>
                                  <w:rPr>
                                    <w:color w:val="F07F09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96"/>
                                      <w:szCs w:val="72"/>
                                      <w:lang w:val="ru-RU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Название"/>
                                    <w:tag w:val=""/>
                                    <w:id w:val="787950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3224B">
                                      <w:rPr>
                                        <w:color w:val="000000" w:themeColor="text1"/>
                                        <w:sz w:val="96"/>
                                        <w:szCs w:val="72"/>
                                        <w:lang w:val="ru-RU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UI и диалог с пользователем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0243C" w:themeColor="accent5" w:themeShade="80"/>
                                    <w:sz w:val="36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57420173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C495F" w:rsidRPr="00442A94" w:rsidRDefault="002C495F">
                                    <w:pPr>
                                      <w:pStyle w:val="af2"/>
                                      <w:spacing w:before="40" w:after="40"/>
                                      <w:rPr>
                                        <w:caps/>
                                        <w:color w:val="30243C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0243C" w:themeColor="accent5" w:themeShade="80"/>
                                        <w:sz w:val="36"/>
                                        <w:szCs w:val="28"/>
                                        <w:lang w:val="ru-RU"/>
                                      </w:rPr>
                                      <w:t>Студент (ы) группы с8404: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604878" w:themeColor="accent5"/>
                                    <w:sz w:val="32"/>
                                    <w:szCs w:val="24"/>
                                  </w:rPr>
                                  <w:alias w:val="Автор"/>
                                  <w:tag w:val=""/>
                                  <w:id w:val="20636623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C495F" w:rsidRPr="005D4744" w:rsidRDefault="002C495F">
                                    <w:pPr>
                                      <w:pStyle w:val="af2"/>
                                      <w:spacing w:before="80" w:after="40"/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Трикашный а</w:t>
                                    </w:r>
                                    <w:r w:rsidRPr="00442A94"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caps/>
                                        <w:color w:val="604878" w:themeColor="accent5"/>
                                        <w:sz w:val="32"/>
                                        <w:szCs w:val="24"/>
                                        <w:lang w:val="ru-RU"/>
                                      </w:rPr>
                                      <w:t xml:space="preserve"> татюшев м.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7AEB11E1" id="Текстовое поле 131" o:spid="_x0000_s1028" type="#_x0000_t202" style="position:absolute;margin-left:0;margin-top:348.15pt;width:442.7pt;height:529.2pt;z-index:251654144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" filled="f" stroked="f" strokeweight=".5pt">
                    <v:textbox style="mso-fit-shape-to-text:t" inset="0,0,0,0">
                      <w:txbxContent>
                        <w:p w:rsidR="002C495F" w:rsidRPr="00442A94" w:rsidRDefault="002C495F">
                          <w:pPr>
                            <w:pStyle w:val="af2"/>
                            <w:spacing w:before="40" w:after="560" w:line="216" w:lineRule="auto"/>
                            <w:rPr>
                              <w:color w:val="F07F09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96"/>
                                <w:szCs w:val="72"/>
                                <w:lang w:val="ru-RU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Название"/>
                              <w:tag w:val=""/>
                              <w:id w:val="787950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3224B">
                                <w:rPr>
                                  <w:color w:val="000000" w:themeColor="text1"/>
                                  <w:sz w:val="96"/>
                                  <w:szCs w:val="72"/>
                                  <w:lang w:val="ru-RU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UI и диалог с пользователем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0243C" w:themeColor="accent5" w:themeShade="80"/>
                              <w:sz w:val="36"/>
                              <w:szCs w:val="28"/>
                            </w:rPr>
                            <w:alias w:val="Подзаголовок"/>
                            <w:tag w:val=""/>
                            <w:id w:val="-57420173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C495F" w:rsidRPr="00442A94" w:rsidRDefault="002C495F">
                              <w:pPr>
                                <w:pStyle w:val="af2"/>
                                <w:spacing w:before="40" w:after="40"/>
                                <w:rPr>
                                  <w:caps/>
                                  <w:color w:val="30243C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30243C" w:themeColor="accent5" w:themeShade="80"/>
                                  <w:sz w:val="36"/>
                                  <w:szCs w:val="28"/>
                                  <w:lang w:val="ru-RU"/>
                                </w:rPr>
                                <w:t>Студент (ы) группы с8404: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604878" w:themeColor="accent5"/>
                              <w:sz w:val="32"/>
                              <w:szCs w:val="24"/>
                            </w:rPr>
                            <w:alias w:val="Автор"/>
                            <w:tag w:val=""/>
                            <w:id w:val="20636623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C495F" w:rsidRPr="005D4744" w:rsidRDefault="002C495F">
                              <w:pPr>
                                <w:pStyle w:val="af2"/>
                                <w:spacing w:before="80" w:after="40"/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Трикашный а</w:t>
                              </w:r>
                              <w:r w:rsidRPr="00442A94"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caps/>
                                  <w:color w:val="604878" w:themeColor="accent5"/>
                                  <w:sz w:val="32"/>
                                  <w:szCs w:val="24"/>
                                  <w:lang w:val="ru-RU"/>
                                </w:rPr>
                                <w:t xml:space="preserve"> татюшев м.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42A94">
            <w:rPr>
              <w:lang w:val="ru-RU"/>
            </w:rPr>
            <w:br w:type="page"/>
          </w:r>
        </w:p>
      </w:sdtContent>
    </w:sdt>
    <w:sdt>
      <w:sdtPr>
        <w:rPr>
          <w:lang w:val="ru-RU"/>
        </w:rPr>
        <w:id w:val="-18968503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smallCaps w:val="0"/>
          <w:color w:val="auto"/>
          <w:sz w:val="22"/>
          <w:szCs w:val="22"/>
          <w:lang w:val="en-US"/>
        </w:rPr>
      </w:sdtEndPr>
      <w:sdtContent>
        <w:p w:rsidR="005C787C" w:rsidRDefault="005C787C">
          <w:pPr>
            <w:pStyle w:val="af1"/>
          </w:pPr>
          <w:r>
            <w:rPr>
              <w:lang w:val="ru-RU"/>
            </w:rPr>
            <w:t>Оглавление</w:t>
          </w:r>
        </w:p>
        <w:p w:rsidR="005C787C" w:rsidRDefault="005C787C">
          <w:pPr>
            <w:pStyle w:val="12"/>
            <w:tabs>
              <w:tab w:val="right" w:leader="dot" w:pos="12950"/>
            </w:tabs>
            <w:rPr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314311" w:history="1">
            <w:r w:rsidRPr="00134C0C">
              <w:rPr>
                <w:rStyle w:val="afb"/>
                <w:noProof/>
                <w:lang w:val="ru-RU"/>
              </w:rPr>
              <w:t>История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12"/>
            <w:tabs>
              <w:tab w:val="left" w:pos="44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2" w:history="1">
            <w:r w:rsidRPr="00134C0C">
              <w:rPr>
                <w:rStyle w:val="afb"/>
                <w:noProof/>
                <w:lang w:val="ru-RU"/>
              </w:rPr>
              <w:t>2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Диалог с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3" w:history="1">
            <w:r w:rsidRPr="00134C0C">
              <w:rPr>
                <w:rStyle w:val="afb"/>
                <w:noProof/>
                <w:lang w:val="ru-RU"/>
              </w:rPr>
              <w:t>2.1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Стартовое окно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23"/>
            <w:tabs>
              <w:tab w:val="left" w:pos="88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4" w:history="1">
            <w:r w:rsidRPr="00134C0C">
              <w:rPr>
                <w:rStyle w:val="afb"/>
                <w:noProof/>
                <w:lang w:val="ru-RU"/>
              </w:rPr>
              <w:t>2.2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Рабочее окно программы и выбор фильтров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5" w:history="1">
            <w:r w:rsidRPr="00134C0C">
              <w:rPr>
                <w:rStyle w:val="afb"/>
                <w:noProof/>
                <w:lang w:val="ru-RU"/>
              </w:rPr>
              <w:t>2.2.1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Первый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6" w:history="1">
            <w:r w:rsidRPr="00134C0C">
              <w:rPr>
                <w:rStyle w:val="afb"/>
                <w:noProof/>
                <w:lang w:val="ru-RU"/>
              </w:rPr>
              <w:t>2.2.2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Закрытие поля с выбором фильтров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7" w:history="1">
            <w:r w:rsidRPr="00134C0C">
              <w:rPr>
                <w:rStyle w:val="afb"/>
                <w:noProof/>
                <w:lang w:val="ru-RU"/>
              </w:rPr>
              <w:t>2.2.3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Открытие контекстного меню со списком фильтров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8" w:history="1">
            <w:r w:rsidRPr="00134C0C">
              <w:rPr>
                <w:rStyle w:val="afb"/>
                <w:noProof/>
                <w:lang w:val="ru-RU"/>
              </w:rPr>
              <w:t>2.2.4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Выбор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19" w:history="1">
            <w:r w:rsidRPr="00134C0C">
              <w:rPr>
                <w:rStyle w:val="afb"/>
                <w:noProof/>
                <w:lang w:val="ru-RU"/>
              </w:rPr>
              <w:t>2.2.5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Изменение критериев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0" w:history="1">
            <w:r w:rsidRPr="00134C0C">
              <w:rPr>
                <w:rStyle w:val="afb"/>
                <w:noProof/>
                <w:lang w:val="ru-RU"/>
              </w:rPr>
              <w:t>2.2.6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Окно программы после выбора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1" w:history="1">
            <w:r w:rsidRPr="00134C0C">
              <w:rPr>
                <w:rStyle w:val="afb"/>
                <w:noProof/>
                <w:lang w:val="ru-RU"/>
              </w:rPr>
              <w:t>2.2.7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Добавление нового поля для добавления фильтра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2" w:history="1">
            <w:r w:rsidRPr="00134C0C">
              <w:rPr>
                <w:rStyle w:val="afb"/>
                <w:noProof/>
                <w:lang w:val="ru-RU"/>
              </w:rPr>
              <w:t>2.2.8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Добавление нового поля с фильтрами с условием «ИЛИ»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4" w:history="1">
            <w:r w:rsidRPr="00134C0C">
              <w:rPr>
                <w:rStyle w:val="afb"/>
                <w:noProof/>
                <w:lang w:val="ru-RU"/>
              </w:rPr>
              <w:t>2.2.9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Раскрытие поля с выбором 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5" w:history="1">
            <w:r w:rsidRPr="00134C0C">
              <w:rPr>
                <w:rStyle w:val="afb"/>
                <w:noProof/>
                <w:lang w:val="ru-RU"/>
              </w:rPr>
              <w:t>2.2.10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Нажатие на «Добавить в круг»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6" w:history="1">
            <w:r w:rsidRPr="00134C0C">
              <w:rPr>
                <w:rStyle w:val="afb"/>
                <w:noProof/>
                <w:lang w:val="ru-RU"/>
              </w:rPr>
              <w:t>2.2.11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Нажатие на «Переместить в круг»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7" w:history="1">
            <w:r w:rsidRPr="00134C0C">
              <w:rPr>
                <w:rStyle w:val="afb"/>
                <w:noProof/>
                <w:lang w:val="ru-RU"/>
              </w:rPr>
              <w:t>2.2.12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Нажатие на «Удалить из круга»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8" w:history="1">
            <w:r w:rsidRPr="00134C0C">
              <w:rPr>
                <w:rStyle w:val="afb"/>
                <w:noProof/>
                <w:lang w:val="ru-RU"/>
              </w:rPr>
              <w:t>2.2.13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Нажатие на «Удалить из всех кругов»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pPr>
            <w:pStyle w:val="31"/>
            <w:tabs>
              <w:tab w:val="left" w:pos="1320"/>
              <w:tab w:val="right" w:leader="dot" w:pos="12950"/>
            </w:tabs>
            <w:rPr>
              <w:noProof/>
              <w:lang w:val="ru-RU" w:eastAsia="ru-RU"/>
            </w:rPr>
          </w:pPr>
          <w:hyperlink w:anchor="_Toc378314329" w:history="1">
            <w:r w:rsidRPr="00134C0C">
              <w:rPr>
                <w:rStyle w:val="afb"/>
                <w:noProof/>
                <w:lang w:val="ru-RU"/>
              </w:rPr>
              <w:t>2.2.14</w:t>
            </w:r>
            <w:r>
              <w:rPr>
                <w:noProof/>
                <w:lang w:val="ru-RU" w:eastAsia="ru-RU"/>
              </w:rPr>
              <w:tab/>
            </w:r>
            <w:r w:rsidRPr="00134C0C">
              <w:rPr>
                <w:rStyle w:val="afb"/>
                <w:noProof/>
                <w:lang w:val="ru-RU"/>
              </w:rPr>
              <w:t>Подтверждение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_Toc378314329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787C" w:rsidRDefault="005C787C">
          <w:r>
            <w:rPr>
              <w:b/>
              <w:bCs/>
            </w:rPr>
            <w:fldChar w:fldCharType="end"/>
          </w:r>
        </w:p>
      </w:sdtContent>
    </w:sdt>
    <w:p w:rsidR="005D4744" w:rsidRDefault="00442A94">
      <w:pPr>
        <w:jc w:val="left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5D4744" w:rsidRDefault="005D4744" w:rsidP="00480697"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0" w:name="_Toc378314194"/>
      <w:bookmarkStart w:id="1" w:name="_Toc378314311"/>
      <w:r>
        <w:rPr>
          <w:lang w:val="ru-RU"/>
        </w:rPr>
        <w:lastRenderedPageBreak/>
        <w:t>История изменений</w:t>
      </w:r>
      <w:bookmarkEnd w:id="0"/>
      <w:bookmarkEnd w:id="1"/>
    </w:p>
    <w:tbl>
      <w:tblPr>
        <w:tblStyle w:val="11"/>
        <w:tblW w:w="9359" w:type="dxa"/>
        <w:tblLook w:val="04A0" w:firstRow="1" w:lastRow="0" w:firstColumn="1" w:lastColumn="0" w:noHBand="0" w:noVBand="1"/>
      </w:tblPr>
      <w:tblGrid>
        <w:gridCol w:w="579"/>
        <w:gridCol w:w="1412"/>
        <w:gridCol w:w="5801"/>
        <w:gridCol w:w="1567"/>
      </w:tblGrid>
      <w:tr w:rsidR="005D4744" w:rsidTr="008B2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</w:pPr>
            <w:r>
              <w:t>id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Фамилия Имя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CBCBCB" w:themeFill="text2" w:themeFillTint="40"/>
            <w:hideMark/>
          </w:tcPr>
          <w:p w:rsidR="005D4744" w:rsidRDefault="005D4744" w:rsidP="008B2C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CR_id</w:t>
            </w:r>
            <w:proofErr w:type="spellEnd"/>
          </w:p>
        </w:tc>
      </w:tr>
      <w:tr w:rsidR="005D4744" w:rsidRPr="006C7A78" w:rsidTr="008B2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Default="005D4744" w:rsidP="008B2CA1">
            <w:pPr>
              <w:jc w:val="left"/>
              <w:rPr>
                <w:b w:val="0"/>
              </w:rPr>
            </w:pPr>
            <w:r>
              <w:t>0.1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Default="0073224B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Трикашный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Pr="0073224B" w:rsidRDefault="005D4744" w:rsidP="0073224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</w:t>
            </w:r>
            <w:r w:rsidR="0073224B">
              <w:rPr>
                <w:lang w:val="ru-RU"/>
              </w:rPr>
              <w:t xml:space="preserve">документа, создание начальной версии </w:t>
            </w:r>
            <w:r w:rsidR="0073224B">
              <w:t>UI</w:t>
            </w:r>
            <w:r w:rsidR="0073224B" w:rsidRPr="0073224B">
              <w:rPr>
                <w:lang w:val="ru-RU"/>
              </w:rPr>
              <w:t xml:space="preserve"> </w:t>
            </w:r>
            <w:r w:rsidR="0073224B">
              <w:rPr>
                <w:lang w:val="ru-RU"/>
              </w:rPr>
              <w:t>и диалога с пользователем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D4744" w:rsidRPr="00422389" w:rsidRDefault="00422389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#51</w:t>
            </w:r>
          </w:p>
        </w:tc>
      </w:tr>
      <w:tr w:rsidR="00026591" w:rsidRPr="00843CC2" w:rsidTr="008B2CA1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026591" w:rsidRDefault="00026591" w:rsidP="008B2CA1">
            <w:pPr>
              <w:jc w:val="left"/>
              <w:rPr>
                <w:b w:val="0"/>
              </w:rPr>
            </w:pPr>
            <w:r>
              <w:t>0.2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026591" w:rsidRDefault="00026591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Трикашный Артём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5E4C28" w:rsidRDefault="00026591" w:rsidP="006935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Создание новой пиктограммы, переделывание структуры документа, обновление </w:t>
            </w:r>
            <w:r>
              <w:t>UI</w:t>
            </w:r>
            <w:r w:rsidR="005E4C28">
              <w:rPr>
                <w:lang w:val="ru-RU"/>
              </w:rPr>
              <w:t xml:space="preserve"> (версия документа с неполным функционалом и </w:t>
            </w:r>
            <w:r w:rsidR="00693529">
              <w:rPr>
                <w:lang w:val="ru-RU"/>
              </w:rPr>
              <w:t>с начальными примерами таблиц с элементами интерфейса</w:t>
            </w:r>
            <w:r w:rsidR="005E4C28">
              <w:rPr>
                <w:lang w:val="ru-RU"/>
              </w:rPr>
              <w:t>)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26591" w:rsidRPr="00202E88" w:rsidRDefault="00202E88" w:rsidP="008B2C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#51</w:t>
            </w:r>
          </w:p>
        </w:tc>
      </w:tr>
      <w:tr w:rsidR="00C534A0" w:rsidRPr="00D25378" w:rsidTr="008B2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34A0" w:rsidRDefault="00C534A0" w:rsidP="008B2CA1">
            <w:pPr>
              <w:jc w:val="left"/>
            </w:pPr>
            <w:r>
              <w:t>0.3</w:t>
            </w:r>
          </w:p>
        </w:tc>
        <w:tc>
          <w:tcPr>
            <w:tcW w:w="14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34A0" w:rsidRDefault="00644BD1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Трикашный Артём</w:t>
            </w:r>
            <w:r w:rsidR="002A7910">
              <w:rPr>
                <w:lang w:val="ru-RU"/>
              </w:rPr>
              <w:t>,</w:t>
            </w:r>
          </w:p>
          <w:p w:rsidR="002A7910" w:rsidRDefault="002A7910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Татюшев</w:t>
            </w:r>
            <w:proofErr w:type="spellEnd"/>
            <w:r>
              <w:rPr>
                <w:lang w:val="ru-RU"/>
              </w:rPr>
              <w:t xml:space="preserve"> Михаил</w:t>
            </w:r>
          </w:p>
        </w:tc>
        <w:tc>
          <w:tcPr>
            <w:tcW w:w="58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34A0" w:rsidRPr="00D25378" w:rsidRDefault="00644BD1" w:rsidP="0069352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Изменение </w:t>
            </w:r>
            <w:r w:rsidR="00D25378">
              <w:t>UI</w:t>
            </w:r>
            <w:r w:rsidR="00D25378">
              <w:rPr>
                <w:lang w:val="ru-RU"/>
              </w:rPr>
              <w:t>, добавление необходимых элементов. Версия без настроек и помощи.</w:t>
            </w:r>
            <w:r w:rsidR="002A7910">
              <w:rPr>
                <w:lang w:val="ru-RU"/>
              </w:rPr>
              <w:t xml:space="preserve"> Начиная с 1.2.8 элементы интерфейса не описаны до завтрашнего дня.</w:t>
            </w:r>
          </w:p>
        </w:tc>
        <w:tc>
          <w:tcPr>
            <w:tcW w:w="15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34A0" w:rsidRPr="00D25378" w:rsidRDefault="00C534A0" w:rsidP="008B2C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ru-RU"/>
              </w:rPr>
            </w:pPr>
            <w:r w:rsidRPr="00D25378">
              <w:rPr>
                <w:lang w:val="ru-RU"/>
              </w:rPr>
              <w:t>#51</w:t>
            </w:r>
          </w:p>
        </w:tc>
      </w:tr>
    </w:tbl>
    <w:p w:rsidR="00480697" w:rsidRDefault="00480697" w:rsidP="005D4744">
      <w:pPr>
        <w:rPr>
          <w:lang w:val="ru-RU"/>
        </w:rPr>
      </w:pPr>
    </w:p>
    <w:p w:rsidR="00480697" w:rsidRDefault="00480697" w:rsidP="00480697">
      <w:pPr>
        <w:rPr>
          <w:lang w:val="ru-RU"/>
        </w:rPr>
      </w:pPr>
      <w:r>
        <w:rPr>
          <w:lang w:val="ru-RU"/>
        </w:rPr>
        <w:br w:type="page"/>
      </w:r>
    </w:p>
    <w:p w:rsidR="00B10B41" w:rsidRDefault="0073224B" w:rsidP="00202E88">
      <w:pPr>
        <w:pStyle w:val="1"/>
        <w:spacing w:before="100" w:beforeAutospacing="1"/>
        <w:ind w:left="431" w:hanging="431"/>
        <w:rPr>
          <w:lang w:val="ru-RU"/>
        </w:rPr>
      </w:pPr>
      <w:bookmarkStart w:id="2" w:name="_Toc378314195"/>
      <w:bookmarkStart w:id="3" w:name="_Toc378314312"/>
      <w:r>
        <w:rPr>
          <w:lang w:val="ru-RU"/>
        </w:rPr>
        <w:lastRenderedPageBreak/>
        <w:t>Диалог с пользователем</w:t>
      </w:r>
      <w:bookmarkEnd w:id="2"/>
      <w:bookmarkEnd w:id="3"/>
    </w:p>
    <w:p w:rsidR="00C97956" w:rsidRDefault="00C97956" w:rsidP="00C97956">
      <w:pPr>
        <w:rPr>
          <w:lang w:val="ru-RU"/>
        </w:rPr>
      </w:pPr>
    </w:p>
    <w:p w:rsidR="0073224B" w:rsidRPr="00537D8A" w:rsidRDefault="0073224B" w:rsidP="001F399B">
      <w:pPr>
        <w:ind w:firstLine="431"/>
        <w:rPr>
          <w:sz w:val="28"/>
          <w:lang w:val="ru-RU"/>
        </w:rPr>
      </w:pPr>
      <w:r w:rsidRPr="00537D8A">
        <w:rPr>
          <w:sz w:val="28"/>
          <w:lang w:val="ru-RU"/>
        </w:rPr>
        <w:t xml:space="preserve">При установке приложения </w:t>
      </w:r>
      <w:proofErr w:type="spellStart"/>
      <w:r w:rsidRPr="00537D8A">
        <w:rPr>
          <w:sz w:val="28"/>
        </w:rPr>
        <w:t>CircleFilter</w:t>
      </w:r>
      <w:proofErr w:type="spellEnd"/>
      <w:r w:rsidRPr="00537D8A">
        <w:rPr>
          <w:sz w:val="28"/>
          <w:lang w:val="ru-RU"/>
        </w:rPr>
        <w:t xml:space="preserve"> мы увидим пиктограмму в правом верхнем углу на панели браузера </w:t>
      </w:r>
      <w:r w:rsidRPr="00537D8A">
        <w:rPr>
          <w:sz w:val="28"/>
        </w:rPr>
        <w:t>Google</w:t>
      </w:r>
      <w:r w:rsidRPr="00537D8A">
        <w:rPr>
          <w:sz w:val="28"/>
          <w:lang w:val="ru-RU"/>
        </w:rPr>
        <w:t xml:space="preserve"> </w:t>
      </w:r>
      <w:r w:rsidRPr="00537D8A">
        <w:rPr>
          <w:sz w:val="28"/>
        </w:rPr>
        <w:t>Chrome</w:t>
      </w:r>
      <w:r w:rsidRPr="00537D8A">
        <w:rPr>
          <w:sz w:val="28"/>
          <w:lang w:val="ru-RU"/>
        </w:rPr>
        <w:t>.</w:t>
      </w:r>
      <w:r w:rsidR="003C1F8D">
        <w:rPr>
          <w:sz w:val="28"/>
          <w:lang w:val="ru-RU"/>
        </w:rPr>
        <w:t xml:space="preserve"> </w:t>
      </w:r>
    </w:p>
    <w:p w:rsidR="0073224B" w:rsidRDefault="0073224B" w:rsidP="0073224B">
      <w:pPr>
        <w:jc w:val="center"/>
        <w:rPr>
          <w:i/>
          <w:lang w:val="ru-RU"/>
        </w:rPr>
      </w:pPr>
    </w:p>
    <w:p w:rsidR="003C1F8D" w:rsidRDefault="003C1F8D" w:rsidP="0073224B">
      <w:pPr>
        <w:jc w:val="center"/>
        <w:rPr>
          <w:i/>
        </w:rPr>
      </w:pPr>
      <w:r>
        <w:rPr>
          <w:noProof/>
          <w:lang w:val="ru-RU" w:eastAsia="ru-RU"/>
        </w:rPr>
        <w:drawing>
          <wp:inline distT="0" distB="0" distL="0" distR="0" wp14:anchorId="52BC1C15" wp14:editId="0D3A08D5">
            <wp:extent cx="3781425" cy="1201456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468" cy="12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D" w:rsidRPr="003C1F8D" w:rsidRDefault="003C1F8D" w:rsidP="0073224B">
      <w:pPr>
        <w:jc w:val="center"/>
        <w:rPr>
          <w:i/>
        </w:rPr>
      </w:pPr>
      <w:r>
        <w:rPr>
          <w:i/>
          <w:lang w:val="ru-RU"/>
        </w:rPr>
        <w:t>Рисунок 1.</w:t>
      </w:r>
      <w:r w:rsidR="004E2E33">
        <w:rPr>
          <w:i/>
          <w:lang w:val="ru-RU"/>
        </w:rPr>
        <w:t xml:space="preserve"> П</w:t>
      </w:r>
      <w:r>
        <w:rPr>
          <w:i/>
          <w:lang w:val="ru-RU"/>
        </w:rPr>
        <w:t xml:space="preserve">иктограмма </w:t>
      </w:r>
      <w:proofErr w:type="spellStart"/>
      <w:r>
        <w:rPr>
          <w:i/>
        </w:rPr>
        <w:t>CircleFilter</w:t>
      </w:r>
      <w:proofErr w:type="spellEnd"/>
    </w:p>
    <w:p w:rsidR="00DD6A64" w:rsidRDefault="001F399B" w:rsidP="001F399B">
      <w:pPr>
        <w:jc w:val="left"/>
        <w:rPr>
          <w:i/>
        </w:rPr>
      </w:pPr>
      <w:r>
        <w:rPr>
          <w:i/>
        </w:rPr>
        <w:br w:type="page"/>
      </w:r>
    </w:p>
    <w:p w:rsidR="001F399B" w:rsidRDefault="0073224B" w:rsidP="00591ECF">
      <w:pPr>
        <w:pStyle w:val="2"/>
        <w:rPr>
          <w:lang w:val="ru-RU"/>
        </w:rPr>
      </w:pPr>
      <w:bookmarkStart w:id="4" w:name="_Toc378314196"/>
      <w:bookmarkStart w:id="5" w:name="_Toc378314313"/>
      <w:r w:rsidRPr="0073224B">
        <w:rPr>
          <w:lang w:val="ru-RU"/>
        </w:rPr>
        <w:lastRenderedPageBreak/>
        <w:t>Стартовое окно</w:t>
      </w:r>
      <w:r>
        <w:rPr>
          <w:lang w:val="ru-RU"/>
        </w:rPr>
        <w:t xml:space="preserve"> программы</w:t>
      </w:r>
      <w:bookmarkEnd w:id="4"/>
      <w:bookmarkEnd w:id="5"/>
    </w:p>
    <w:p w:rsidR="00591ECF" w:rsidRPr="00591ECF" w:rsidRDefault="00591ECF" w:rsidP="00591ECF">
      <w:pPr>
        <w:rPr>
          <w:lang w:val="ru-RU"/>
        </w:rPr>
      </w:pPr>
    </w:p>
    <w:p w:rsidR="0073224B" w:rsidRDefault="001F399B" w:rsidP="00CE7CAF">
      <w:pPr>
        <w:jc w:val="center"/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371C31" wp14:editId="62416AFA">
                <wp:simplePos x="0" y="0"/>
                <wp:positionH relativeFrom="column">
                  <wp:posOffset>5314950</wp:posOffset>
                </wp:positionH>
                <wp:positionV relativeFrom="paragraph">
                  <wp:posOffset>2352040</wp:posOffset>
                </wp:positionV>
                <wp:extent cx="400050" cy="361950"/>
                <wp:effectExtent l="0" t="0" r="19050" b="1905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F399B" w:rsidRDefault="002C495F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71C31" id="Овал 7" o:spid="_x0000_s1029" style="position:absolute;left:0;text-align:left;margin-left:418.5pt;margin-top:185.2pt;width:31.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" fillcolor="white [3201]" strokecolor="#1b587c [3206]" strokeweight="1pt">
                <v:stroke joinstyle="miter"/>
                <v:textbox>
                  <w:txbxContent>
                    <w:p w:rsidR="002C495F" w:rsidRPr="001F399B" w:rsidRDefault="002C495F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46176" wp14:editId="433BBEBD">
                <wp:simplePos x="0" y="0"/>
                <wp:positionH relativeFrom="column">
                  <wp:posOffset>5314950</wp:posOffset>
                </wp:positionH>
                <wp:positionV relativeFrom="paragraph">
                  <wp:posOffset>1761490</wp:posOffset>
                </wp:positionV>
                <wp:extent cx="400050" cy="361950"/>
                <wp:effectExtent l="0" t="0" r="19050" b="1905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F399B" w:rsidRDefault="002C495F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46176" id="Овал 6" o:spid="_x0000_s1030" style="position:absolute;left:0;text-align:left;margin-left:418.5pt;margin-top:138.7pt;width:31.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2C495F" w:rsidRPr="001F399B" w:rsidRDefault="002C495F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291B8" wp14:editId="056CEB15">
                <wp:simplePos x="0" y="0"/>
                <wp:positionH relativeFrom="column">
                  <wp:posOffset>5295900</wp:posOffset>
                </wp:positionH>
                <wp:positionV relativeFrom="paragraph">
                  <wp:posOffset>751840</wp:posOffset>
                </wp:positionV>
                <wp:extent cx="400050" cy="361950"/>
                <wp:effectExtent l="0" t="0" r="19050" b="1905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F399B" w:rsidRDefault="002C495F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291B8" id="Овал 5" o:spid="_x0000_s1031" style="position:absolute;left:0;text-align:left;margin-left:417pt;margin-top:59.2pt;width:31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" fillcolor="white [3201]" strokecolor="#1b587c [3206]" strokeweight="1pt">
                <v:stroke joinstyle="miter"/>
                <v:textbox>
                  <w:txbxContent>
                    <w:p w:rsidR="002C495F" w:rsidRPr="001F399B" w:rsidRDefault="002C495F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E8330B0" wp14:editId="49EFA249">
                <wp:simplePos x="0" y="0"/>
                <wp:positionH relativeFrom="column">
                  <wp:posOffset>5286375</wp:posOffset>
                </wp:positionH>
                <wp:positionV relativeFrom="paragraph">
                  <wp:posOffset>142240</wp:posOffset>
                </wp:positionV>
                <wp:extent cx="400050" cy="361950"/>
                <wp:effectExtent l="0" t="0" r="1905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F399B" w:rsidRDefault="002C495F" w:rsidP="001F399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24"/>
                                <w:szCs w:val="2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30B0" id="Овал 3" o:spid="_x0000_s1032" style="position:absolute;left:0;text-align:left;margin-left:416.25pt;margin-top:11.2pt;width:31.5pt;height:28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" fillcolor="white [3201]" strokecolor="#1b587c [3206]" strokeweight="1pt">
                <v:stroke joinstyle="miter"/>
                <v:textbox>
                  <w:txbxContent>
                    <w:p w:rsidR="002C495F" w:rsidRPr="001F399B" w:rsidRDefault="002C495F" w:rsidP="001F399B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24"/>
                          <w:szCs w:val="28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E2E33">
        <w:rPr>
          <w:noProof/>
          <w:lang w:val="ru-RU" w:eastAsia="ru-RU"/>
        </w:rPr>
        <w:drawing>
          <wp:inline distT="0" distB="0" distL="0" distR="0">
            <wp:extent cx="2257425" cy="3400425"/>
            <wp:effectExtent l="0" t="0" r="9525" b="9525"/>
            <wp:docPr id="4" name="Рисунок 4" descr="C:\Users\tema-_000\Desktop\jk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a-_000\Desktop\jk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8A" w:rsidRDefault="00537D8A" w:rsidP="00537D8A">
      <w:pPr>
        <w:jc w:val="center"/>
        <w:rPr>
          <w:i/>
          <w:lang w:val="ru-RU"/>
        </w:rPr>
      </w:pPr>
      <w:r>
        <w:rPr>
          <w:i/>
          <w:lang w:val="ru-RU"/>
        </w:rPr>
        <w:t>Рисунок 2. Стартовое окно программы</w:t>
      </w:r>
    </w:p>
    <w:p w:rsidR="001F399B" w:rsidRDefault="001F399B" w:rsidP="00CE7CAF">
      <w:pPr>
        <w:rPr>
          <w:lang w:val="ru-RU"/>
        </w:rPr>
      </w:pPr>
      <w:r>
        <w:rPr>
          <w:lang w:val="ru-RU"/>
        </w:rPr>
        <w:tab/>
      </w:r>
      <w:r w:rsidR="00537D8A">
        <w:rPr>
          <w:lang w:val="ru-RU"/>
        </w:rPr>
        <w:tab/>
      </w:r>
    </w:p>
    <w:p w:rsidR="001D3A81" w:rsidRDefault="001D3A81" w:rsidP="001D3A81">
      <w:pPr>
        <w:rPr>
          <w:lang w:val="ru-RU"/>
        </w:rPr>
      </w:pPr>
      <w:r>
        <w:rPr>
          <w:lang w:val="ru-RU"/>
        </w:rPr>
        <w:tab/>
      </w:r>
    </w:p>
    <w:p w:rsidR="001D3A81" w:rsidRDefault="001D3A81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1D3A81" w:rsidRDefault="001D3A81" w:rsidP="001D3A81">
      <w:pPr>
        <w:rPr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8B2CA1" w:rsidTr="00843CC2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8B2CA1" w:rsidRPr="00843CC2" w:rsidRDefault="00843CC2" w:rsidP="00843CC2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8B2CA1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8B2CA1" w:rsidRDefault="008C2A1B">
            <w:proofErr w:type="spellStart"/>
            <w:r>
              <w:t>Start_pict</w:t>
            </w:r>
            <w:proofErr w:type="spellEnd"/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8B2CA1" w:rsidRPr="008C2A1B" w:rsidRDefault="00153CBD">
            <w:pPr>
              <w:rPr>
                <w:lang w:val="ru-RU"/>
              </w:rPr>
            </w:pPr>
            <w:r>
              <w:rPr>
                <w:lang w:val="ru-RU"/>
              </w:rPr>
              <w:t>Логотип и название программы</w:t>
            </w:r>
          </w:p>
        </w:tc>
      </w:tr>
      <w:tr w:rsidR="008B2CA1" w:rsidRPr="00295A0D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8B2CA1" w:rsidRDefault="008C2A1B">
            <w:proofErr w:type="spellStart"/>
            <w:r>
              <w:t>Start_text</w:t>
            </w:r>
            <w:proofErr w:type="spellEnd"/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8B2CA1" w:rsidRPr="008C2A1B" w:rsidRDefault="00153CBD">
            <w:pPr>
              <w:rPr>
                <w:lang w:val="ru-RU"/>
              </w:rPr>
            </w:pPr>
            <w:r>
              <w:rPr>
                <w:lang w:val="ru-RU"/>
              </w:rPr>
              <w:t>Стартовое приветствие и указание к действию</w:t>
            </w:r>
          </w:p>
        </w:tc>
      </w:tr>
      <w:tr w:rsidR="008B2CA1" w:rsidRPr="00295A0D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8B2CA1" w:rsidRDefault="008C2A1B">
            <w:r>
              <w:t>Start_button_01</w:t>
            </w:r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236A10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91ECF" w:rsidRDefault="00591ECF" w:rsidP="00591ECF">
            <w:pPr>
              <w:pStyle w:val="af4"/>
              <w:numPr>
                <w:ilvl w:val="0"/>
                <w:numId w:val="16"/>
              </w:numPr>
              <w:rPr>
                <w:lang w:val="ru-RU"/>
              </w:rPr>
            </w:pPr>
            <w:r>
              <w:rPr>
                <w:lang w:val="ru-RU"/>
              </w:rPr>
              <w:t xml:space="preserve">Если </w:t>
            </w:r>
            <w:r w:rsidR="007F07CA">
              <w:rPr>
                <w:lang w:val="ru-RU"/>
              </w:rPr>
              <w:t xml:space="preserve">у пользователя нет активного </w:t>
            </w:r>
            <w:proofErr w:type="spellStart"/>
            <w:r w:rsidR="007F07CA">
              <w:rPr>
                <w:lang w:val="ru-RU"/>
              </w:rPr>
              <w:t>токена</w:t>
            </w:r>
            <w:proofErr w:type="spellEnd"/>
            <w:r>
              <w:rPr>
                <w:lang w:val="ru-RU"/>
              </w:rPr>
              <w:t xml:space="preserve"> – переход к стандартному окну авторизации </w:t>
            </w:r>
            <w:r>
              <w:t>Google</w:t>
            </w:r>
            <w:r w:rsidRPr="00591ECF">
              <w:rPr>
                <w:lang w:val="ru-RU"/>
              </w:rPr>
              <w:t>.</w:t>
            </w:r>
          </w:p>
          <w:p w:rsidR="008B2CA1" w:rsidRPr="00591ECF" w:rsidRDefault="00591ECF" w:rsidP="007F07CA">
            <w:pPr>
              <w:pStyle w:val="af4"/>
              <w:numPr>
                <w:ilvl w:val="0"/>
                <w:numId w:val="16"/>
              </w:numPr>
              <w:rPr>
                <w:lang w:val="ru-RU"/>
              </w:rPr>
            </w:pPr>
            <w:r>
              <w:rPr>
                <w:lang w:val="ru-RU"/>
              </w:rPr>
              <w:t xml:space="preserve">Если </w:t>
            </w:r>
            <w:r w:rsidR="007F07CA">
              <w:rPr>
                <w:lang w:val="ru-RU"/>
              </w:rPr>
              <w:t xml:space="preserve">у пользователя есть активный </w:t>
            </w:r>
            <w:proofErr w:type="spellStart"/>
            <w:r w:rsidR="007F07CA">
              <w:rPr>
                <w:lang w:val="ru-RU"/>
              </w:rPr>
              <w:t>токен</w:t>
            </w:r>
            <w:proofErr w:type="spellEnd"/>
            <w:r>
              <w:rPr>
                <w:lang w:val="ru-RU"/>
              </w:rPr>
              <w:t xml:space="preserve"> - п</w:t>
            </w:r>
            <w:r w:rsidR="008C2A1B" w:rsidRPr="00591ECF">
              <w:rPr>
                <w:lang w:val="ru-RU"/>
              </w:rPr>
              <w:t>ереход к рабочему окну программы (</w:t>
            </w:r>
            <w:hyperlink w:anchor="_Первый_запуск_программы" w:history="1">
              <w:r w:rsidR="00FE1334">
                <w:rPr>
                  <w:rStyle w:val="afb"/>
                  <w:lang w:val="ru-RU"/>
                </w:rPr>
                <w:t>2</w:t>
              </w:r>
              <w:r w:rsidR="008C2A1B" w:rsidRPr="00236A10">
                <w:rPr>
                  <w:rStyle w:val="afb"/>
                  <w:lang w:val="ru-RU"/>
                </w:rPr>
                <w:t>.2</w:t>
              </w:r>
              <w:r w:rsidR="003760A2" w:rsidRPr="00236A10">
                <w:rPr>
                  <w:rStyle w:val="afb"/>
                  <w:lang w:val="ru-RU"/>
                </w:rPr>
                <w:t>.1</w:t>
              </w:r>
            </w:hyperlink>
            <w:r w:rsidR="008C2A1B" w:rsidRPr="00591ECF">
              <w:rPr>
                <w:lang w:val="ru-RU"/>
              </w:rPr>
              <w:t>)</w:t>
            </w:r>
          </w:p>
        </w:tc>
      </w:tr>
      <w:tr w:rsidR="008B2CA1" w:rsidRPr="00295A0D" w:rsidTr="00843CC2">
        <w:tc>
          <w:tcPr>
            <w:tcW w:w="558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8B2CA1" w:rsidRDefault="008C2A1B">
            <w:r>
              <w:t>Start_button_02</w:t>
            </w:r>
          </w:p>
        </w:tc>
        <w:tc>
          <w:tcPr>
            <w:tcW w:w="1701" w:type="dxa"/>
          </w:tcPr>
          <w:p w:rsidR="008B2CA1" w:rsidRPr="008C2A1B" w:rsidRDefault="008C2A1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8B2CA1" w:rsidRPr="008C2A1B" w:rsidRDefault="00236A10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8B2CA1" w:rsidRPr="008C2A1B" w:rsidRDefault="008C2A1B" w:rsidP="0021629D">
            <w:pPr>
              <w:rPr>
                <w:lang w:val="ru-RU"/>
              </w:rPr>
            </w:pPr>
            <w:r>
              <w:rPr>
                <w:lang w:val="ru-RU"/>
              </w:rPr>
              <w:t xml:space="preserve">Переход к стандартному окну открытия файла </w:t>
            </w:r>
          </w:p>
        </w:tc>
      </w:tr>
    </w:tbl>
    <w:p w:rsidR="00331D5A" w:rsidRDefault="00843CC2" w:rsidP="0021629D">
      <w:pPr>
        <w:jc w:val="center"/>
        <w:rPr>
          <w:i/>
          <w:lang w:val="ru-RU"/>
        </w:rPr>
      </w:pPr>
      <w:r>
        <w:rPr>
          <w:i/>
          <w:lang w:val="ru-RU"/>
        </w:rPr>
        <w:t>Таблица 1. Элементы стартового окна программы</w:t>
      </w:r>
    </w:p>
    <w:p w:rsidR="006E2C8C" w:rsidRPr="00591ECF" w:rsidRDefault="0021629D" w:rsidP="00591ECF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9A0041" w:rsidRDefault="002108C2" w:rsidP="009A0041">
      <w:pPr>
        <w:pStyle w:val="2"/>
        <w:rPr>
          <w:lang w:val="ru-RU"/>
        </w:rPr>
      </w:pPr>
      <w:bookmarkStart w:id="6" w:name="_Toc378314197"/>
      <w:bookmarkStart w:id="7" w:name="_Toc378314314"/>
      <w:r>
        <w:rPr>
          <w:lang w:val="ru-RU"/>
        </w:rPr>
        <w:lastRenderedPageBreak/>
        <w:t>Рабочее окно программы</w:t>
      </w:r>
      <w:r w:rsidR="00493864">
        <w:rPr>
          <w:lang w:val="ru-RU"/>
        </w:rPr>
        <w:t xml:space="preserve"> и выбор фильтров</w:t>
      </w:r>
      <w:bookmarkEnd w:id="6"/>
      <w:bookmarkEnd w:id="7"/>
      <w:r w:rsidR="00493864">
        <w:rPr>
          <w:lang w:val="ru-RU"/>
        </w:rPr>
        <w:t xml:space="preserve"> </w:t>
      </w:r>
    </w:p>
    <w:p w:rsidR="009A0041" w:rsidRDefault="00110050" w:rsidP="009A0041">
      <w:pPr>
        <w:pStyle w:val="3"/>
        <w:ind w:left="0" w:firstLine="0"/>
        <w:rPr>
          <w:lang w:val="ru-RU"/>
        </w:rPr>
      </w:pPr>
      <w:bookmarkStart w:id="8" w:name="_Первый_запуск_программы"/>
      <w:bookmarkStart w:id="9" w:name="_Toc378314198"/>
      <w:bookmarkStart w:id="10" w:name="_Toc378314315"/>
      <w:bookmarkEnd w:id="8"/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02E64C1D" wp14:editId="58029E1F">
                <wp:simplePos x="0" y="0"/>
                <wp:positionH relativeFrom="column">
                  <wp:posOffset>-393700</wp:posOffset>
                </wp:positionH>
                <wp:positionV relativeFrom="paragraph">
                  <wp:posOffset>347980</wp:posOffset>
                </wp:positionV>
                <wp:extent cx="8420101" cy="3649498"/>
                <wp:effectExtent l="0" t="0" r="19050" b="27305"/>
                <wp:wrapNone/>
                <wp:docPr id="252" name="Группа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3649498"/>
                          <a:chOff x="-39756" y="-30120"/>
                          <a:chExt cx="8420101" cy="3649498"/>
                        </a:xfrm>
                      </wpg:grpSpPr>
                      <wps:wsp>
                        <wps:cNvPr id="25" name="Овал 25"/>
                        <wps:cNvSpPr/>
                        <wps:spPr>
                          <a:xfrm>
                            <a:off x="7283395" y="0"/>
                            <a:ext cx="333955" cy="33395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A24BB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Овал 26"/>
                        <wps:cNvSpPr/>
                        <wps:spPr>
                          <a:xfrm>
                            <a:off x="7951529" y="-30120"/>
                            <a:ext cx="428816" cy="394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A24BBC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1" name="Группа 251"/>
                        <wpg:cNvGrpSpPr/>
                        <wpg:grpSpPr>
                          <a:xfrm>
                            <a:off x="-39756" y="-11058"/>
                            <a:ext cx="4356707" cy="3232716"/>
                            <a:chOff x="-39756" y="-34912"/>
                            <a:chExt cx="4356707" cy="3232716"/>
                          </a:xfrm>
                        </wpg:grpSpPr>
                        <wpg:grpSp>
                          <wpg:cNvPr id="250" name="Группа 250"/>
                          <wpg:cNvGrpSpPr/>
                          <wpg:grpSpPr>
                            <a:xfrm>
                              <a:off x="-39756" y="299042"/>
                              <a:ext cx="1689100" cy="2710740"/>
                              <a:chOff x="-39756" y="-34913"/>
                              <a:chExt cx="1689100" cy="2710740"/>
                            </a:xfrm>
                          </wpg:grpSpPr>
                          <wps:wsp>
                            <wps:cNvPr id="2" name="Овал 2"/>
                            <wps:cNvSpPr/>
                            <wps:spPr>
                              <a:xfrm>
                                <a:off x="-39756" y="-34913"/>
                                <a:ext cx="373711" cy="34194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Овал 9"/>
                            <wps:cNvSpPr/>
                            <wps:spPr>
                              <a:xfrm>
                                <a:off x="0" y="38166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Овал 10"/>
                            <wps:cNvSpPr/>
                            <wps:spPr>
                              <a:xfrm>
                                <a:off x="0" y="936321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Прямая со стрелкой 12"/>
                            <wps:cNvCnPr/>
                            <wps:spPr>
                              <a:xfrm>
                                <a:off x="365759" y="532677"/>
                                <a:ext cx="388235" cy="1255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Овал 18"/>
                            <wps:cNvSpPr/>
                            <wps:spPr>
                              <a:xfrm>
                                <a:off x="7951" y="1494905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Прямая со стрелкой 20"/>
                            <wps:cNvCnPr/>
                            <wps:spPr>
                              <a:xfrm flipV="1">
                                <a:off x="354495" y="1407262"/>
                                <a:ext cx="1294849" cy="2462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Овал 21"/>
                            <wps:cNvSpPr/>
                            <wps:spPr>
                              <a:xfrm>
                                <a:off x="7951" y="1951437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Прямая со стрелкой 22"/>
                            <wps:cNvCnPr/>
                            <wps:spPr>
                              <a:xfrm flipV="1">
                                <a:off x="333954" y="1718641"/>
                                <a:ext cx="1220140" cy="373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4" name="Прямая со стрелкой 304"/>
                            <wps:cNvCnPr/>
                            <wps:spPr>
                              <a:xfrm>
                                <a:off x="333954" y="1085030"/>
                                <a:ext cx="426390" cy="684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5" name="Прямая со стрелкой 305"/>
                            <wps:cNvCnPr/>
                            <wps:spPr>
                              <a:xfrm flipV="1">
                                <a:off x="354494" y="2512391"/>
                                <a:ext cx="386800" cy="1634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49" name="Группа 249"/>
                          <wpg:cNvGrpSpPr/>
                          <wpg:grpSpPr>
                            <a:xfrm>
                              <a:off x="7959" y="-34912"/>
                              <a:ext cx="3823904" cy="3232716"/>
                              <a:chOff x="-2162747" y="-34912"/>
                              <a:chExt cx="3823904" cy="3232716"/>
                            </a:xfrm>
                          </wpg:grpSpPr>
                          <wps:wsp>
                            <wps:cNvPr id="23" name="Овал 23"/>
                            <wps:cNvSpPr/>
                            <wps:spPr>
                              <a:xfrm>
                                <a:off x="725612" y="-2385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Прямая со стрелкой 24"/>
                            <wps:cNvCnPr>
                              <a:stCxn id="23" idx="3"/>
                            </wps:cNvCnPr>
                            <wps:spPr>
                              <a:xfrm flipH="1">
                                <a:off x="428196" y="26116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2" name="Овал 232"/>
                            <wps:cNvSpPr/>
                            <wps:spPr>
                              <a:xfrm>
                                <a:off x="-2162747" y="2863850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Овал 306"/>
                            <wps:cNvSpPr/>
                            <wps:spPr>
                              <a:xfrm>
                                <a:off x="-328488" y="-3491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A24BBC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" name="Прямая со стрелкой 307"/>
                            <wps:cNvCnPr/>
                            <wps:spPr>
                              <a:xfrm flipH="1">
                                <a:off x="-616608" y="230643"/>
                                <a:ext cx="309273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9" name="Прямая со стрелкой 309"/>
                            <wps:cNvCnPr/>
                            <wps:spPr>
                              <a:xfrm flipH="1">
                                <a:off x="1314844" y="168991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9" name="Овал 239"/>
                          <wps:cNvSpPr/>
                          <wps:spPr>
                            <a:xfrm>
                              <a:off x="3831866" y="155718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B5F4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Овал 240"/>
                          <wps:cNvSpPr/>
                          <wps:spPr>
                            <a:xfrm>
                              <a:off x="3636617" y="799687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B5F4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Овал 241"/>
                          <wps:cNvSpPr/>
                          <wps:spPr>
                            <a:xfrm>
                              <a:off x="3065117" y="79369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B5F4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Овал 310"/>
                          <wps:cNvSpPr/>
                          <wps:spPr>
                            <a:xfrm>
                              <a:off x="3855775" y="217948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B5F40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2" name="Овал 242"/>
                        <wps:cNvSpPr/>
                        <wps:spPr>
                          <a:xfrm>
                            <a:off x="6246136" y="3221813"/>
                            <a:ext cx="461176" cy="3975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EB5F40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4C1D" id="Группа 252" o:spid="_x0000_s1033" style="position:absolute;left:0;text-align:left;margin-left:-31pt;margin-top:27.4pt;width:663pt;height:287.35pt;z-index:251815936;mso-width-relative:margin;mso-height-relative:margin" coordorigin="-397,-301" coordsize="84201,36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">
                <v:oval id="Овал 25" o:spid="_x0000_s1034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ep6sMA&#10;AADbAAAADwAAAGRycy9kb3ducmV2LnhtbESPzWrCQBSF90LfYbiF7nRSobWNTkQqqRXcmLT7S+aa&#10;hGTuhMw0iW/fKQguD+fn42y2k2nFQL2rLSt4XkQgiAuray4VfOfp/A2E88gaW8uk4EoOtsnDbIOx&#10;tiOfach8KcIIuxgVVN53sZSuqMigW9iOOHgX2xv0Qfal1D2OYdy0chlFr9JgzYFQYUcfFRVN9msC&#10;1x32x6H72TVp/rkqsr0/jem7Uk+P024NwtPk7+Fb+0srWL7A/5fwA2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ep6sMAAADb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A24BB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9</w:t>
                        </w:r>
                      </w:p>
                    </w:txbxContent>
                  </v:textbox>
                </v:oval>
                <v:oval id="Овал 26" o:spid="_x0000_s1035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3ncMA&#10;AADbAAAADwAAAGRycy9kb3ducmV2LnhtbESPzWqDQBSF94W8w3AD3dUxLtLWZBIkwbSFbqrJ/uLc&#10;qMS5I85E7dt3CoUuD+fn42z3s+nESINrLStYRTEI4srqlmsF5zJ/egHhPLLGzjIp+CYH+93iYYup&#10;thN/0Vj4WoQRdikqaLzvUyld1ZBBF9meOHhXOxj0QQ611ANOYdx0MonjtTTYciA02NOhoepW3E3g&#10;urfjx9hfsltenp6r4ug/p/xVqcflnG1AeJr9f/iv/a4VJGv4/RJ+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U3ncMAAADb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A24BBC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10</w:t>
                        </w:r>
                      </w:p>
                    </w:txbxContent>
                  </v:textbox>
                </v:oval>
                <v:group id="Группа 251" o:spid="_x0000_s1036" style="position:absolute;left:-397;top:-110;width:43566;height:32326" coordorigin="-397,-349" coordsize="43567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group id="Группа 250" o:spid="_x0000_s1037" style="position:absolute;left:-397;top:2990;width:16890;height:27107" coordorigin="-397,-349" coordsize="16891,27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<v:oval id="Овал 2" o:spid="_x0000_s1038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FLPsEA&#10;AADaAAAADwAAAGRycy9kb3ducmV2LnhtbESPzYrCMBSF9wO+Q7jC7MZUFzpWo4hSR2E2Vt1fmmtb&#10;bG5KE9v69kYYmOXh/Hyc5bo3lWipcaVlBeNRBII4s7rkXMHlnHx9g3AeWWNlmRQ8ycF6NfhYYqxt&#10;xydqU5+LMMIuRgWF93UspcsKMuhGtiYO3s02Bn2QTS51g10YN5WcRNFUGiw5EAqsaVtQdk8fJnDd&#10;z+7Y1tfNPTnvZ1m6879dMlfqc9hvFiA89f4//Nc+aAUTeF8JN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hSz7BAAAA2g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9" o:spid="_x0000_s1039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ZT8EA&#10;AADaAAAADwAAAGRycy9kb3ducmV2LnhtbESPzYrCMBSF9wO+Q7iCuzHVhTNWo4hSnYHZWHV/aa5t&#10;sbkpTWzr25sBweXh/Hyc5bo3lWipcaVlBZNxBII4s7rkXMH5lHx+g3AeWWNlmRQ8yMF6NfhYYqxt&#10;x0dqU5+LMMIuRgWF93UspcsKMujGtiYO3tU2Bn2QTS51g10YN5WcRtFMGiw5EAqsaVtQdkvvJnDd&#10;Yffb1pfNLTntv7J05/+6ZK7UaNhvFiA89f4dfrV/tII5/F8JN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F2U/BAAAA2g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oval id="Овал 10" o:spid="_x0000_s1040" style="position:absolute;top:9363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zAz8IA&#10;AADbAAAADwAAAGRycy9kb3ducmV2LnhtbESPTW/CMAyG75P4D5GRuI10HGB0BIRA3Ya0C4XdrcZr&#10;KxqnarK2+/fzAYmbLb8fjze70TWqpy7Ung28zBNQxIW3NZcGrpfs+RVUiMgWG89k4I8C7LaTpw2m&#10;1g98pj6PpZIQDikaqGJsU61DUZHDMPctsdx+fOcwytqV2nY4SLhr9CJJltphzdJQYUuHiopb/uuk&#10;N3wcT337vb9ll/dVkR/j15CtjZlNx/0bqEhjfIjv7k8r+EIvv8gAe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LMDPwgAAANs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41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HxwcMAAADbAAAADwAAAGRycy9kb3ducmV2LnhtbERPS4vCMBC+C/6HMMJeRFN1EalGUVdl&#10;D4L4OngbmrGtNpPSRO3++83Cgrf5+J4zmdWmEE+qXG5ZQa8bgSBOrM45VXA6rjsjEM4jaywsk4If&#10;cjCbNhsTjLV98Z6eB5+KEMIuRgWZ92UspUsyMui6tiQO3NVWBn2AVSp1ha8QbgrZj6KhNJhzaMiw&#10;pGVGyf3wMAo+r7d8sLydFpvd6nI/+2170f56KPXRqudjEJ5q/xb/u791mN+Hv1/CAXL6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h8cHDAAAA2wAAAA8AAAAAAAAAAAAA&#10;AAAAoQIAAGRycy9kb3ducmV2LnhtbFBLBQYAAAAABAAEAPkAAACRAwAAAAA=&#10;" strokecolor="#1b587c [3206]" strokeweight=".5pt">
                      <v:stroke endarrow="block" joinstyle="miter"/>
                    </v:shape>
                    <v:oval id="Овал 18" o:spid="_x0000_s1042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rMycIA&#10;AADbAAAADwAAAGRycy9kb3ducmV2LnhtbESPTW/CMAyG75P4D5GRuI10HGB0BIRA3Ya0C4XdrcZr&#10;KxqnarK2+/fzAYmbLb8fjze70TWqpy7Ung28zBNQxIW3NZcGrpfs+RVUiMgWG89k4I8C7LaTpw2m&#10;1g98pj6PpZIQDikaqGJsU61DUZHDMPctsdx+fOcwytqV2nY4SLhr9CJJltphzdJQYUuHiopb/uuk&#10;N3wcT337vb9ll/dVkR/j15CtjZlNx/0bqEhjfIjv7k8r+AIrv8gAe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szJwgAAANs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shape id="Прямая со стрелкой 20" o:spid="_x0000_s1043" type="#_x0000_t32" style="position:absolute;left:3544;top:14072;width:12949;height:24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wO58AAAADbAAAADwAAAGRycy9kb3ducmV2LnhtbERPy4rCMBTdD/gP4QruxtQuRqlGkYIg&#10;igM+cH1prm21uSlJxta/N4sBl4fzXqx604gnOV9bVjAZJyCIC6trLhVczpvvGQgfkDU2lknBizys&#10;loOvBWbadnyk5ymUIoawz1BBFUKbSemLigz6sW2JI3ezzmCI0JVSO+xiuGlkmiQ/0mDNsaHClvKK&#10;isfpzyjIf3fX7jBNZ+a+v+8e53y63adOqdGwX89BBOrDR/zv3moFaVwfv8QfIJd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8DufAAAAA2wAAAA8AAAAAAAAAAAAAAAAA&#10;oQIAAGRycy9kb3ducmV2LnhtbFBLBQYAAAAABAAEAPkAAACOAwAAAAA=&#10;" strokecolor="#1b587c [3206]" strokeweight=".5pt">
                      <v:stroke endarrow="block" joinstyle="miter"/>
                    </v:shape>
                    <v:oval id="Овал 21" o:spid="_x0000_s1044" style="position:absolute;left:79;top:19514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yv6cMA&#10;AADbAAAADwAAAGRycy9kb3ducmV2LnhtbESPzWqDQBSF94W8w3AD3dXRLNLWZBIkwbSFbqrJ/uLc&#10;qMS5I85E7dt3CoUuD+fn42z3s+nESINrLStIohgEcWV1y7WCc5k/vYBwHlljZ5kUfJOD/W7xsMVU&#10;24m/aCx8LcIIuxQVNN73qZSuasigi2xPHLyrHQz6IIda6gGnMG46uYrjtTTYciA02NOhoepW3E3g&#10;urfjx9hfsltenp6r4ug/p/xVqcflnG1AeJr9f/iv/a4VrBL4/RJ+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yv6cMAAADb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shape id="Прямая со стрелкой 22" o:spid="_x0000_s1045" type="#_x0000_t32" style="position:absolute;left:3339;top:17186;width:12201;height:37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I1C8MAAADbAAAADwAAAGRycy9kb3ducmV2LnhtbESPQWsCMRSE74X+h/AKvdWsOVRZjSIL&#10;BVEsqKXnx+a5u7p5WZLUXf99Iwgeh5n5hpkvB9uKK/nQONYwHmUgiEtnGq40/By/PqYgQkQ22Dom&#10;DTcKsFy8vswxN67nPV0PsRIJwiFHDXWMXS5lKGuyGEauI07eyXmLMUlfSeOxT3DbSpVln9Jiw2mh&#10;xo6KmsrL4c9qKL43v/1uoqb2vD1vLsdist4qr/X727CagYg0xGf40V4bDUrB/Uv6AX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iNQvDAAAA2wAAAA8AAAAAAAAAAAAA&#10;AAAAoQIAAGRycy9kb3ducmV2LnhtbFBLBQYAAAAABAAEAPkAAACRAwAAAAA=&#10;" strokecolor="#1b587c [3206]" strokeweight=".5pt">
                      <v:stroke endarrow="block" joinstyle="miter"/>
                    </v:shape>
                    <v:shape id="Прямая со стрелкой 304" o:spid="_x0000_s1046" type="#_x0000_t32" style="position:absolute;left:3339;top:10850;width:4264;height: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V8SMcAAADcAAAADwAAAGRycy9kb3ducmV2LnhtbESPS2sCQRCE74H8h6EDuYjOmpUQNo4S&#10;n+QghKg55NbstPucnmVnXNd/7wiBHIuq+oqazntTi45aV1hWMB5FIIhTqwvOFBwPm+EbCOeRNdaW&#10;ScGVHMxnjw9TTLS98Dd1e5+JAGGXoILc+yaR0qU5GXQj2xAH72Rbgz7INpO6xUuAm1q+RNGrNFhw&#10;WMixoWVOabU/GwWTU1nEy/K42H6tf6sfvxssBquzUs9P/cc7CE+9/w//tT+1gjiawP1MOAJy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FXxIxwAAANwAAAAPAAAAAAAA&#10;AAAAAAAAAKECAABkcnMvZG93bnJldi54bWxQSwUGAAAAAAQABAD5AAAAlQMAAAAA&#10;" strokecolor="#1b587c [3206]" strokeweight=".5pt">
                      <v:stroke endarrow="block" joinstyle="miter"/>
                    </v:shape>
                    <v:shape id="Прямая со стрелкой 305" o:spid="_x0000_s1047" type="#_x0000_t32" style="position:absolute;left:3544;top:25123;width:3868;height:16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QdgMUAAADcAAAADwAAAGRycy9kb3ducmV2LnhtbESPQWvCQBSE7wX/w/IEb3VjpFWiq0hA&#10;EKWFqnh+ZJ9JNPs27K4m/ffdQqHHYWa+YZbr3jTiSc7XlhVMxgkI4sLqmksF59P2dQ7CB2SNjWVS&#10;8E0e1qvByxIzbTv+oucxlCJC2GeooAqhzaT0RUUG/di2xNG7WmcwROlKqR12EW4amSbJuzRYc1yo&#10;sKW8ouJ+fBgF+ef+0n3M0rm5HW77+ymf7Q6pU2o07DcLEIH68B/+a++0gmnyB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QdgM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group id="Группа 249" o:spid="_x0000_s1048" style="position:absolute;left:79;top:-349;width:38239;height:32327" coordorigin="-21627,-349" coordsize="38239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7Hrf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8fY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ex633FAAAA3AAA&#10;AA8AAAAAAAAAAAAAAAAAqgIAAGRycy9kb3ducmV2LnhtbFBLBQYAAAAABAAEAPoAAACcAwAAAAA=&#10;">
                    <v:oval id="Овал 23" o:spid="_x0000_s1049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UBcMA&#10;AADbAAAADwAAAGRycy9kb3ducmV2LnhtbESPzWrCQBSF90LfYbiF7nRSC7WNTkQqqRXcmLT7S+aa&#10;hGTuhMw0iW/fKQguD+fn42y2k2nFQL2rLSt4XkQgiAuray4VfOfp/A2E88gaW8uk4EoOtsnDbIOx&#10;tiOfach8KcIIuxgVVN53sZSuqMigW9iOOHgX2xv0Qfal1D2OYdy0chlFr9JgzYFQYUcfFRVN9msC&#10;1x32x6H72TVp/rkqsr0/jem7Uk+P024NwtPk7+Fb+0srWL7A/5fwA2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KUBcMAAADb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</w:p>
                        </w:txbxContent>
                      </v:textbox>
                    </v:oval>
                    <v:shape id="Прямая со стрелкой 24" o:spid="_x0000_s1050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cI5MMAAADbAAAADwAAAGRycy9kb3ducmV2LnhtbESPQWvCQBSE7wX/w/IK3uqmoahEVykB&#10;QRSFqnh+ZF+TaPZt2N2a+O9dQehxmJlvmPmyN424kfO1ZQWfowQEcWF1zaWC03H1MQXhA7LGxjIp&#10;uJOH5WLwNsdM245/6HYIpYgQ9hkqqEJoMyl9UZFBP7ItcfR+rTMYonSl1A67CDeNTJNkLA3WHBcq&#10;bCmvqLge/oyCfL85d7tJOjWX7WVzPeaT9TZ1Sg3f++8ZiEB9+A+/2mutIP2C55f4A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HCOTDAAAA2wAAAA8AAAAAAAAAAAAA&#10;AAAAoQIAAGRycy9kb3ducmV2LnhtbFBLBQYAAAAABAAEAPkAAACRAwAAAAA=&#10;" strokecolor="#1b587c [3206]" strokeweight=".5pt">
                      <v:stroke endarrow="block" joinstyle="miter"/>
                    </v:shape>
                    <v:oval id="Овал 232" o:spid="_x0000_s1051" style="position:absolute;left:-21627;top:28638;width:3340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bUysQA&#10;AADcAAAADwAAAGRycy9kb3ducmV2LnhtbESPS2vCQBSF94L/YbiCO52Ygo/UUUSJrdBNY7u/ZG6T&#10;YOZOyEyT9N87BcHl4Tw+znY/mFp01LrKsoLFPAJBnFtdcaHg65rO1iCcR9ZYWyYFf+RgvxuPtpho&#10;2/MndZkvRBhhl6CC0vsmkdLlJRl0c9sQB+/HtgZ9kG0hdYt9GDe1jKNoKQ1WHAglNnQsKb9lvyZw&#10;3dvp0jXfh1t6Pa/y7OQ/+nSj1HQyHF5BeBr8M/xov2sF8UsM/2fCEZ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W1Mr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oval>
                    <v:oval id="Овал 306" o:spid="_x0000_s1052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X6cQA&#10;AADcAAAADwAAAGRycy9kb3ducmV2LnhtbESPzWrCQBSF90LfYbiF7uqkFmwbnYhUYhW6adLuL5lr&#10;EpK5EzJjEt++IwguD+fn46w3k2nFQL2rLSt4mUcgiAuray4V/Obp8zsI55E1tpZJwYUcbJKH2Rpj&#10;bUf+oSHzpQgj7GJUUHnfxVK6oiKDbm474uCdbG/QB9mXUvc4hnHTykUULaXBmgOhwo4+Kyqa7GwC&#10;133tjkP3t23SfP9WZDv/PaYfSj09TtsVCE+Tv4dv7YNW8Bot4XomHAGZ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gF+n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A24BBC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v:textbox>
                    </v:oval>
                    <v:shape id="Прямая со стрелкой 307" o:spid="_x0000_s1053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ombMUAAADcAAAADwAAAGRycy9kb3ducmV2LnhtbESP3WrCQBSE74W+w3IKvdNNIzSSuooE&#10;CqJU8IdeH7LHJJo9G3ZXk759tyB4OczMN8x8OZhW3Mn5xrKC90kCgri0uuFKwen4NZ6B8AFZY2uZ&#10;FPySh+XiZTTHXNue93Q/hEpECPscFdQhdLmUvqzJoJ/Yjjh6Z+sMhihdJbXDPsJNK9Mk+ZAGG44L&#10;NXZU1FReDzejoNhtfvrvLJ2Zy/ayuR6LbL1NnVJvr8PqE0SgITzDj/ZaK5gmGfyfi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ombM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309" o:spid="_x0000_s1054" type="#_x0000_t32" style="position:absolute;left:13148;top:16899;width:3463;height:18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kXhcUAAADcAAAADwAAAGRycy9kb3ducmV2LnhtbESP3WrCQBSE7wt9h+UUvKsbI/gTXaUE&#10;CqK0UBWvD9ljEs2eDburiW/vFgq9HGbmG2a57k0j7uR8bVnBaJiAIC6srrlUcDx8vs9A+ICssbFM&#10;Ch7kYb16fVlipm3HP3Tfh1JECPsMFVQhtJmUvqjIoB/aljh6Z+sMhihdKbXDLsJNI9MkmUiDNceF&#10;ClvKKyqu+5tRkH9vT93XNJ2Zy+6yvR7y6WaXOqUGb/3HAkSgPvyH/9obrWCczOH3TDwCcvU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kXhc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oval id="Овал 239" o:spid="_x0000_s1055" style="position:absolute;left:38318;top:15571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JGu8MA&#10;AADcAAAADwAAAGRycy9kb3ducmV2LnhtbESPzWrCQBSF94LvMFyhOzNRoWrqKKKkreDG2O4vmdsk&#10;mLkTMmOSvn2nILg8nJ+Ps9kNphYdta6yrGAWxSCIc6srLhR8XdPpCoTzyBpry6TglxzstuPRBhNt&#10;e75Ql/lChBF2CSoovW8SKV1ekkEX2YY4eD+2NeiDbAupW+zDuKnlPI5fpcGKA6HEhg4l5bfsbgLX&#10;fRxPXfO9v6XX92WeHf25T9dKvUyG/RsIT4N/hh/tT61gvljD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JGu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B5F40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13</w:t>
                          </w:r>
                        </w:p>
                      </w:txbxContent>
                    </v:textbox>
                  </v:oval>
                  <v:oval id="Овал 240" o:spid="_x0000_s1056" style="position:absolute;left:36366;top:799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6cW8EA&#10;AADcAAAADwAAAGRycy9kb3ducmV2LnhtbERPTWvCQBC9F/wPywi91U2ltDa6iiixLXgx1vuQnSbB&#10;7GzIrkn8951DocfH+15tRteonrpQezbwPEtAERfe1lwa+D5nTwtQISJbbDyTgTsF2KwnDytMrR/4&#10;RH0eSyUhHFI0UMXYplqHoiKHYeZbYuF+fOcwCuxKbTscJNw1ep4kr9phzdJQYUu7ioprfnPSGz72&#10;X3172V6z8+GtyPfxOGTvxjxOx+0SVKQx/ov/3J/WwPxF5ssZOQ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OnFvBAAAA3AAAAA8AAAAAAAAAAAAAAAAAmAIAAGRycy9kb3du&#10;cmV2LnhtbFBLBQYAAAAABAAEAPUAAACG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B5F40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12</w:t>
                          </w:r>
                        </w:p>
                      </w:txbxContent>
                    </v:textbox>
                  </v:oval>
                  <v:oval id="Овал 241" o:spid="_x0000_s1057" style="position:absolute;left:30651;top:793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5wMQA&#10;AADcAAAADwAAAGRycy9kb3ducmV2LnhtbESPzWrCQBSF90LfYbgFdzpRSm1TJyKVaAU3Tdr9JXOb&#10;hGTuhMw0iW/fKQguD+fn42x3k2nFQL2rLStYLSMQxIXVNZcKvvJ08QLCeWSNrWVScCUHu+RhtsVY&#10;25E/ach8KcIIuxgVVN53sZSuqMigW9qOOHg/tjfog+xLqXscw7hp5TqKnqXBmgOhwo7eKyqa7NcE&#10;rjsdzkP3vW/S/LgpsoO/jOmrUvPHaf8GwtPk7+Fb+0MrWD+t4P9MOAI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COcD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B5F40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oval>
                  <v:oval id="Овал 310" o:spid="_x0000_s1058" style="position:absolute;left:38557;top:21794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828EA&#10;AADcAAAADwAAAGRycy9kb3ducmV2LnhtbERPS2vCQBC+F/wPyxS81Y0KrY2uIkr6AC/Geh+y0ySY&#10;nQ3ZNUn/fedQ6PHje292o2tUT12oPRuYzxJQxIW3NZcGvi7Z0wpUiMgWG89k4IcC7LaThw2m1g98&#10;pj6PpZIQDikaqGJsU61DUZHDMPMtsXDfvnMYBXalth0OEu4avUiSZ+2wZmmosKVDRcUtvzvpDe/H&#10;z7697m/Z5e2lyI/xNGSvxkwfx/0aVKQx/ov/3B/WwHIu8+WMHAG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cvNvBAAAA3AAAAA8AAAAAAAAAAAAAAAAAmAIAAGRycy9kb3du&#10;cmV2LnhtbFBLBQYAAAAABAAEAPUAAACG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B5F40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14</w:t>
                          </w:r>
                        </w:p>
                      </w:txbxContent>
                    </v:textbox>
                  </v:oval>
                </v:group>
                <v:oval id="Овал 242" o:spid="_x0000_s1059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nt8QA&#10;AADcAAAADwAAAGRycy9kb3ducmV2LnhtbESPS2vCQBSF94L/YbiCO50Yio/UUUSJrdBNY7u/ZG6T&#10;YOZOyEyT9N87BcHl4Tw+znY/mFp01LrKsoLFPAJBnFtdcaHg65rO1iCcR9ZYWyYFf+RgvxuPtpho&#10;2/MndZkvRBhhl6CC0vsmkdLlJRl0c9sQB+/HtgZ9kG0hdYt9GDe1jKNoKQ1WHAglNnQsKb9lvyZw&#10;3dvp0jXfh1t6Pa/y7OQ/+nSj1HQyHF5BeBr8M/xov2sF8UsM/2fCEZ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Qp7f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EB5F40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A24BBC">
        <w:rPr>
          <w:lang w:val="ru-RU"/>
        </w:rPr>
        <w:t>Первый запуск программы</w:t>
      </w:r>
      <w:bookmarkEnd w:id="9"/>
      <w:bookmarkEnd w:id="10"/>
    </w:p>
    <w:p w:rsidR="00110050" w:rsidRPr="00110050" w:rsidRDefault="00110050" w:rsidP="00110050">
      <w:pPr>
        <w:rPr>
          <w:lang w:val="ru-RU"/>
        </w:rPr>
      </w:pPr>
    </w:p>
    <w:p w:rsidR="00593E5C" w:rsidRPr="00110050" w:rsidRDefault="007326E5" w:rsidP="00110050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8223250" cy="4781550"/>
            <wp:effectExtent l="0" t="0" r="6350" b="0"/>
            <wp:docPr id="311" name="Рисунок 311" descr="C:\Users\tema-_000\Desktop\Circle Images\Main_window_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a-_000\Desktop\Circle Images\Main_window_star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E5C">
        <w:rPr>
          <w:i/>
          <w:lang w:val="ru-RU"/>
        </w:rPr>
        <w:t xml:space="preserve">Рисунок </w:t>
      </w:r>
      <w:r w:rsidR="00504F15">
        <w:rPr>
          <w:i/>
          <w:lang w:val="ru-RU"/>
        </w:rPr>
        <w:t>3</w:t>
      </w:r>
      <w:r w:rsidR="00593E5C">
        <w:rPr>
          <w:i/>
          <w:lang w:val="ru-RU"/>
        </w:rPr>
        <w:t xml:space="preserve">. </w:t>
      </w:r>
      <w:r w:rsidR="00A24BBC">
        <w:rPr>
          <w:i/>
          <w:lang w:val="ru-RU"/>
        </w:rPr>
        <w:t>Первый запуск программы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693529" w:rsidTr="005C47B8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693529" w:rsidRPr="00843CC2" w:rsidRDefault="00693529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  <w:r w:rsidR="001F54C4">
              <w:rPr>
                <w:b/>
                <w:sz w:val="24"/>
                <w:lang w:val="ru-RU"/>
              </w:rPr>
              <w:t>/Описание</w:t>
            </w:r>
          </w:p>
        </w:tc>
      </w:tr>
      <w:tr w:rsidR="00693529" w:rsidRPr="008C2A1B" w:rsidTr="005C47B8">
        <w:tc>
          <w:tcPr>
            <w:tcW w:w="558" w:type="dxa"/>
          </w:tcPr>
          <w:p w:rsidR="00693529" w:rsidRPr="008C2A1B" w:rsidRDefault="00693529" w:rsidP="005C47B8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693529" w:rsidRPr="00153CBD" w:rsidRDefault="00153CBD" w:rsidP="005C47B8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693529" w:rsidRPr="008C2A1B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93529" w:rsidRPr="008C2A1B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693529" w:rsidRPr="008C2A1B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693529" w:rsidRPr="00295A0D" w:rsidTr="005C47B8">
        <w:tc>
          <w:tcPr>
            <w:tcW w:w="558" w:type="dxa"/>
          </w:tcPr>
          <w:p w:rsidR="00693529" w:rsidRPr="008C2A1B" w:rsidRDefault="00693529" w:rsidP="005C47B8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693529" w:rsidRPr="00153CBD" w:rsidRDefault="00110050" w:rsidP="005C47B8">
            <w:r>
              <w:t>Main_button_01</w:t>
            </w:r>
          </w:p>
        </w:tc>
        <w:tc>
          <w:tcPr>
            <w:tcW w:w="1701" w:type="dxa"/>
          </w:tcPr>
          <w:p w:rsidR="00693529" w:rsidRPr="008C2A1B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693529" w:rsidRPr="008C2A1B" w:rsidRDefault="0011005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693529" w:rsidRPr="008C2A1B" w:rsidRDefault="00EC198A" w:rsidP="00EE624A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</w:t>
            </w:r>
            <w:r w:rsidR="007326E5">
              <w:rPr>
                <w:lang w:val="ru-RU"/>
              </w:rPr>
              <w:t xml:space="preserve"> фильтров </w:t>
            </w:r>
            <w:r w:rsidR="00EE624A">
              <w:rPr>
                <w:lang w:val="ru-RU"/>
              </w:rPr>
              <w:t>(</w:t>
            </w:r>
            <w:hyperlink w:anchor="_Закрытие_поля_с" w:history="1">
              <w:r w:rsidR="00FE1334">
                <w:rPr>
                  <w:rStyle w:val="afb"/>
                  <w:lang w:val="ru-RU"/>
                </w:rPr>
                <w:t>2</w:t>
              </w:r>
              <w:r w:rsidR="00EE624A" w:rsidRPr="00EE624A">
                <w:rPr>
                  <w:rStyle w:val="afb"/>
                  <w:lang w:val="ru-RU"/>
                </w:rPr>
                <w:t>.2.2</w:t>
              </w:r>
            </w:hyperlink>
            <w:r w:rsidR="00EE624A">
              <w:rPr>
                <w:lang w:val="ru-RU"/>
              </w:rPr>
              <w:t>)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153CBD" w:rsidRPr="00EC198A" w:rsidRDefault="00153CBD" w:rsidP="005C47B8">
            <w:pPr>
              <w:rPr>
                <w:lang w:val="ru-RU"/>
              </w:rPr>
            </w:pPr>
            <w:r>
              <w:t>Main_</w:t>
            </w:r>
            <w:r w:rsidR="00EC198A">
              <w:t>button_02</w:t>
            </w:r>
          </w:p>
        </w:tc>
        <w:tc>
          <w:tcPr>
            <w:tcW w:w="1701" w:type="dxa"/>
          </w:tcPr>
          <w:p w:rsidR="00153CBD" w:rsidRDefault="003760A2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Default="007326E5" w:rsidP="005C47B8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</w:t>
            </w:r>
            <w:r w:rsidR="004B4067">
              <w:rPr>
                <w:lang w:val="ru-RU"/>
              </w:rPr>
              <w:t xml:space="preserve"> (</w:t>
            </w:r>
            <w:hyperlink w:anchor="_Открытие_контекстного_меню" w:history="1">
              <w:r w:rsidR="00FE1334">
                <w:rPr>
                  <w:rStyle w:val="afb"/>
                  <w:lang w:val="ru-RU"/>
                </w:rPr>
                <w:t>2</w:t>
              </w:r>
              <w:r w:rsidR="004B4067" w:rsidRPr="004B4067">
                <w:rPr>
                  <w:rStyle w:val="afb"/>
                  <w:lang w:val="ru-RU"/>
                </w:rPr>
                <w:t>.2.3</w:t>
              </w:r>
            </w:hyperlink>
            <w:r w:rsidR="004B4067">
              <w:rPr>
                <w:lang w:val="ru-RU"/>
              </w:rPr>
              <w:t>)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153CBD" w:rsidRDefault="00EC198A" w:rsidP="005C47B8">
            <w:r>
              <w:t>Main_button_03</w:t>
            </w:r>
          </w:p>
        </w:tc>
        <w:tc>
          <w:tcPr>
            <w:tcW w:w="1701" w:type="dxa"/>
          </w:tcPr>
          <w:p w:rsidR="00153CBD" w:rsidRDefault="003760A2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Default="007326E5" w:rsidP="00EC198A">
            <w:pPr>
              <w:rPr>
                <w:lang w:val="ru-RU"/>
              </w:rPr>
            </w:pPr>
            <w:r>
              <w:rPr>
                <w:lang w:val="ru-RU"/>
              </w:rPr>
              <w:t xml:space="preserve">Добавление </w:t>
            </w:r>
            <w:r w:rsidR="00EC198A">
              <w:rPr>
                <w:lang w:val="ru-RU"/>
              </w:rPr>
              <w:t>нового поля для добавления фильтра</w:t>
            </w:r>
            <w:r w:rsidR="004B4067">
              <w:rPr>
                <w:lang w:val="ru-RU"/>
              </w:rPr>
              <w:t xml:space="preserve"> (</w:t>
            </w:r>
            <w:hyperlink w:anchor="_Добавление_нового_поля" w:history="1">
              <w:r w:rsidR="00FE1334" w:rsidRPr="00FE1334">
                <w:rPr>
                  <w:rStyle w:val="afb"/>
                  <w:lang w:val="ru-RU"/>
                </w:rPr>
                <w:t>2.2.7</w:t>
              </w:r>
            </w:hyperlink>
            <w:r w:rsidR="004B4067">
              <w:rPr>
                <w:lang w:val="ru-RU"/>
              </w:rPr>
              <w:t>)</w:t>
            </w:r>
          </w:p>
        </w:tc>
      </w:tr>
      <w:tr w:rsidR="00153CBD" w:rsidRPr="003760A2" w:rsidTr="005C47B8">
        <w:tc>
          <w:tcPr>
            <w:tcW w:w="558" w:type="dxa"/>
          </w:tcPr>
          <w:p w:rsidR="00153CBD" w:rsidRDefault="00153CBD" w:rsidP="005C47B8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153CBD" w:rsidRDefault="00EC198A" w:rsidP="005C47B8">
            <w:r>
              <w:t>Main_button_04</w:t>
            </w:r>
          </w:p>
        </w:tc>
        <w:tc>
          <w:tcPr>
            <w:tcW w:w="1701" w:type="dxa"/>
          </w:tcPr>
          <w:p w:rsidR="00153CBD" w:rsidRDefault="003760A2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153CBD" w:rsidRDefault="001F54C4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EC198A" w:rsidRPr="00FE1334" w:rsidTr="005C47B8">
        <w:tc>
          <w:tcPr>
            <w:tcW w:w="558" w:type="dxa"/>
          </w:tcPr>
          <w:p w:rsidR="00EC198A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EC198A" w:rsidRDefault="00EC198A" w:rsidP="005C47B8">
            <w:r>
              <w:t>Main_button_05</w:t>
            </w:r>
          </w:p>
        </w:tc>
        <w:tc>
          <w:tcPr>
            <w:tcW w:w="1701" w:type="dxa"/>
          </w:tcPr>
          <w:p w:rsidR="00EC198A" w:rsidRPr="00EC198A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EC198A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EC198A" w:rsidRDefault="00FE1334" w:rsidP="005C47B8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действия (</w:t>
            </w:r>
            <w:hyperlink w:anchor="_Раскрытие_поля_с" w:history="1">
              <w:r w:rsidRPr="00FE1334">
                <w:rPr>
                  <w:rStyle w:val="afb"/>
                  <w:lang w:val="ru-RU"/>
                </w:rPr>
                <w:t>2.2.9</w:t>
              </w:r>
            </w:hyperlink>
            <w:r>
              <w:rPr>
                <w:lang w:val="ru-RU"/>
              </w:rPr>
              <w:t>)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153CBD" w:rsidRDefault="003760A2" w:rsidP="005C47B8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153CBD" w:rsidRDefault="00C0484D" w:rsidP="005C47B8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153CBD" w:rsidRDefault="003760A2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153CBD" w:rsidRDefault="00236A10" w:rsidP="00236A10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153CBD" w:rsidRDefault="00236A10" w:rsidP="005C47B8">
            <w:r>
              <w:t>Main_but</w:t>
            </w:r>
            <w:r w:rsidR="00EC198A">
              <w:t>ton_06</w:t>
            </w:r>
          </w:p>
        </w:tc>
        <w:tc>
          <w:tcPr>
            <w:tcW w:w="1701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Pr="004B4067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153CBD" w:rsidRPr="00236A10" w:rsidRDefault="00EC198A" w:rsidP="005C47B8">
            <w:r>
              <w:t>Main_button_07</w:t>
            </w:r>
          </w:p>
        </w:tc>
        <w:tc>
          <w:tcPr>
            <w:tcW w:w="1701" w:type="dxa"/>
          </w:tcPr>
          <w:p w:rsidR="00153CBD" w:rsidRPr="00236A10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Default="00644BD1" w:rsidP="005C47B8">
            <w:pPr>
              <w:rPr>
                <w:lang w:val="ru-RU"/>
              </w:rPr>
            </w:pPr>
            <w:r>
              <w:rPr>
                <w:lang w:val="ru-RU"/>
              </w:rPr>
              <w:t xml:space="preserve">Запуск помощи по текущему шагу </w:t>
            </w:r>
            <w:r w:rsidR="004B4067">
              <w:rPr>
                <w:lang w:val="ru-RU"/>
              </w:rPr>
              <w:t>()</w:t>
            </w:r>
          </w:p>
        </w:tc>
      </w:tr>
      <w:tr w:rsidR="00153CBD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153CBD" w:rsidRDefault="00EC198A" w:rsidP="005C47B8">
            <w:r>
              <w:t>Main_button_08</w:t>
            </w:r>
          </w:p>
        </w:tc>
        <w:tc>
          <w:tcPr>
            <w:tcW w:w="1701" w:type="dxa"/>
          </w:tcPr>
          <w:p w:rsidR="00153CBD" w:rsidRPr="00236A10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Default="00644BD1" w:rsidP="005C47B8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</w:t>
            </w:r>
            <w:r w:rsidR="004B4067">
              <w:rPr>
                <w:lang w:val="ru-RU"/>
              </w:rPr>
              <w:t xml:space="preserve"> ()</w:t>
            </w:r>
          </w:p>
        </w:tc>
      </w:tr>
      <w:tr w:rsidR="00153CBD" w:rsidRPr="00236A10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153CBD" w:rsidRDefault="00EC198A" w:rsidP="005C47B8">
            <w:r>
              <w:t>Main_button_09</w:t>
            </w:r>
          </w:p>
        </w:tc>
        <w:tc>
          <w:tcPr>
            <w:tcW w:w="1701" w:type="dxa"/>
          </w:tcPr>
          <w:p w:rsidR="00153CBD" w:rsidRPr="00236A10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153CBD" w:rsidRDefault="001F54C4" w:rsidP="00EC198A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153CBD" w:rsidRPr="00295A0D" w:rsidTr="005C47B8">
        <w:tc>
          <w:tcPr>
            <w:tcW w:w="558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153CBD" w:rsidRDefault="00EC198A" w:rsidP="005C47B8">
            <w:r>
              <w:t>Main_button_10</w:t>
            </w:r>
          </w:p>
        </w:tc>
        <w:tc>
          <w:tcPr>
            <w:tcW w:w="1701" w:type="dxa"/>
          </w:tcPr>
          <w:p w:rsidR="00153CBD" w:rsidRPr="00236A10" w:rsidRDefault="00236A10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53CBD" w:rsidRDefault="00EC198A" w:rsidP="005C47B8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</w:t>
            </w:r>
            <w:r w:rsidR="001F54C4">
              <w:rPr>
                <w:lang w:val="ru-RU"/>
              </w:rPr>
              <w:t>. Переход к стандартному окну открытия файла</w:t>
            </w:r>
          </w:p>
        </w:tc>
      </w:tr>
      <w:tr w:rsidR="00236A10" w:rsidRPr="001F54C4" w:rsidTr="005C47B8">
        <w:tc>
          <w:tcPr>
            <w:tcW w:w="558" w:type="dxa"/>
          </w:tcPr>
          <w:p w:rsidR="00236A10" w:rsidRDefault="00EC198A" w:rsidP="00236A10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36A10" w:rsidRPr="001F54C4" w:rsidRDefault="00EC198A" w:rsidP="00236A10">
            <w:pPr>
              <w:rPr>
                <w:lang w:val="ru-RU"/>
              </w:rPr>
            </w:pPr>
            <w:r>
              <w:t>Main</w:t>
            </w:r>
            <w:r w:rsidRPr="001F54C4">
              <w:rPr>
                <w:lang w:val="ru-RU"/>
              </w:rPr>
              <w:t>_</w:t>
            </w:r>
            <w:r>
              <w:t>button</w:t>
            </w:r>
            <w:r w:rsidRPr="001F54C4">
              <w:rPr>
                <w:lang w:val="ru-RU"/>
              </w:rPr>
              <w:t>_11</w:t>
            </w:r>
          </w:p>
        </w:tc>
        <w:tc>
          <w:tcPr>
            <w:tcW w:w="1701" w:type="dxa"/>
          </w:tcPr>
          <w:p w:rsidR="00236A10" w:rsidRPr="00236A10" w:rsidRDefault="00236A10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36A10" w:rsidRDefault="00236A10" w:rsidP="00236A10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36A10" w:rsidRPr="00236A10" w:rsidRDefault="001F54C4" w:rsidP="00236A1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236A10" w:rsidRPr="00EC198A" w:rsidTr="005C47B8">
        <w:tc>
          <w:tcPr>
            <w:tcW w:w="558" w:type="dxa"/>
          </w:tcPr>
          <w:p w:rsidR="00236A10" w:rsidRDefault="00EC198A" w:rsidP="00236A10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36A10" w:rsidRPr="001F54C4" w:rsidRDefault="00236A10" w:rsidP="00236A10">
            <w:pPr>
              <w:rPr>
                <w:lang w:val="ru-RU"/>
              </w:rPr>
            </w:pPr>
            <w:r>
              <w:t>Main</w:t>
            </w:r>
            <w:r w:rsidRPr="001F54C4">
              <w:rPr>
                <w:lang w:val="ru-RU"/>
              </w:rPr>
              <w:t>_</w:t>
            </w:r>
            <w:r>
              <w:t>button</w:t>
            </w:r>
            <w:r w:rsidR="00EC198A" w:rsidRPr="001F54C4">
              <w:rPr>
                <w:lang w:val="ru-RU"/>
              </w:rPr>
              <w:t>_12</w:t>
            </w:r>
          </w:p>
        </w:tc>
        <w:tc>
          <w:tcPr>
            <w:tcW w:w="1701" w:type="dxa"/>
          </w:tcPr>
          <w:p w:rsidR="00236A10" w:rsidRPr="00236A10" w:rsidRDefault="00236A10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36A10" w:rsidRDefault="00236A10" w:rsidP="00236A10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36A10" w:rsidRPr="00236A10" w:rsidRDefault="001F54C4" w:rsidP="00236A10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236A10" w:rsidRPr="00295A0D" w:rsidTr="005C47B8">
        <w:tc>
          <w:tcPr>
            <w:tcW w:w="558" w:type="dxa"/>
          </w:tcPr>
          <w:p w:rsidR="00236A10" w:rsidRDefault="00EC198A" w:rsidP="00236A10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236A10" w:rsidRDefault="00C0484D" w:rsidP="00236A10">
            <w:proofErr w:type="spellStart"/>
            <w:r>
              <w:t>Main_text</w:t>
            </w:r>
            <w:proofErr w:type="spellEnd"/>
          </w:p>
        </w:tc>
        <w:tc>
          <w:tcPr>
            <w:tcW w:w="1701" w:type="dxa"/>
          </w:tcPr>
          <w:p w:rsidR="00236A10" w:rsidRDefault="00C0484D" w:rsidP="00236A10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36A10" w:rsidRDefault="00C0484D" w:rsidP="00C0484D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36A10" w:rsidRDefault="00C0484D" w:rsidP="00236A10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</w:tbl>
    <w:p w:rsidR="00693529" w:rsidRPr="00153CBD" w:rsidRDefault="00153CBD" w:rsidP="00593E5C">
      <w:pPr>
        <w:jc w:val="center"/>
        <w:rPr>
          <w:i/>
          <w:lang w:val="ru-RU"/>
        </w:rPr>
      </w:pPr>
      <w:r w:rsidRPr="00153CBD">
        <w:rPr>
          <w:i/>
          <w:lang w:val="ru-RU"/>
        </w:rPr>
        <w:t>Таблица 2. Элементы рабочего окна программы</w:t>
      </w:r>
    </w:p>
    <w:p w:rsidR="00504F15" w:rsidRDefault="00504F15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8F6202" w:rsidRDefault="00C0484D" w:rsidP="00C66FAA">
      <w:pPr>
        <w:pStyle w:val="3"/>
        <w:ind w:left="709"/>
        <w:rPr>
          <w:lang w:val="ru-RU"/>
        </w:rPr>
      </w:pPr>
      <w:bookmarkStart w:id="11" w:name="_Закрытие_поля_с"/>
      <w:bookmarkStart w:id="12" w:name="_Toc378314199"/>
      <w:bookmarkStart w:id="13" w:name="_Toc378314316"/>
      <w:bookmarkEnd w:id="11"/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60EA504F" wp14:editId="1817C809">
                <wp:simplePos x="0" y="0"/>
                <wp:positionH relativeFrom="column">
                  <wp:posOffset>-400050</wp:posOffset>
                </wp:positionH>
                <wp:positionV relativeFrom="paragraph">
                  <wp:posOffset>222250</wp:posOffset>
                </wp:positionV>
                <wp:extent cx="8420101" cy="3649498"/>
                <wp:effectExtent l="0" t="0" r="19050" b="27305"/>
                <wp:wrapNone/>
                <wp:docPr id="313" name="Группа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3649498"/>
                          <a:chOff x="-39756" y="-30120"/>
                          <a:chExt cx="8420101" cy="3649498"/>
                        </a:xfrm>
                      </wpg:grpSpPr>
                      <wps:wsp>
                        <wps:cNvPr id="314" name="Овал 314"/>
                        <wps:cNvSpPr/>
                        <wps:spPr>
                          <a:xfrm>
                            <a:off x="7283395" y="0"/>
                            <a:ext cx="333955" cy="33395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C0484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Овал 315"/>
                        <wps:cNvSpPr/>
                        <wps:spPr>
                          <a:xfrm>
                            <a:off x="7951529" y="-30120"/>
                            <a:ext cx="428816" cy="394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C0484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6" name="Группа 316"/>
                        <wpg:cNvGrpSpPr/>
                        <wpg:grpSpPr>
                          <a:xfrm>
                            <a:off x="-39756" y="-11058"/>
                            <a:ext cx="3270029" cy="1493092"/>
                            <a:chOff x="-39756" y="-34912"/>
                            <a:chExt cx="3270029" cy="1493092"/>
                          </a:xfrm>
                        </wpg:grpSpPr>
                        <wpg:grpSp>
                          <wpg:cNvPr id="317" name="Группа 317"/>
                          <wpg:cNvGrpSpPr/>
                          <wpg:grpSpPr>
                            <a:xfrm>
                              <a:off x="-39756" y="299042"/>
                              <a:ext cx="812800" cy="1159138"/>
                              <a:chOff x="-39756" y="-34913"/>
                              <a:chExt cx="812800" cy="1159138"/>
                            </a:xfrm>
                          </wpg:grpSpPr>
                          <wps:wsp>
                            <wps:cNvPr id="318" name="Овал 318"/>
                            <wps:cNvSpPr/>
                            <wps:spPr>
                              <a:xfrm>
                                <a:off x="-39756" y="-34913"/>
                                <a:ext cx="373711" cy="34194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C0484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9" name="Овал 319"/>
                            <wps:cNvSpPr/>
                            <wps:spPr>
                              <a:xfrm>
                                <a:off x="0" y="38166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C0484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0" name="Овал 320"/>
                            <wps:cNvSpPr/>
                            <wps:spPr>
                              <a:xfrm>
                                <a:off x="0" y="790271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C0484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Прямая со стрелкой 321"/>
                            <wps:cNvCnPr/>
                            <wps:spPr>
                              <a:xfrm>
                                <a:off x="365759" y="532677"/>
                                <a:ext cx="388235" cy="1255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6" name="Прямая со стрелкой 326"/>
                            <wps:cNvCnPr/>
                            <wps:spPr>
                              <a:xfrm>
                                <a:off x="333954" y="957974"/>
                                <a:ext cx="439090" cy="637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28" name="Группа 328"/>
                          <wpg:cNvGrpSpPr/>
                          <wpg:grpSpPr>
                            <a:xfrm>
                              <a:off x="1554098" y="-34912"/>
                              <a:ext cx="1676175" cy="478048"/>
                              <a:chOff x="-616608" y="-34912"/>
                              <a:chExt cx="1676175" cy="478048"/>
                            </a:xfrm>
                          </wpg:grpSpPr>
                          <wps:wsp>
                            <wps:cNvPr id="329" name="Овал 329"/>
                            <wps:cNvSpPr/>
                            <wps:spPr>
                              <a:xfrm>
                                <a:off x="725612" y="-2385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C0484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0" name="Прямая со стрелкой 330"/>
                            <wps:cNvCnPr/>
                            <wps:spPr>
                              <a:xfrm flipH="1">
                                <a:off x="428196" y="26116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2" name="Овал 332"/>
                            <wps:cNvSpPr/>
                            <wps:spPr>
                              <a:xfrm>
                                <a:off x="-328488" y="-3491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C0484D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3" name="Прямая со стрелкой 333"/>
                            <wps:cNvCnPr/>
                            <wps:spPr>
                              <a:xfrm flipH="1">
                                <a:off x="-616608" y="230643"/>
                                <a:ext cx="309273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39" name="Овал 339"/>
                        <wps:cNvSpPr/>
                        <wps:spPr>
                          <a:xfrm>
                            <a:off x="6246136" y="3221813"/>
                            <a:ext cx="461176" cy="3975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C0484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EA504F" id="Группа 313" o:spid="_x0000_s1060" style="position:absolute;left:0;text-align:left;margin-left:-31.5pt;margin-top:17.5pt;width:663pt;height:287.35pt;z-index:251831296;mso-width-relative:margin;mso-height-relative:margin" coordorigin="-397,-301" coordsize="84201,36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">
                <v:oval id="Овал 314" o:spid="_x0000_s1061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62MQA&#10;AADcAAAADwAAAGRycy9kb3ducmV2LnhtbESPzWrCQBSF94W+w3AL7nRilbZGRxElWqGbRt1fMrdJ&#10;MHMnZMYkvr0jCF0ezs/HWax6U4mWGldaVjAeRSCIM6tLzhWcjsnwC4TzyBory6TgRg5Wy9eXBcba&#10;dvxLbepzEUbYxaig8L6OpXRZQQbdyNbEwfuzjUEfZJNL3WAXxk0l36PoQxosORAKrGlTUHZJryZw&#10;3X57aOvz+pIcd59ZuvU/XTJTavDWr+cgPPX+P/xsf2sFk/EUHmfC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nutj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C0484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6</w:t>
                        </w:r>
                      </w:p>
                    </w:txbxContent>
                  </v:textbox>
                </v:oval>
                <v:oval id="Овал 315" o:spid="_x0000_s1062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sfQ8QA&#10;AADcAAAADwAAAGRycy9kb3ducmV2LnhtbESPzWrCQBSF94W+w3AL7nRixbZGRxElWqGbRt1fMrdJ&#10;MHMnZMYkvr0jCF0ezs/HWax6U4mWGldaVjAeRSCIM6tLzhWcjsnwC4TzyBory6TgRg5Wy9eXBcba&#10;dvxLbepzEUbYxaig8L6OpXRZQQbdyNbEwfuzjUEfZJNL3WAXxk0l36PoQxosORAKrGlTUHZJryZw&#10;3X57aOvz+pIcd59ZuvU/XTJTavDWr+cgPPX+P/xsf2sFk/EUHmfC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rH0P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C0484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7</w:t>
                        </w:r>
                      </w:p>
                    </w:txbxContent>
                  </v:textbox>
                </v:oval>
                <v:group id="Группа 316" o:spid="_x0000_s1063" style="position:absolute;left:-397;top:-110;width:32699;height:14930" coordorigin="-397,-349" coordsize="32700,149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3xfj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xBu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F+PxgAAANwA&#10;AAAPAAAAAAAAAAAAAAAAAKoCAABkcnMvZG93bnJldi54bWxQSwUGAAAAAAQABAD6AAAAnQMAAAAA&#10;">
                  <v:group id="Группа 317" o:spid="_x0000_s1064" style="position:absolute;left:-397;top:2990;width:8127;height:11591" coordorigin="-397,-349" coordsize="8128,115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  <v:oval id="Овал 318" o:spid="_x0000_s1065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qw3cEA&#10;AADcAAAADwAAAGRycy9kb3ducmV2LnhtbERPS2vCQBC+F/wPyxS81Y0KrY2uIkr6AC/Geh+y0ySY&#10;nQ3ZNUn/fedQ6PHje292o2tUT12oPRuYzxJQxIW3NZcGvi7Z0wpUiMgWG89k4IcC7LaThw2m1g98&#10;pj6PpZIQDikaqGJsU61DUZHDMPMtsXDfvnMYBXalth0OEu4avUiSZ+2wZmmosKVDRcUtvzvpDe/H&#10;z7697m/Z5e2lyI/xNGSvxkwfx/0aVKQx/ov/3B/WwHIua+WMHAG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qsN3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C0484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319" o:spid="_x0000_s1066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YVRsQA&#10;AADcAAAADwAAAGRycy9kb3ducmV2LnhtbESPzWrCQBSF94W+w3AL3dWJFWyNmYhUUi24adT9JXNN&#10;gpk7ITMm8e0dodDl4fx8nGQ1mkb01LnasoLpJAJBXFhdc6ngeMjePkE4j6yxsUwKbuRglT4/JRhr&#10;O/Av9bkvRRhhF6OCyvs2ltIVFRl0E9sSB+9sO4M+yK6UusMhjJtGvkfRXBqsORAqbOmrouKSX03g&#10;uu3mp29P60t2+P4o8o3fD9lCqdeXcb0E4Wn0/+G/9k4rmE0X8DgTj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mFUb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C0484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oval id="Овал 320" o:spid="_x0000_s1067" style="position:absolute;top:7902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B2ZsEA&#10;AADcAAAADwAAAGRycy9kb3ducmV2LnhtbERPTWvCQBC9F/wPywi91U0ttDa6iiixLXgx1vuQnSbB&#10;7GzIrkn8951DocfH+15tRteonrpQezbwPEtAERfe1lwa+D5nTwtQISJbbDyTgTsF2KwnDytMrR/4&#10;RH0eSyUhHFI0UMXYplqHoiKHYeZbYuF+fOcwCuxKbTscJNw1ep4kr9phzdJQYUu7ioprfnPSGz72&#10;X3172V6z8+GtyPfxOGTvxjxOx+0SVKQx/ov/3J/WwMtc5ssZOQ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wdmb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C0484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 id="Прямая со стрелкой 321" o:spid="_x0000_s1068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eDsMcAAADcAAAADwAAAGRycy9kb3ducmV2LnhtbESPS4vCQBCE78L+h6EXvIhOfLBIdBRf&#10;u3hYWNbHwVuTaZNopidkRo3/3hEEj0VVfUWNp7UpxJUql1tW0O1EIIgTq3NOFey23+0hCOeRNRaW&#10;ScGdHEwnH40xxtre+J+uG5+KAGEXo4LM+zKW0iUZGXQdWxIH72grgz7IKpW6wluAm0L2ouhLGsw5&#10;LGRY0iKj5Ly5GAWD4ynvL067+c/f6nDe+9/WvLW8KNX8rGcjEJ5q/w6/2mutoN/rwvNMOAJy8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14OwxwAAANwAAAAPAAAAAAAA&#10;AAAAAAAAAKECAABkcnMvZG93bnJldi54bWxQSwUGAAAAAAQABAD5AAAAlQMAAAAA&#10;" strokecolor="#1b587c [3206]" strokeweight=".5pt">
                      <v:stroke endarrow="block" joinstyle="miter"/>
                    </v:shape>
                    <v:shape id="Прямая со стрелкой 326" o:spid="_x0000_s1069" type="#_x0000_t32" style="position:absolute;left:3339;top:9579;width:4391;height:6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4bxMcAAADcAAAADwAAAGRycy9kb3ducmV2LnhtbESPT4vCMBTE78J+h/AWvIimqyJSjbLq&#10;rngQlvXPwdujebbV5qU0Ueu3N4LgcZiZ3zDjaW0KcaXK5ZYVfHUiEMSJ1TmnCnbb3/YQhPPIGgvL&#10;pOBODqaTj8YYY21v/E/XjU9FgLCLUUHmfRlL6ZKMDLqOLYmDd7SVQR9klUpd4S3ATSG7UTSQBnMO&#10;CxmWNM8oOW8uRkH/eMp789Nutvz7OZz3ft2atRYXpZqf9fcIhKfav8Ov9kor6HUH8DwTjoCcP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PhvExwAAANwAAAAPAAAAAAAA&#10;AAAAAAAAAKECAABkcnMvZG93bnJldi54bWxQSwUGAAAAAAQABAD5AAAAlQMAAAAA&#10;" strokecolor="#1b587c [3206]" strokeweight=".5pt">
                      <v:stroke endarrow="block" joinstyle="miter"/>
                    </v:shape>
                  </v:group>
                  <v:group id="Группа 328" o:spid="_x0000_s1070" style="position:absolute;left:15540;top:-349;width:16762;height:4780" coordorigin="-6166,-349" coordsize="16761,4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<v:oval id="Овал 329" o:spid="_x0000_s1071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rf+8MA&#10;AADcAAAADwAAAGRycy9kb3ducmV2LnhtbESPzWrCQBSF94LvMFyhOzNRoWrqKKKkreDG2O4vmdsk&#10;mLkTMmOSvn2nILg8nJ+Ps9kNphYdta6yrGAWxSCIc6srLhR8XdPpCoTzyBpry6TglxzstuPRBhNt&#10;e75Ql/lChBF2CSoovW8SKV1ekkEX2YY4eD+2NeiDbAupW+zDuKnlPI5fpcGKA6HEhg4l5bfsbgLX&#10;fRxPXfO9v6XX92WeHf25T9dKvUyG/RsIT4N/hh/tT61gMV/D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rf+8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C0484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shape id="Прямая со стрелкой 330" o:spid="_x0000_s1072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90pcEAAADcAAAADwAAAGRycy9kb3ducmV2LnhtbERPy4rCMBTdD/gP4QqzG1MrjFKNIgVB&#10;lBnwgetLc22rzU1JMrb+vVkMuDyc92LVm0Y8yPnasoLxKAFBXFhdc6ngfNp8zUD4gKyxsUwKnuRh&#10;tRx8LDDTtuMDPY6hFDGEfYYKqhDaTEpfVGTQj2xLHLmrdQZDhK6U2mEXw00j0yT5lgZrjg0VtpRX&#10;VNyPf0ZB/ru7dD/TdGZu+9vufsqn233qlPoc9us5iEB9eIv/3VutYDKJ8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33SlwQAAANwAAAAPAAAAAAAAAAAAAAAA&#10;AKECAABkcnMvZG93bnJldi54bWxQSwUGAAAAAAQABAD5AAAAjwMAAAAA&#10;" strokecolor="#1b587c [3206]" strokeweight=".5pt">
                      <v:stroke endarrow="block" joinstyle="miter"/>
                    </v:shape>
                    <v:oval id="Овал 332" o:spid="_x0000_s1073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fbV8QA&#10;AADcAAAADwAAAGRycy9kb3ducmV2LnhtbESPzWrCQBSF90LfYbiF7nRSBW1TJyKVtApumrT7S+Y2&#10;CcncCZlpkr69IwguD+fn42x3k2nFQL2rLSt4XkQgiAuray4VfOfp/AWE88gaW8uk4J8c7JKH2RZj&#10;bUf+oiHzpQgj7GJUUHnfxVK6oiKDbmE74uD92t6gD7Ivpe5xDOOmlcsoWkuDNQdChR29V1Q02Z8J&#10;XPd5OA3dz75J849NkR38eUxflXp6nPZvIDxN/h6+tY9awWq1hOuZcARkc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321f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C0484D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shape id="Прямая со стрелкой 333" o:spid="_x0000_s1074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3q0sUAAADcAAAADwAAAGRycy9kb3ducmV2LnhtbESPS2vDMBCE74X+B7GF3ho5NjTBjRKC&#10;oRASWsiDnBdr66dWRlJj999XhUKOw8x8w6w2k+nFjZxvLCuYzxIQxKXVDVcKLuf3lyUIH5A19pZJ&#10;wQ952KwfH1aYazvykW6nUIkIYZ+jgjqEIZfSlzUZ9DM7EEfvyzqDIUpXSe1wjHDTyzRJXqXBhuNC&#10;jQMVNZXd6dsoKD731/FjkS5Ne2j33blY7A6pU+r5adq+gQg0hXv4v73TCrIsg78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3q0s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</v:group>
                <v:oval id="Овал 339" o:spid="_x0000_s1075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NJJsMA&#10;AADcAAAADwAAAGRycy9kb3ducmV2LnhtbESPzWrCQBSF9wXfYbiCuzpRwWrqKKJELbgxtvtL5jYJ&#10;Zu6EzJjEt3eEQpeH8/NxVpveVKKlxpWWFUzGEQjizOqScwXf1+R9AcJ5ZI2VZVLwIAeb9eBthbG2&#10;HV+oTX0uwgi7GBUU3texlC4ryKAb25o4eL+2MeiDbHKpG+zCuKnkNIrm0mDJgVBgTbuCslt6N4Hr&#10;jvuvtv7Z3pLr4SNL9/7cJUulRsN++wnCU+//w3/tk1Ywmy3hdSYc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NJJsMAAADc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C0484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8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lang w:val="ru-RU"/>
        </w:rPr>
        <w:t>Закрытие поля с выбором фильтров</w:t>
      </w:r>
      <w:bookmarkEnd w:id="12"/>
      <w:bookmarkEnd w:id="13"/>
    </w:p>
    <w:p w:rsidR="00C0484D" w:rsidRPr="00C0484D" w:rsidRDefault="00C0484D" w:rsidP="00C0484D">
      <w:pPr>
        <w:rPr>
          <w:lang w:val="ru-RU"/>
        </w:rPr>
      </w:pPr>
    </w:p>
    <w:p w:rsidR="00494B13" w:rsidRDefault="00C0484D" w:rsidP="00494B1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61B2DF" wp14:editId="3617F84B">
            <wp:extent cx="8223250" cy="4781550"/>
            <wp:effectExtent l="0" t="0" r="6350" b="0"/>
            <wp:docPr id="312" name="Рисунок 312" descr="C:\Users\tema-_000\Desktop\Circle Imag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ma-_000\Desktop\Circle Images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B13" w:rsidRDefault="00494B13" w:rsidP="00494B13">
      <w:pPr>
        <w:jc w:val="center"/>
        <w:rPr>
          <w:i/>
          <w:lang w:val="ru-RU"/>
        </w:rPr>
      </w:pPr>
      <w:r w:rsidRPr="00494B13">
        <w:rPr>
          <w:i/>
          <w:lang w:val="ru-RU"/>
        </w:rPr>
        <w:t xml:space="preserve">Рисунок 4. </w:t>
      </w:r>
      <w:r w:rsidR="00C0484D" w:rsidRPr="00C0484D">
        <w:rPr>
          <w:i/>
          <w:lang w:val="ru-RU"/>
        </w:rPr>
        <w:t>Закрытие поля с выбором фильтров</w:t>
      </w:r>
    </w:p>
    <w:p w:rsidR="00C0484D" w:rsidRDefault="00C66FAA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C0484D" w:rsidTr="00D36A3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C0484D" w:rsidRPr="00843CC2" w:rsidRDefault="00C0484D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C0484D" w:rsidRPr="008C2A1B" w:rsidTr="00D36A31">
        <w:tc>
          <w:tcPr>
            <w:tcW w:w="558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C0484D" w:rsidRPr="00153CBD" w:rsidRDefault="00C0484D" w:rsidP="00D36A3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C0484D" w:rsidRPr="00295A0D" w:rsidTr="00D36A31">
        <w:tc>
          <w:tcPr>
            <w:tcW w:w="558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C0484D" w:rsidRPr="00153CBD" w:rsidRDefault="00C0484D" w:rsidP="00D36A31">
            <w:r>
              <w:t>Main_button_01</w:t>
            </w:r>
          </w:p>
        </w:tc>
        <w:tc>
          <w:tcPr>
            <w:tcW w:w="1701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Pr="008C2A1B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0484D" w:rsidRPr="008C2A1B" w:rsidRDefault="00EE624A" w:rsidP="00D36A31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C0484D">
              <w:rPr>
                <w:lang w:val="ru-RU"/>
              </w:rPr>
              <w:t>аскрытие поля с выбором фильтров</w:t>
            </w:r>
            <w:r>
              <w:rPr>
                <w:lang w:val="ru-RU"/>
              </w:rPr>
              <w:t xml:space="preserve"> (</w:t>
            </w:r>
            <w:hyperlink w:anchor="_Первый_запуск_программы" w:history="1">
              <w:r w:rsidR="00FE1334"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  <w:r w:rsidR="00C0484D">
              <w:rPr>
                <w:lang w:val="ru-RU"/>
              </w:rPr>
              <w:t xml:space="preserve"> </w:t>
            </w:r>
          </w:p>
        </w:tc>
      </w:tr>
      <w:tr w:rsidR="00C0484D" w:rsidRPr="00295A0D" w:rsidTr="00D36A31">
        <w:tc>
          <w:tcPr>
            <w:tcW w:w="558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C0484D" w:rsidRPr="00EC198A" w:rsidRDefault="00C0484D" w:rsidP="00D36A31">
            <w:pPr>
              <w:rPr>
                <w:lang w:val="ru-RU"/>
              </w:rPr>
            </w:pPr>
            <w:r>
              <w:t>Main</w:t>
            </w:r>
            <w:r w:rsidRPr="00EE624A">
              <w:rPr>
                <w:lang w:val="ru-RU"/>
              </w:rPr>
              <w:t>_</w:t>
            </w:r>
            <w:r>
              <w:t>button</w:t>
            </w:r>
            <w:r w:rsidRPr="00EE624A">
              <w:rPr>
                <w:lang w:val="ru-RU"/>
              </w:rPr>
              <w:t>_05</w:t>
            </w:r>
          </w:p>
        </w:tc>
        <w:tc>
          <w:tcPr>
            <w:tcW w:w="1701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0484D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C0484D">
              <w:rPr>
                <w:lang w:val="ru-RU"/>
              </w:rPr>
              <w:t>аскрытие поля с выбором действий</w:t>
            </w:r>
            <w:r>
              <w:rPr>
                <w:lang w:val="ru-RU"/>
              </w:rPr>
              <w:t xml:space="preserve"> (</w:t>
            </w:r>
            <w:hyperlink w:anchor="_Раскрытие_поля_с" w:history="1">
              <w:r w:rsidR="00FE1334" w:rsidRPr="00FE1334">
                <w:rPr>
                  <w:rStyle w:val="afb"/>
                  <w:lang w:val="ru-RU"/>
                </w:rPr>
                <w:t>2.2.9</w:t>
              </w:r>
            </w:hyperlink>
            <w:r>
              <w:rPr>
                <w:lang w:val="ru-RU"/>
              </w:rPr>
              <w:t>)</w:t>
            </w:r>
          </w:p>
        </w:tc>
      </w:tr>
      <w:tr w:rsidR="00C0484D" w:rsidRPr="00295A0D" w:rsidTr="00D36A31">
        <w:tc>
          <w:tcPr>
            <w:tcW w:w="558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C0484D" w:rsidRPr="00EE624A" w:rsidRDefault="00C0484D" w:rsidP="00D36A31">
            <w:pPr>
              <w:rPr>
                <w:lang w:val="ru-RU"/>
              </w:rPr>
            </w:pPr>
            <w:r>
              <w:t>Main</w:t>
            </w:r>
            <w:r w:rsidRPr="00EE624A">
              <w:rPr>
                <w:lang w:val="ru-RU"/>
              </w:rPr>
              <w:t>_</w:t>
            </w:r>
            <w:r>
              <w:t>login</w:t>
            </w:r>
          </w:p>
        </w:tc>
        <w:tc>
          <w:tcPr>
            <w:tcW w:w="1701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C0484D" w:rsidRPr="00295A0D" w:rsidTr="00D36A31">
        <w:tc>
          <w:tcPr>
            <w:tcW w:w="558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C0484D" w:rsidRDefault="00C0484D" w:rsidP="00D36A31">
            <w:r>
              <w:t>Main_button_06</w:t>
            </w:r>
          </w:p>
        </w:tc>
        <w:tc>
          <w:tcPr>
            <w:tcW w:w="1701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0484D" w:rsidRPr="006C784C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C0484D" w:rsidRPr="00295A0D" w:rsidTr="00D36A31">
        <w:tc>
          <w:tcPr>
            <w:tcW w:w="558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C0484D" w:rsidRPr="00236A10" w:rsidRDefault="00C0484D" w:rsidP="00D36A31">
            <w:r>
              <w:t>Main_button_07</w:t>
            </w:r>
          </w:p>
        </w:tc>
        <w:tc>
          <w:tcPr>
            <w:tcW w:w="1701" w:type="dxa"/>
          </w:tcPr>
          <w:p w:rsidR="00C0484D" w:rsidRPr="00236A10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</w:t>
            </w:r>
            <w:r w:rsidR="004B4067">
              <w:rPr>
                <w:lang w:val="ru-RU"/>
              </w:rPr>
              <w:t xml:space="preserve"> ()</w:t>
            </w:r>
            <w:r>
              <w:rPr>
                <w:lang w:val="ru-RU"/>
              </w:rPr>
              <w:t xml:space="preserve"> </w:t>
            </w:r>
          </w:p>
        </w:tc>
      </w:tr>
      <w:tr w:rsidR="00C0484D" w:rsidTr="00D36A31">
        <w:tc>
          <w:tcPr>
            <w:tcW w:w="558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C0484D" w:rsidRDefault="00C0484D" w:rsidP="00D36A31">
            <w:r>
              <w:t>Main_button_08</w:t>
            </w:r>
          </w:p>
        </w:tc>
        <w:tc>
          <w:tcPr>
            <w:tcW w:w="1701" w:type="dxa"/>
          </w:tcPr>
          <w:p w:rsidR="00C0484D" w:rsidRPr="00236A10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C0484D" w:rsidRDefault="00C0484D" w:rsidP="00D36A3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</w:t>
            </w:r>
            <w:r w:rsidR="004B4067">
              <w:rPr>
                <w:lang w:val="ru-RU"/>
              </w:rPr>
              <w:t xml:space="preserve"> ()</w:t>
            </w:r>
          </w:p>
        </w:tc>
      </w:tr>
      <w:tr w:rsidR="005A68C8" w:rsidRPr="00295A0D" w:rsidTr="00D36A31">
        <w:tc>
          <w:tcPr>
            <w:tcW w:w="558" w:type="dxa"/>
          </w:tcPr>
          <w:p w:rsidR="005A68C8" w:rsidRDefault="005A68C8" w:rsidP="005A68C8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5A68C8" w:rsidRDefault="005A68C8" w:rsidP="005A68C8">
            <w:proofErr w:type="spellStart"/>
            <w:r>
              <w:t>Main_text</w:t>
            </w:r>
            <w:proofErr w:type="spellEnd"/>
          </w:p>
        </w:tc>
        <w:tc>
          <w:tcPr>
            <w:tcW w:w="1701" w:type="dxa"/>
          </w:tcPr>
          <w:p w:rsidR="005A68C8" w:rsidRDefault="005A68C8" w:rsidP="005A68C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5A68C8" w:rsidRDefault="005A68C8" w:rsidP="005A68C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A68C8" w:rsidRDefault="005A68C8" w:rsidP="005A68C8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</w:tbl>
    <w:p w:rsidR="00C66FAA" w:rsidRPr="00153CBD" w:rsidRDefault="00C66FAA" w:rsidP="00C66FAA">
      <w:pPr>
        <w:jc w:val="center"/>
        <w:rPr>
          <w:i/>
          <w:lang w:val="ru-RU"/>
        </w:rPr>
      </w:pPr>
      <w:r>
        <w:rPr>
          <w:i/>
          <w:lang w:val="ru-RU"/>
        </w:rPr>
        <w:t>Таблица 3</w:t>
      </w:r>
      <w:r w:rsidRPr="00153CBD">
        <w:rPr>
          <w:i/>
          <w:lang w:val="ru-RU"/>
        </w:rPr>
        <w:t xml:space="preserve">. Элементы </w:t>
      </w:r>
      <w:r w:rsidR="00C0484D">
        <w:rPr>
          <w:i/>
          <w:lang w:val="ru-RU"/>
        </w:rPr>
        <w:t>рабочего окна при закрытии поля с выбором фильтров</w:t>
      </w:r>
    </w:p>
    <w:p w:rsidR="005A68C8" w:rsidRDefault="005A68C8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5A68C8" w:rsidRDefault="00EE624A" w:rsidP="005A68C8">
      <w:pPr>
        <w:pStyle w:val="3"/>
        <w:rPr>
          <w:lang w:val="ru-RU"/>
        </w:rPr>
      </w:pPr>
      <w:bookmarkStart w:id="14" w:name="_Открытие_контекстного_меню"/>
      <w:bookmarkStart w:id="15" w:name="_Toc378314200"/>
      <w:bookmarkStart w:id="16" w:name="_Toc378314317"/>
      <w:bookmarkEnd w:id="14"/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509D2292" wp14:editId="37442643">
                <wp:simplePos x="0" y="0"/>
                <wp:positionH relativeFrom="column">
                  <wp:posOffset>-400050</wp:posOffset>
                </wp:positionH>
                <wp:positionV relativeFrom="paragraph">
                  <wp:posOffset>209550</wp:posOffset>
                </wp:positionV>
                <wp:extent cx="8420101" cy="3649498"/>
                <wp:effectExtent l="0" t="0" r="19050" b="27305"/>
                <wp:wrapNone/>
                <wp:docPr id="342" name="Группа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3649498"/>
                          <a:chOff x="-39756" y="-30120"/>
                          <a:chExt cx="8420101" cy="3649498"/>
                        </a:xfrm>
                      </wpg:grpSpPr>
                      <wps:wsp>
                        <wps:cNvPr id="343" name="Овал 343"/>
                        <wps:cNvSpPr/>
                        <wps:spPr>
                          <a:xfrm>
                            <a:off x="7283395" y="0"/>
                            <a:ext cx="333955" cy="33395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EE624A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Овал 344"/>
                        <wps:cNvSpPr/>
                        <wps:spPr>
                          <a:xfrm>
                            <a:off x="7951529" y="-30120"/>
                            <a:ext cx="428816" cy="394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EE624A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5" name="Группа 345"/>
                        <wpg:cNvGrpSpPr/>
                        <wpg:grpSpPr>
                          <a:xfrm>
                            <a:off x="-39756" y="-11058"/>
                            <a:ext cx="4356707" cy="2971788"/>
                            <a:chOff x="-39756" y="-34912"/>
                            <a:chExt cx="4356707" cy="2971788"/>
                          </a:xfrm>
                        </wpg:grpSpPr>
                        <wpg:grpSp>
                          <wpg:cNvPr id="346" name="Группа 346"/>
                          <wpg:cNvGrpSpPr/>
                          <wpg:grpSpPr>
                            <a:xfrm>
                              <a:off x="-39756" y="299042"/>
                              <a:ext cx="838200" cy="2637834"/>
                              <a:chOff x="-39756" y="-34913"/>
                              <a:chExt cx="838200" cy="2637834"/>
                            </a:xfrm>
                          </wpg:grpSpPr>
                          <wps:wsp>
                            <wps:cNvPr id="347" name="Овал 347"/>
                            <wps:cNvSpPr/>
                            <wps:spPr>
                              <a:xfrm>
                                <a:off x="-39756" y="-34913"/>
                                <a:ext cx="373711" cy="34194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8" name="Овал 348"/>
                            <wps:cNvSpPr/>
                            <wps:spPr>
                              <a:xfrm>
                                <a:off x="0" y="38166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9" name="Овал 349"/>
                            <wps:cNvSpPr/>
                            <wps:spPr>
                              <a:xfrm>
                                <a:off x="0" y="936321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" name="Прямая со стрелкой 350"/>
                            <wps:cNvCnPr/>
                            <wps:spPr>
                              <a:xfrm>
                                <a:off x="365759" y="532677"/>
                                <a:ext cx="388235" cy="1255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1" name="Овал 351"/>
                            <wps:cNvSpPr/>
                            <wps:spPr>
                              <a:xfrm>
                                <a:off x="7951" y="1494905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2" name="Прямая со стрелкой 352"/>
                            <wps:cNvCnPr/>
                            <wps:spPr>
                              <a:xfrm flipV="1">
                                <a:off x="354495" y="1459921"/>
                                <a:ext cx="412199" cy="1935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5" name="Прямая со стрелкой 355"/>
                            <wps:cNvCnPr/>
                            <wps:spPr>
                              <a:xfrm>
                                <a:off x="333954" y="1085030"/>
                                <a:ext cx="426390" cy="684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9" name="Прямая со стрелкой 369"/>
                            <wps:cNvCnPr/>
                            <wps:spPr>
                              <a:xfrm flipV="1">
                                <a:off x="303695" y="1713921"/>
                                <a:ext cx="475699" cy="727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0" name="Прямая со стрелкой 370"/>
                            <wps:cNvCnPr/>
                            <wps:spPr>
                              <a:xfrm>
                                <a:off x="208445" y="1845433"/>
                                <a:ext cx="589999" cy="1732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1" name="Прямая со стрелкой 371"/>
                            <wps:cNvCnPr/>
                            <wps:spPr>
                              <a:xfrm>
                                <a:off x="100495" y="1828767"/>
                                <a:ext cx="691599" cy="475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2" name="Прямая со стрелкой 372"/>
                            <wps:cNvCnPr/>
                            <wps:spPr>
                              <a:xfrm>
                                <a:off x="68744" y="1799436"/>
                                <a:ext cx="710650" cy="8034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7" name="Группа 357"/>
                          <wpg:cNvGrpSpPr/>
                          <wpg:grpSpPr>
                            <a:xfrm>
                              <a:off x="1554098" y="-34912"/>
                              <a:ext cx="2277765" cy="1906798"/>
                              <a:chOff x="-616608" y="-34912"/>
                              <a:chExt cx="2277765" cy="1906798"/>
                            </a:xfrm>
                          </wpg:grpSpPr>
                          <wps:wsp>
                            <wps:cNvPr id="358" name="Овал 358"/>
                            <wps:cNvSpPr/>
                            <wps:spPr>
                              <a:xfrm>
                                <a:off x="725612" y="-2385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" name="Прямая со стрелкой 359"/>
                            <wps:cNvCnPr/>
                            <wps:spPr>
                              <a:xfrm flipH="1">
                                <a:off x="428196" y="26116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1" name="Овал 361"/>
                            <wps:cNvSpPr/>
                            <wps:spPr>
                              <a:xfrm>
                                <a:off x="-328488" y="-3491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EE624A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2" name="Прямая со стрелкой 362"/>
                            <wps:cNvCnPr/>
                            <wps:spPr>
                              <a:xfrm flipH="1">
                                <a:off x="-616608" y="230643"/>
                                <a:ext cx="309273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3" name="Прямая со стрелкой 363"/>
                            <wps:cNvCnPr/>
                            <wps:spPr>
                              <a:xfrm flipH="1">
                                <a:off x="1314844" y="168991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64" name="Овал 364"/>
                          <wps:cNvSpPr/>
                          <wps:spPr>
                            <a:xfrm>
                              <a:off x="3831866" y="155718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E624A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Овал 365"/>
                          <wps:cNvSpPr/>
                          <wps:spPr>
                            <a:xfrm>
                              <a:off x="3636617" y="799687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E624A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6" name="Овал 366"/>
                          <wps:cNvSpPr/>
                          <wps:spPr>
                            <a:xfrm>
                              <a:off x="3065117" y="79369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E624A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7" name="Овал 367"/>
                          <wps:cNvSpPr/>
                          <wps:spPr>
                            <a:xfrm>
                              <a:off x="3855775" y="217948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EE624A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8" name="Овал 368"/>
                        <wps:cNvSpPr/>
                        <wps:spPr>
                          <a:xfrm>
                            <a:off x="6246136" y="3221813"/>
                            <a:ext cx="461176" cy="3975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EE624A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D2292" id="Группа 342" o:spid="_x0000_s1076" style="position:absolute;left:0;text-align:left;margin-left:-31.5pt;margin-top:16.5pt;width:663pt;height:287.35pt;z-index:251833344;mso-width-relative:margin;mso-height-relative:margin" coordorigin="-397,-301" coordsize="84201,36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">
                <v:oval id="Овал 343" o:spid="_x0000_s1077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0NscQA&#10;AADcAAAADwAAAGRycy9kb3ducmV2LnhtbESPzWrCQBSF94LvMFyhuzpRi7VpRhElrUI3xnZ/yVyT&#10;kMydkJkm6dt3CgWXh/PzcZLdaBrRU+cqywoW8wgEcW51xYWCz2v6uAHhPLLGxjIp+CEHu+10kmCs&#10;7cAX6jNfiDDCLkYFpfdtLKXLSzLo5rYlDt7NdgZ9kF0hdYdDGDeNXEbRWhqsOBBKbOlQUl5n3yZw&#10;3fvx3Ldf+zq9vj3n2dF/DOmLUg+zcf8KwtPo7+H/9kkrWD2t4O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9DbH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EE624A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7</w:t>
                        </w:r>
                      </w:p>
                    </w:txbxContent>
                  </v:textbox>
                </v:oval>
                <v:oval id="Овал 344" o:spid="_x0000_s1078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VxcQA&#10;AADcAAAADwAAAGRycy9kb3ducmV2LnhtbESPzWrCQBSF9wXfYbhCd3WilarRUUSJreDGqPtL5poE&#10;M3dCZkzSt+8UCl0ezs/HWW16U4mWGldaVjAeRSCIM6tLzhVcL8nbHITzyBory6Tgmxxs1oOXFcba&#10;dnymNvW5CCPsYlRQeF/HUrqsIINuZGvi4N1tY9AH2eRSN9iFcVPJSRR9SIMlB0KBNe0Kyh7p0wSu&#10;+9wf2/q2fSSXwyxL9/7UJQulXof9dgnCU+//w3/tL63gfTqF3zPh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UlcX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EE624A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8</w:t>
                        </w:r>
                      </w:p>
                    </w:txbxContent>
                  </v:textbox>
                </v:oval>
                <v:group id="Группа 345" o:spid="_x0000_s1079" style="position:absolute;left:-397;top:-110;width:43566;height:29717" coordorigin="-397,-349" coordsize="43567,29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<v:group id="Группа 346" o:spid="_x0000_s1080" style="position:absolute;left:-397;top:2990;width:8381;height:26378" coordorigin="-397,-349" coordsize="8382,26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<v:oval id="Овал 347" o:spid="_x0000_s1081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YLssQA&#10;AADcAAAADwAAAGRycy9kb3ducmV2LnhtbESPzWrCQBSF94W+w3AL7nTSKlVTRxElWqGbRt1fMrdJ&#10;MHMnZMYkvr0jCF0ezs/HWax6U4mWGldaVvA+ikAQZ1aXnCs4HZPhDITzyBory6TgRg5Wy9eXBcba&#10;dvxLbepzEUbYxaig8L6OpXRZQQbdyNbEwfuzjUEfZJNL3WAXxk0lP6LoUxosORAKrGlTUHZJryZw&#10;3X57aOvz+pIcd9Ms3fqfLpkrNXjr118gPPX+P/xsf2sF48kUHmfC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GC7L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348" o:spid="_x0000_s1082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mfwMIA&#10;AADcAAAADwAAAGRycy9kb3ducmV2LnhtbERPTU/CQBC9m/gfNmPCTbaKUSgshEiKknihwH3SHduG&#10;7mzTXdr6752DiceX973ajK5RPXWh9mzgaZqAIi68rbk0cD5lj3NQISJbbDyTgR8KsFnf360wtX7g&#10;I/V5LJWEcEjRQBVjm2odioochqlviYX79p3DKLArte1wkHDX6OckedUOa5aGClt6r6i45jcnveFj&#10;d+jby/aanfZvRb6LX0O2MGbyMG6XoCKN8V/85/60BmYvslbOyBH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Z/AwgAAANw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oval id="Овал 349" o:spid="_x0000_s1083" style="position:absolute;top:9363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U6W8QA&#10;AADcAAAADwAAAGRycy9kb3ducmV2LnhtbESPzWrCQBSF94LvMFyhuzrRFjVpRpFKWgU3xnZ/ydwm&#10;wcydkJkm6dt3CgWXh/PzcdLdaBrRU+dqywoW8wgEcWF1zaWCj2v2uAHhPLLGxjIp+CEHu+10kmKi&#10;7cAX6nNfijDCLkEFlfdtIqUrKjLo5rYlDt6X7Qz6ILtS6g6HMG4auYyilTRYcyBU2NJrRcUt/zaB&#10;694Pp7793N+y69u6yA/+PGSxUg+zcf8CwtPo7+H/9lEreHqO4e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VOlv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 id="Прямая со стрелкой 350" o:spid="_x0000_s1084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1VVsUAAADcAAAADwAAAGRycy9kb3ducmV2LnhtbERPy2rCQBTdC/2H4RbcSJ3UaCnRMVT7&#10;wIUgtXbh7pK55mHmTsiMMf37zkJweTjvRdqbWnTUutKygudxBII4s7rkXMHh5/PpFYTzyBpry6Tg&#10;jxyky4fBAhNtr/xN3d7nIoSwS1BB4X2TSOmyggy6sW2IA3eyrUEfYJtL3eI1hJtaTqLoRRosOTQU&#10;2NC6oOy8vxgF01NVxuvqsPrafRzPv347Wo3eL0oNH/u3OQhPvb+Lb+6NVhDPwvxwJhw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1VVsUAAADcAAAADwAAAAAAAAAA&#10;AAAAAAChAgAAZHJzL2Rvd25yZXYueG1sUEsFBgAAAAAEAAQA+QAAAJMDAAAAAA==&#10;" strokecolor="#1b587c [3206]" strokeweight=".5pt">
                      <v:stroke endarrow="block" joinstyle="miter"/>
                    </v:shape>
                    <v:oval id="Овал 351" o:spid="_x0000_s1085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qggMQA&#10;AADcAAAADwAAAGRycy9kb3ducmV2LnhtbESPzWrCQBSF94W+w3AL7nRixbZGRxElWqGbRt1fMrdJ&#10;MHMnZMYkvr0jCF0ezs/HWax6U4mWGldaVjAeRSCIM6tLzhWcjsnwC4TzyBory6TgRg5Wy9eXBcba&#10;dvxLbepzEUbYxaig8L6OpXRZQQbdyNbEwfuzjUEfZJNL3WAXxk0l36PoQxosORAKrGlTUHZJryZw&#10;3X57aOvz+pIcd59ZuvU/XTJTavDWr+cgPPX+P/xsf2sFk+kYHmfC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6oID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shape id="Прямая со стрелкой 352" o:spid="_x0000_s1086" type="#_x0000_t32" style="position:absolute;left:3544;top:14599;width:4122;height:19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6q6cUAAADcAAAADwAAAGRycy9kb3ducmV2LnhtbESPQWvCQBSE7wX/w/IEb3VjpFWiq0hA&#10;EKWFqnh+ZJ9JNPs27K4m/ffdQqHHYWa+YZbr3jTiSc7XlhVMxgkI4sLqmksF59P2dQ7CB2SNjWVS&#10;8E0e1qvByxIzbTv+oucxlCJC2GeooAqhzaT0RUUG/di2xNG7WmcwROlKqR12EW4amSbJuzRYc1yo&#10;sKW8ouJ+fBgF+ef+0n3M0rm5HW77+ymf7Q6pU2o07DcLEIH68B/+a++0gulb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6q6c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355" o:spid="_x0000_s1087" type="#_x0000_t32" style="position:absolute;left:3339;top:10850;width:4264;height: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r2zsgAAADcAAAADwAAAGRycy9kb3ducmV2LnhtbESPzWvCQBTE74L/w/KEXkQ3rR9IdJVq&#10;VXooFL8O3h7ZZxLNvg3ZVeN/3xUKHoeZ+Q0zmdWmEDeqXG5ZwXs3AkGcWJ1zqmC/W3VGIJxH1lhY&#10;JgUPcjCbNhsTjLW984ZuW5+KAGEXo4LM+zKW0iUZGXRdWxIH72Qrgz7IKpW6wnuAm0J+RNFQGsw5&#10;LGRY0iKj5LK9GgX90znvLc77+fp3ebwc/E973v66KvXWqj/HIDzV/hX+b39rBb3BAJ5nwhGQ0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Or2zsgAAADcAAAADwAAAAAA&#10;AAAAAAAAAAChAgAAZHJzL2Rvd25yZXYueG1sUEsFBgAAAAAEAAQA+QAAAJYDAAAAAA==&#10;" strokecolor="#1b587c [3206]" strokeweight=".5pt">
                      <v:stroke endarrow="block" joinstyle="miter"/>
                    </v:shape>
                    <v:shape id="Прямая со стрелкой 369" o:spid="_x0000_s1088" type="#_x0000_t32" style="position:absolute;left:3036;top:17139;width:4757;height:72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byJcUAAADcAAAADwAAAGRycy9kb3ducmV2LnhtbESPQWvCQBSE74X+h+UVvNVNI6iNrlIC&#10;gigVqqXnR/aZRLNvw+5q4r93C4LHYWa+YebL3jTiSs7XlhV8DBMQxIXVNZcKfg+r9ykIH5A1NpZJ&#10;wY08LBevL3PMtO34h677UIoIYZ+hgiqENpPSFxUZ9EPbEkfvaJ3BEKUrpXbYRbhpZJokY2mw5rhQ&#10;YUt5RcV5fzEK8t3mr/uepFNz2p4250M+WW9Tp9Tgrf+agQjUh2f40V5rBaPxJ/yfiUd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byJc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370" o:spid="_x0000_s1089" type="#_x0000_t32" style="position:absolute;left:2084;top:18454;width:5900;height:17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JNsUAAADcAAAADwAAAGRycy9kb3ducmV2LnhtbERPy2rCQBTdC/2H4RbcSJ3UiC3RMVT7&#10;wIUgtXbh7pK55mHmTsiMMf37zkJweTjvRdqbWnTUutKygudxBII4s7rkXMHh5/PpFYTzyBpry6Tg&#10;jxyky4fBAhNtr/xN3d7nIoSwS1BB4X2TSOmyggy6sW2IA3eyrUEfYJtL3eI1hJtaTqJoJg2WHBoK&#10;bGhdUHbeX4yC6akq43V1WH3tPo7nX78drUbvF6WGj/3bHISn3t/FN/dGK4hfwvxwJhw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gJNs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371" o:spid="_x0000_s1090" type="#_x0000_t32" style="position:absolute;left:1004;top:18287;width:6916;height:47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SsrcgAAADcAAAADwAAAGRycy9kb3ducmV2LnhtbESPQWvCQBSE74X+h+UVehGzUYst0VXU&#10;1uJBkMb04O2RfSbR7NuQXTX++26h0OMwM98w03lnanGl1lWWFQyiGARxbnXFhYJsv+6/gXAeWWNt&#10;mRTcycF89vgwxUTbG3/RNfWFCBB2CSoovW8SKV1ekkEX2YY4eEfbGvRBtoXULd4C3NRyGMdjabDi&#10;sFBiQ6uS8nN6MQpejqdqtDply8/dx+H87be9Ze/9otTzU7eYgPDU+f/wX3ujFYxeB/B7JhwBOfs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GSsrcgAAADcAAAADwAAAAAA&#10;AAAAAAAAAAChAgAAZHJzL2Rvd25yZXYueG1sUEsFBgAAAAAEAAQA+QAAAJYDAAAAAA==&#10;" strokecolor="#1b587c [3206]" strokeweight=".5pt">
                      <v:stroke endarrow="block" joinstyle="miter"/>
                    </v:shape>
                    <v:shape id="Прямая со стрелкой 372" o:spid="_x0000_s1091" type="#_x0000_t32" style="position:absolute;left:687;top:17994;width:7106;height:80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Yy2sgAAADcAAAADwAAAGRycy9kb3ducmV2LnhtbESPzWvCQBTE74L/w/IEL6KbqlRJXaV+&#10;VHooFL8OvT2yzySafRuyq6b/vSsIHoeZ+Q0zmdWmEFeqXG5ZwVsvAkGcWJ1zqmC/++qOQTiPrLGw&#10;TAr+ycFs2mxMMNb2xhu6bn0qAoRdjAoy78tYSpdkZND1bEkcvKOtDPogq1TqCm8BbgrZj6J3aTDn&#10;sJBhSYuMkvP2YhQMj6d8sDjt5+vf1d/54H86887yolS7VX9+gPBU+1f42f7WCgajPjzOhCMgp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Yy2sgAAADcAAAADwAAAAAA&#10;AAAAAAAAAAChAgAAZHJzL2Rvd25yZXYueG1sUEsFBgAAAAAEAAQA+QAAAJYDAAAAAA==&#10;" strokecolor="#1b587c [3206]" strokeweight=".5pt">
                      <v:stroke endarrow="block" joinstyle="miter"/>
                    </v:shape>
                  </v:group>
                  <v:group id="Группа 357" o:spid="_x0000_s1092" style="position:absolute;left:15540;top:-349;width:22778;height:19067" coordorigin="-6166,-349" coordsize="22777,190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  <v:oval id="Овал 358" o:spid="_x0000_s1093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AJHcIA&#10;AADcAAAADwAAAGRycy9kb3ducmV2LnhtbERPTU/CQBC9m/gfNmPCTbZKVCgshEiKknihwH3SHduG&#10;7mzTXdr6752DiceX973ajK5RPXWh9mzgaZqAIi68rbk0cD5lj3NQISJbbDyTgR8KsFnf360wtX7g&#10;I/V5LJWEcEjRQBVjm2odioochqlviYX79p3DKLArte1wkHDX6OckedUOa5aGClt6r6i45jcnveFj&#10;d+jby/aanfZvRb6LX0O2MGbyMG6XoCKN8V/85/60BmYvslbOyBH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gAkdwgAAANw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oval>
                    <v:shape id="Прямая со стрелкой 359" o:spid="_x0000_s1094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o4mMUAAADcAAAADwAAAGRycy9kb3ducmV2LnhtbESPQWvCQBSE70L/w/IK3nTTSKtGV5GA&#10;IEoFtfT8yL4m0ezbsLs16b/vFgoeh5n5hlmue9OIOzlfW1bwMk5AEBdW11wq+LhsRzMQPiBrbCyT&#10;gh/ysF49DZaYadvxie7nUIoIYZ+hgiqENpPSFxUZ9GPbEkfvyzqDIUpXSu2wi3DTyDRJ3qTBmuNC&#10;hS3lFRW387dRkB/3n937NJ2Z6+G6v13y6e6QOqWGz/1mASJQHx7h//ZOK5i8zuHvTD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o4mMUAAADcAAAADwAAAAAAAAAA&#10;AAAAAAChAgAAZHJzL2Rvd25yZXYueG1sUEsFBgAAAAAEAAQA+QAAAJMDAAAAAA==&#10;" strokecolor="#1b587c [3206]" strokeweight=".5pt">
                      <v:stroke endarrow="block" joinstyle="miter"/>
                    </v:shape>
                    <v:oval id="Овал 361" o:spid="_x0000_s1095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ZqPcMA&#10;AADcAAAADwAAAGRycy9kb3ducmV2LnhtbESPS2vCQBSF90L/w3AL3enEFrRGR5FKfICbRt1fMrdJ&#10;MHMnZKZJ/PeOILg8nMfHWax6U4mWGldaVjAeRSCIM6tLzhWcT8nwG4TzyBory6TgRg5Wy7fBAmNt&#10;O/6lNvW5CCPsYlRQeF/HUrqsIINuZGvi4P3ZxqAPssmlbrAL46aSn1E0kQZLDoQCa/opKLum/yZw&#10;3W5zaOvL+pqcttMs3fhjl8yU+njv13MQnnr/Cj/be63gazKGx5lw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ZqPc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EE624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shape id="Прямая со стрелкой 362" o:spid="_x0000_s1096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JgVMQAAADcAAAADwAAAGRycy9kb3ducmV2LnhtbESPQWvCQBSE7wX/w/IEb3VjBJXoKhIQ&#10;RGmhWnp+ZJ9JNPs27K4m/nu3UOhxmJlvmNWmN414kPO1ZQWTcQKCuLC65lLB93n3vgDhA7LGxjIp&#10;eJKHzXrwtsJM246/6HEKpYgQ9hkqqEJoMyl9UZFBP7YtcfQu1hkMUbpSaoddhJtGpkkykwZrjgsV&#10;tpRXVNxOd6Mg/zz8dB/zdGGux+vhds7n+2PqlBoN++0SRKA+/If/2nutYDpL4fdMP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8mBUxAAAANwAAAAPAAAAAAAAAAAA&#10;AAAAAKECAABkcnMvZG93bnJldi54bWxQSwUGAAAAAAQABAD5AAAAkgMAAAAA&#10;" strokecolor="#1b587c [3206]" strokeweight=".5pt">
                      <v:stroke endarrow="block" joinstyle="miter"/>
                    </v:shape>
                    <v:shape id="Прямая со стрелкой 363" o:spid="_x0000_s1097" type="#_x0000_t32" style="position:absolute;left:13148;top:16899;width:3463;height:18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7Fz8UAAADcAAAADwAAAGRycy9kb3ducmV2LnhtbESPQWvCQBSE74X+h+UVvNVNI6ikriKB&#10;gigKjdLzI/tMotm3YXc16b/vCkKPw8x8wyxWg2nFnZxvLCv4GCcgiEurG64UnI5f73MQPiBrbC2T&#10;gl/ysFq+viww07bnb7oXoRIRwj5DBXUIXSalL2sy6Me2I47e2TqDIUpXSe2wj3DTyjRJptJgw3Gh&#10;xo7ymsprcTMK8sP2p9/P0rm57C7b6zGfbXapU2r0Nqw/QQQawn/42d5oBZPpBB5n4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7Fz8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oval id="Овал 364" o:spid="_x0000_s1098" style="position:absolute;left:38318;top:15571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HJpcQA&#10;AADcAAAADwAAAGRycy9kb3ducmV2LnhtbESPzWrCQBSF94LvMFyhO51oi9rUUURJreDG2O4vmWsS&#10;zNwJmWmSvr1TEFwezs/HWW16U4mWGldaVjCdRCCIM6tLzhV8X5LxEoTzyBory6Tgjxxs1sPBCmNt&#10;Oz5Tm/pchBF2MSoovK9jKV1WkEE3sTVx8K62MeiDbHKpG+zCuKnkLIrm0mDJgVBgTbuCslv6awLX&#10;HfbHtv7Z3pLL5yJL9/7UJe9KvYz67QcIT71/hh/tL63gdf4G/2fC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hyaX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E624A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11</w:t>
                          </w:r>
                        </w:p>
                      </w:txbxContent>
                    </v:textbox>
                  </v:oval>
                  <v:oval id="Овал 365" o:spid="_x0000_s1099" style="position:absolute;left:36366;top:799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1sPsQA&#10;AADcAAAADwAAAGRycy9kb3ducmV2LnhtbESPzWrCQBSF94LvMFyhO51oqdrUUURJreDG2O4vmWsS&#10;zNwJmWmSvr1TEFwezs/HWW16U4mWGldaVjCdRCCIM6tLzhV8X5LxEoTzyBory6Tgjxxs1sPBCmNt&#10;Oz5Tm/pchBF2MSoovK9jKV1WkEE3sTVx8K62MeiDbHKpG+zCuKnkLIrm0mDJgVBgTbuCslv6awLX&#10;HfbHtv7Z3pLL5yJL9/7UJe9KvYz67QcIT71/hh/tL63gdf4G/2fC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tbD7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E624A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10</w:t>
                          </w:r>
                        </w:p>
                      </w:txbxContent>
                    </v:textbox>
                  </v:oval>
                  <v:oval id="Овал 366" o:spid="_x0000_s1100" style="position:absolute;left:30651;top:793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/yScMA&#10;AADcAAAADwAAAGRycy9kb3ducmV2LnhtbESPzWrCQBSF94LvMFzBnU6sEDV1FFHSWnBjbPeXzG0S&#10;zNwJmWmSvn1HKLg8nJ+Ps90PphYdta6yrGAxj0AQ51ZXXCj4vKWzNQjnkTXWlknBLznY78ajLSba&#10;9nylLvOFCCPsElRQet8kUrq8JINubhvi4H3b1qAPsi2kbrEP46aWL1EUS4MVB0KJDR1Lyu/Zjwlc&#10;93766Jqvwz29va3y7OQvfbpRajoZDq8gPA3+Gf5vn7WCZRzD40w4An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/ySc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E624A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9</w:t>
                          </w:r>
                        </w:p>
                      </w:txbxContent>
                    </v:textbox>
                  </v:oval>
                  <v:oval id="Овал 367" o:spid="_x0000_s1101" style="position:absolute;left:38557;top:21794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NX0sQA&#10;AADcAAAADwAAAGRycy9kb3ducmV2LnhtbESPzWrCQBSF90LfYbgFd3XSFrRGJyKV2BbcNNH9JXOb&#10;hGTuhMw0Sd++IwguD+fn42x3k2nFQL2rLSt4XkQgiAuray4VnPP06Q2E88gaW8uk4I8c7JKH2RZj&#10;bUf+piHzpQgj7GJUUHnfxVK6oiKDbmE74uD92N6gD7Ivpe5xDOOmlS9RtJQGaw6ECjt6r6hosl8T&#10;uO7j8DV0l32T5sdVkR38aUzXSs0fp/0GhKfJ38O39qdW8LpcwfVMOAI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zV9L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EE624A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12</w:t>
                          </w:r>
                        </w:p>
                      </w:txbxContent>
                    </v:textbox>
                  </v:oval>
                </v:group>
                <v:oval id="Овал 368" o:spid="_x0000_s1102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zDoMEA&#10;AADcAAAADwAAAGRycy9kb3ducmV2LnhtbERPTWvCQBC9C/0PyxR6000raBtdRSqpFbw01vuQnSbB&#10;7GzIrkn8951DocfH+15vR9eonrpQezbwPEtAERfe1lwa+D5n01dQISJbbDyTgTsF2G4eJmtMrR/4&#10;i/o8lkpCOKRooIqxTbUORUUOw8y3xML9+M5hFNiV2nY4SLhr9EuSLLTDmqWhwpbeKyqu+c1Jbzjs&#10;j3172V2z88eyyPfxNGRvxjw9jrsVqEhj/Bf/uT+tgflC1soZOQJ6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sw6DBAAAA3AAAAA8AAAAAAAAAAAAAAAAAmAIAAGRycy9kb3du&#10;cmV2LnhtbFBLBQYAAAAABAAEAPUAAACG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EE624A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173D44">
        <w:rPr>
          <w:lang w:val="ru-RU"/>
        </w:rPr>
        <w:t>Открытие контекстного меню со списком фильтров</w:t>
      </w:r>
      <w:bookmarkEnd w:id="15"/>
      <w:bookmarkEnd w:id="16"/>
    </w:p>
    <w:p w:rsidR="00EE624A" w:rsidRPr="00EE624A" w:rsidRDefault="00EE624A" w:rsidP="00EE624A">
      <w:pPr>
        <w:rPr>
          <w:lang w:val="ru-RU"/>
        </w:rPr>
      </w:pPr>
    </w:p>
    <w:p w:rsidR="00173D44" w:rsidRDefault="00EE624A" w:rsidP="00173D4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7CAF68" wp14:editId="6662052A">
            <wp:extent cx="8223250" cy="4781550"/>
            <wp:effectExtent l="0" t="0" r="6350" b="0"/>
            <wp:docPr id="341" name="Рисунок 341" descr="C:\Users\tema-_000\Desktop\Circle Imag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a-_000\Desktop\Circle Images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2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24A" w:rsidRDefault="00EE624A" w:rsidP="00EE624A">
      <w:pPr>
        <w:jc w:val="center"/>
        <w:rPr>
          <w:i/>
          <w:lang w:val="ru-RU"/>
        </w:rPr>
      </w:pPr>
      <w:r w:rsidRPr="00EE624A">
        <w:rPr>
          <w:i/>
          <w:lang w:val="ru-RU"/>
        </w:rPr>
        <w:t>Рисунок 5. Открытие контекстного меню со списком фильтров</w:t>
      </w:r>
    </w:p>
    <w:p w:rsidR="004B4067" w:rsidRDefault="004B4067" w:rsidP="004B4067">
      <w:pPr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4B4067" w:rsidTr="00D36A3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4B4067" w:rsidRPr="00843CC2" w:rsidRDefault="004B4067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4B4067" w:rsidRPr="00843CC2" w:rsidRDefault="004B4067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4B4067" w:rsidRPr="00843CC2" w:rsidRDefault="004B4067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4B4067" w:rsidRPr="00843CC2" w:rsidRDefault="004B4067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4B4067" w:rsidRPr="00843CC2" w:rsidRDefault="004B4067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4B4067" w:rsidRPr="008C2A1B" w:rsidTr="00D36A31">
        <w:tc>
          <w:tcPr>
            <w:tcW w:w="558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4B4067" w:rsidRPr="00153CBD" w:rsidRDefault="004B4067" w:rsidP="00D36A3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4B4067" w:rsidRPr="00153CBD" w:rsidRDefault="004B4067" w:rsidP="00D36A31">
            <w:r>
              <w:t>Main_button_01</w:t>
            </w:r>
          </w:p>
        </w:tc>
        <w:tc>
          <w:tcPr>
            <w:tcW w:w="1701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Pr="008C2A1B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фильтров (</w:t>
            </w:r>
            <w:hyperlink w:anchor="_Закрытие_поля_с" w:history="1">
              <w:r w:rsidR="00FE1334"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.2.2</w:t>
              </w:r>
            </w:hyperlink>
            <w:r>
              <w:rPr>
                <w:lang w:val="ru-RU"/>
              </w:rPr>
              <w:t>)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4B4067" w:rsidRPr="00EC198A" w:rsidRDefault="004B4067" w:rsidP="00D36A31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Закрытие контекстного меню со списком фильтров (</w:t>
            </w:r>
            <w:hyperlink w:anchor="_Первый_запуск_программы" w:history="1">
              <w:r w:rsidR="00FE1334"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.2.2</w:t>
              </w:r>
            </w:hyperlink>
            <w:r>
              <w:rPr>
                <w:lang w:val="ru-RU"/>
              </w:rPr>
              <w:t>)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4B4067" w:rsidRDefault="004B4067" w:rsidP="00D36A31">
            <w:r>
              <w:t>Main_button_13</w:t>
            </w:r>
          </w:p>
        </w:tc>
        <w:tc>
          <w:tcPr>
            <w:tcW w:w="1701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Default="004B4067" w:rsidP="00D36A31">
            <w:pPr>
              <w:rPr>
                <w:lang w:val="ru-RU"/>
              </w:rPr>
            </w:pPr>
            <w:r>
              <w:rPr>
                <w:lang w:val="ru-RU"/>
              </w:rPr>
              <w:t>Переход к выбору критериев фильтра (</w:t>
            </w:r>
            <w:hyperlink w:anchor="_Изменение_критериев_фильтра" w:history="1">
              <w:r w:rsidR="00FE1334">
                <w:rPr>
                  <w:rStyle w:val="afb"/>
                  <w:lang w:val="ru-RU"/>
                </w:rPr>
                <w:t>2</w:t>
              </w:r>
              <w:r w:rsidR="0025011B" w:rsidRPr="0025011B">
                <w:rPr>
                  <w:rStyle w:val="afb"/>
                  <w:lang w:val="ru-RU"/>
                </w:rPr>
                <w:t>.2.5</w:t>
              </w:r>
            </w:hyperlink>
            <w:r>
              <w:rPr>
                <w:lang w:val="ru-RU"/>
              </w:rPr>
              <w:t>)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4B4067" w:rsidRDefault="004B4067" w:rsidP="004B4067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Main_button_06</w:t>
            </w:r>
          </w:p>
        </w:tc>
        <w:tc>
          <w:tcPr>
            <w:tcW w:w="1701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P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4B4067" w:rsidRPr="00236A10" w:rsidRDefault="004B4067" w:rsidP="004B4067">
            <w:r>
              <w:t>Main_button_07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4B4067" w:rsidRPr="00236A10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Main_button_08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4B4067" w:rsidRPr="00644BD1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Main_button_09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B4067" w:rsidRDefault="001F54C4" w:rsidP="004B4067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Main_button_10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4B4067" w:rsidRDefault="001F54C4" w:rsidP="004B4067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файла</w:t>
            </w:r>
          </w:p>
        </w:tc>
      </w:tr>
      <w:tr w:rsidR="004B4067" w:rsidRPr="00236A10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Main_button_11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B4067" w:rsidRPr="00236A10" w:rsidRDefault="001F54C4" w:rsidP="004B4067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B4067" w:rsidRPr="004B4067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4B4067" w:rsidRDefault="004B4067" w:rsidP="004B4067">
            <w:r>
              <w:t>Main_button_12</w:t>
            </w:r>
          </w:p>
        </w:tc>
        <w:tc>
          <w:tcPr>
            <w:tcW w:w="1701" w:type="dxa"/>
          </w:tcPr>
          <w:p w:rsidR="004B4067" w:rsidRPr="00236A10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4B4067" w:rsidRPr="00236A10" w:rsidRDefault="001F54C4" w:rsidP="004B4067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4B4067" w:rsidRPr="00295A0D" w:rsidTr="00D36A31">
        <w:tc>
          <w:tcPr>
            <w:tcW w:w="558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4B4067" w:rsidRDefault="004B4067" w:rsidP="004B4067">
            <w:proofErr w:type="spellStart"/>
            <w:r>
              <w:t>Main_text</w:t>
            </w:r>
            <w:proofErr w:type="spellEnd"/>
          </w:p>
        </w:tc>
        <w:tc>
          <w:tcPr>
            <w:tcW w:w="1701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4B4067" w:rsidRDefault="004B4067" w:rsidP="004B4067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</w:tbl>
    <w:p w:rsidR="004B4067" w:rsidRDefault="004B4067" w:rsidP="004B4067">
      <w:pPr>
        <w:jc w:val="center"/>
        <w:rPr>
          <w:i/>
          <w:lang w:val="ru-RU"/>
        </w:rPr>
      </w:pPr>
      <w:r>
        <w:rPr>
          <w:i/>
          <w:lang w:val="ru-RU"/>
        </w:rPr>
        <w:t>Таблица 4. Элементы при открытии контекстного</w:t>
      </w:r>
      <w:r w:rsidR="0025011B">
        <w:rPr>
          <w:i/>
          <w:lang w:val="ru-RU"/>
        </w:rPr>
        <w:t xml:space="preserve"> меню со списком фильтров</w:t>
      </w:r>
    </w:p>
    <w:p w:rsidR="0025011B" w:rsidRPr="00EE624A" w:rsidRDefault="0025011B" w:rsidP="0025011B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C66FAA" w:rsidRDefault="00C66FAA" w:rsidP="00C66FAA">
      <w:pPr>
        <w:pStyle w:val="3"/>
        <w:ind w:left="709"/>
        <w:rPr>
          <w:lang w:val="ru-RU"/>
        </w:rPr>
      </w:pPr>
      <w:bookmarkStart w:id="17" w:name="_Toc378314201"/>
      <w:bookmarkStart w:id="18" w:name="_Toc378314318"/>
      <w:r>
        <w:rPr>
          <w:lang w:val="ru-RU"/>
        </w:rPr>
        <w:lastRenderedPageBreak/>
        <w:t>Выбор фильтра</w:t>
      </w:r>
      <w:bookmarkEnd w:id="17"/>
      <w:bookmarkEnd w:id="18"/>
    </w:p>
    <w:p w:rsidR="00C66FAA" w:rsidRDefault="00C66FAA" w:rsidP="00C66FAA">
      <w:pPr>
        <w:ind w:left="708" w:firstLine="708"/>
        <w:rPr>
          <w:sz w:val="28"/>
          <w:lang w:val="ru-RU"/>
        </w:rPr>
      </w:pPr>
      <w:r w:rsidRPr="00C66FAA">
        <w:rPr>
          <w:sz w:val="28"/>
          <w:lang w:val="ru-RU"/>
        </w:rPr>
        <w:t xml:space="preserve">Выбор фильтра в списке фильтров осуществляется наведением на нужный фильтр </w:t>
      </w:r>
      <w:r w:rsidR="00644BD1">
        <w:rPr>
          <w:sz w:val="28"/>
        </w:rPr>
        <w:t>Main</w:t>
      </w:r>
      <w:r w:rsidR="00644BD1" w:rsidRPr="00644BD1">
        <w:rPr>
          <w:sz w:val="28"/>
          <w:lang w:val="ru-RU"/>
        </w:rPr>
        <w:t>_</w:t>
      </w:r>
      <w:r w:rsidR="00644BD1">
        <w:rPr>
          <w:sz w:val="28"/>
        </w:rPr>
        <w:t>button</w:t>
      </w:r>
      <w:r w:rsidR="0025011B">
        <w:rPr>
          <w:sz w:val="28"/>
          <w:lang w:val="ru-RU"/>
        </w:rPr>
        <w:t>_13</w:t>
      </w:r>
      <w:r w:rsidR="00644BD1">
        <w:rPr>
          <w:sz w:val="28"/>
          <w:lang w:val="ru-RU"/>
        </w:rPr>
        <w:t xml:space="preserve"> указателя мыши (</w:t>
      </w:r>
      <w:r w:rsidR="00644BD1">
        <w:rPr>
          <w:sz w:val="28"/>
        </w:rPr>
        <w:t>Main</w:t>
      </w:r>
      <w:r w:rsidR="00644BD1" w:rsidRPr="00644BD1">
        <w:rPr>
          <w:sz w:val="28"/>
          <w:lang w:val="ru-RU"/>
        </w:rPr>
        <w:t>_</w:t>
      </w:r>
      <w:r w:rsidR="00644BD1">
        <w:rPr>
          <w:sz w:val="28"/>
        </w:rPr>
        <w:t>button</w:t>
      </w:r>
      <w:r w:rsidR="001F54C4">
        <w:rPr>
          <w:sz w:val="28"/>
          <w:lang w:val="ru-RU"/>
        </w:rPr>
        <w:t>_13</w:t>
      </w:r>
      <w:r w:rsidRPr="00C66FAA">
        <w:rPr>
          <w:sz w:val="28"/>
          <w:lang w:val="ru-RU"/>
        </w:rPr>
        <w:t xml:space="preserve"> подсвечивается голубым цветом) и последующий одинарный клик на нём.</w:t>
      </w:r>
    </w:p>
    <w:p w:rsidR="00C66FAA" w:rsidRDefault="00C66FAA" w:rsidP="00C66FAA">
      <w:pPr>
        <w:ind w:left="708" w:firstLine="708"/>
        <w:jc w:val="center"/>
        <w:rPr>
          <w:sz w:val="28"/>
          <w:lang w:val="ru-RU"/>
        </w:rPr>
      </w:pPr>
      <w:r>
        <w:rPr>
          <w:noProof/>
          <w:sz w:val="28"/>
          <w:lang w:val="ru-RU" w:eastAsia="ru-RU"/>
        </w:rPr>
        <w:drawing>
          <wp:inline distT="0" distB="0" distL="0" distR="0" wp14:anchorId="596D1B09" wp14:editId="49B30EFF">
            <wp:extent cx="1828800" cy="210312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D1" w:rsidRDefault="0025011B" w:rsidP="00C66FAA">
      <w:pPr>
        <w:ind w:left="708" w:firstLine="708"/>
        <w:jc w:val="center"/>
        <w:rPr>
          <w:i/>
          <w:lang w:val="ru-RU"/>
        </w:rPr>
      </w:pPr>
      <w:r>
        <w:rPr>
          <w:i/>
          <w:lang w:val="ru-RU"/>
        </w:rPr>
        <w:t>Рисунок 6</w:t>
      </w:r>
      <w:r w:rsidR="00C66FAA">
        <w:rPr>
          <w:i/>
          <w:lang w:val="ru-RU"/>
        </w:rPr>
        <w:t>. Выбор фильтра</w:t>
      </w:r>
    </w:p>
    <w:p w:rsidR="00C66FAA" w:rsidRDefault="00644BD1" w:rsidP="00644BD1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644BD1" w:rsidRDefault="00644BD1" w:rsidP="00644BD1">
      <w:pPr>
        <w:pStyle w:val="3"/>
        <w:ind w:left="851"/>
        <w:rPr>
          <w:lang w:val="ru-RU"/>
        </w:rPr>
      </w:pPr>
      <w:bookmarkStart w:id="19" w:name="_Изменение_критериев_фильтра"/>
      <w:bookmarkStart w:id="20" w:name="_Toc378314202"/>
      <w:bookmarkStart w:id="21" w:name="_Toc378314319"/>
      <w:bookmarkEnd w:id="19"/>
      <w:r>
        <w:rPr>
          <w:lang w:val="ru-RU"/>
        </w:rPr>
        <w:lastRenderedPageBreak/>
        <w:t>Изменение критериев фильтра</w:t>
      </w:r>
      <w:bookmarkEnd w:id="20"/>
      <w:bookmarkEnd w:id="21"/>
    </w:p>
    <w:p w:rsidR="00D25378" w:rsidRPr="00D25378" w:rsidRDefault="00D25378" w:rsidP="005C47B8">
      <w:pPr>
        <w:ind w:left="708" w:firstLine="708"/>
        <w:rPr>
          <w:sz w:val="28"/>
          <w:lang w:val="ru-RU"/>
        </w:rPr>
      </w:pPr>
      <w:r>
        <w:rPr>
          <w:sz w:val="28"/>
          <w:lang w:val="ru-RU"/>
        </w:rPr>
        <w:t xml:space="preserve">При выборе нужного фильтра элементы главного окна </w:t>
      </w:r>
      <w:r w:rsidR="005C47B8">
        <w:rPr>
          <w:sz w:val="28"/>
          <w:lang w:val="ru-RU"/>
        </w:rPr>
        <w:t>становятся обесцвечиваются и становятся недоступными.</w:t>
      </w:r>
    </w:p>
    <w:p w:rsidR="00D25378" w:rsidRDefault="00FE1334" w:rsidP="00D25378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5037549" wp14:editId="40B72359">
                <wp:simplePos x="0" y="0"/>
                <wp:positionH relativeFrom="margin">
                  <wp:align>center</wp:align>
                </wp:positionH>
                <wp:positionV relativeFrom="paragraph">
                  <wp:posOffset>2879270</wp:posOffset>
                </wp:positionV>
                <wp:extent cx="373709" cy="341923"/>
                <wp:effectExtent l="0" t="0" r="26670" b="20320"/>
                <wp:wrapNone/>
                <wp:docPr id="374" name="Овал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09" cy="3419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5C47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037549" id="Овал 374" o:spid="_x0000_s1103" style="position:absolute;left:0;text-align:left;margin-left:0;margin-top:226.7pt;width:29.45pt;height:26.9pt;z-index:251835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5C47B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A7910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8E40CDF" wp14:editId="7FCE8B6B">
                <wp:simplePos x="0" y="0"/>
                <wp:positionH relativeFrom="margin">
                  <wp:posOffset>4841714</wp:posOffset>
                </wp:positionH>
                <wp:positionV relativeFrom="paragraph">
                  <wp:posOffset>2872607</wp:posOffset>
                </wp:positionV>
                <wp:extent cx="373709" cy="341923"/>
                <wp:effectExtent l="0" t="0" r="26670" b="20320"/>
                <wp:wrapNone/>
                <wp:docPr id="434" name="Овал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09" cy="3419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5C47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E40CDF" id="Овал 434" o:spid="_x0000_s1104" style="position:absolute;left:0;text-align:left;margin-left:381.25pt;margin-top:226.2pt;width:29.45pt;height:26.9pt;z-index:251842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5C47B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5011B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A4D6BA" wp14:editId="6DCE67BF">
                <wp:simplePos x="0" y="0"/>
                <wp:positionH relativeFrom="column">
                  <wp:posOffset>4982083</wp:posOffset>
                </wp:positionH>
                <wp:positionV relativeFrom="paragraph">
                  <wp:posOffset>1954403</wp:posOffset>
                </wp:positionV>
                <wp:extent cx="373709" cy="341923"/>
                <wp:effectExtent l="0" t="0" r="0" b="0"/>
                <wp:wrapNone/>
                <wp:docPr id="125" name="Овал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09" cy="3419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5C47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4D6BA" id="Овал 125" o:spid="_x0000_s1105" style="position:absolute;left:0;text-align:left;margin-left:392.3pt;margin-top:153.9pt;width:29.45pt;height:26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5C47B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5011B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26F03D9" wp14:editId="17F3603F">
                <wp:simplePos x="0" y="0"/>
                <wp:positionH relativeFrom="column">
                  <wp:posOffset>2256333</wp:posOffset>
                </wp:positionH>
                <wp:positionV relativeFrom="paragraph">
                  <wp:posOffset>1954403</wp:posOffset>
                </wp:positionV>
                <wp:extent cx="373709" cy="341923"/>
                <wp:effectExtent l="0" t="0" r="0" b="0"/>
                <wp:wrapNone/>
                <wp:docPr id="124" name="Овал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09" cy="3419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5C47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6F03D9" id="Овал 124" o:spid="_x0000_s1106" style="position:absolute;left:0;text-align:left;margin-left:177.65pt;margin-top:153.9pt;width:29.45pt;height:26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5C47B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5011B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EBFFE24" wp14:editId="5685A031">
                <wp:simplePos x="0" y="0"/>
                <wp:positionH relativeFrom="column">
                  <wp:posOffset>1950974</wp:posOffset>
                </wp:positionH>
                <wp:positionV relativeFrom="paragraph">
                  <wp:posOffset>1293241</wp:posOffset>
                </wp:positionV>
                <wp:extent cx="373709" cy="341923"/>
                <wp:effectExtent l="0" t="0" r="0" b="0"/>
                <wp:wrapNone/>
                <wp:docPr id="123" name="Овал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09" cy="3419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5C47B8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BFFE24" id="Овал 123" o:spid="_x0000_s1107" style="position:absolute;left:0;text-align:left;margin-left:153.6pt;margin-top:101.85pt;width:29.45pt;height:26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5C47B8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 w:rsidRPr="00153CBD"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A7910">
        <w:rPr>
          <w:noProof/>
          <w:lang w:val="ru-RU" w:eastAsia="ru-RU"/>
        </w:rPr>
        <w:drawing>
          <wp:inline distT="0" distB="0" distL="0" distR="0" wp14:anchorId="5F5F4E0B" wp14:editId="6641D875">
            <wp:extent cx="8221980" cy="4777105"/>
            <wp:effectExtent l="0" t="0" r="7620" b="4445"/>
            <wp:docPr id="433" name="Рисунок 433" descr="C:\Users\tema-_000\Desktop\Circle Imag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ma-_000\Desktop\Circle Images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7B8" w:rsidRDefault="0025011B" w:rsidP="005C47B8">
      <w:pPr>
        <w:jc w:val="center"/>
        <w:rPr>
          <w:i/>
          <w:lang w:val="ru-RU"/>
        </w:rPr>
      </w:pPr>
      <w:r>
        <w:rPr>
          <w:i/>
          <w:lang w:val="ru-RU"/>
        </w:rPr>
        <w:t>Рисунок 7</w:t>
      </w:r>
      <w:r w:rsidR="005C47B8" w:rsidRPr="005C47B8">
        <w:rPr>
          <w:i/>
          <w:lang w:val="ru-RU"/>
        </w:rPr>
        <w:t>. Изменение критериев фильтра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5C47B8" w:rsidTr="005C47B8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5C47B8" w:rsidRPr="00843CC2" w:rsidRDefault="005C47B8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5C47B8" w:rsidRPr="00843CC2" w:rsidRDefault="005C47B8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5C47B8" w:rsidRPr="00843CC2" w:rsidRDefault="005C47B8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5C47B8" w:rsidRPr="00843CC2" w:rsidRDefault="005C47B8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5C47B8" w:rsidRPr="00843CC2" w:rsidRDefault="005C47B8" w:rsidP="005C47B8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5C47B8" w:rsidTr="005C47B8">
        <w:tc>
          <w:tcPr>
            <w:tcW w:w="558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5C47B8" w:rsidRDefault="005C47B8" w:rsidP="005C47B8">
            <w:proofErr w:type="spellStart"/>
            <w:r>
              <w:t>Edit_pict</w:t>
            </w:r>
            <w:proofErr w:type="spellEnd"/>
          </w:p>
        </w:tc>
        <w:tc>
          <w:tcPr>
            <w:tcW w:w="1701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5C47B8" w:rsidRPr="005C47B8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Пиктограмма и название фильтра</w:t>
            </w:r>
          </w:p>
        </w:tc>
      </w:tr>
      <w:tr w:rsidR="005C47B8" w:rsidRPr="00153CBD" w:rsidTr="005C47B8">
        <w:tc>
          <w:tcPr>
            <w:tcW w:w="558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5C47B8" w:rsidRPr="005C47B8" w:rsidRDefault="005C47B8" w:rsidP="005C47B8">
            <w:pPr>
              <w:rPr>
                <w:lang w:val="ru-RU"/>
              </w:rPr>
            </w:pPr>
            <w:proofErr w:type="spellStart"/>
            <w:r>
              <w:t>Edit_list</w:t>
            </w:r>
            <w:proofErr w:type="spellEnd"/>
            <w:r>
              <w:rPr>
                <w:lang w:val="ru-RU"/>
              </w:rPr>
              <w:t>_1</w:t>
            </w:r>
          </w:p>
        </w:tc>
        <w:tc>
          <w:tcPr>
            <w:tcW w:w="1701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C47B8" w:rsidRPr="005C47B8" w:rsidRDefault="005C47B8" w:rsidP="005C47B8">
            <w:pPr>
              <w:rPr>
                <w:lang w:val="ru-RU"/>
              </w:rPr>
            </w:pPr>
            <w:r>
              <w:t xml:space="preserve">Список </w:t>
            </w:r>
            <w:r>
              <w:rPr>
                <w:lang w:val="ru-RU"/>
              </w:rPr>
              <w:t xml:space="preserve">включающих </w:t>
            </w:r>
            <w:r>
              <w:t>критериев фильтра</w:t>
            </w:r>
          </w:p>
        </w:tc>
      </w:tr>
      <w:tr w:rsidR="005C47B8" w:rsidRPr="002108C2" w:rsidTr="005C47B8">
        <w:tc>
          <w:tcPr>
            <w:tcW w:w="558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5C47B8" w:rsidRDefault="005C47B8" w:rsidP="005C47B8">
            <w:r>
              <w:t>Edit_list_2</w:t>
            </w:r>
          </w:p>
        </w:tc>
        <w:tc>
          <w:tcPr>
            <w:tcW w:w="1701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5C47B8" w:rsidRPr="008C2A1B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5C47B8" w:rsidRPr="005C47B8" w:rsidRDefault="005C47B8" w:rsidP="005C47B8">
            <w:pPr>
              <w:rPr>
                <w:lang w:val="ru-RU"/>
              </w:rPr>
            </w:pPr>
            <w:r>
              <w:rPr>
                <w:lang w:val="ru-RU"/>
              </w:rPr>
              <w:t>Список исключающих критериев фильтра</w:t>
            </w:r>
          </w:p>
        </w:tc>
      </w:tr>
      <w:tr w:rsidR="0025011B" w:rsidRPr="002108C2" w:rsidTr="005C47B8">
        <w:tc>
          <w:tcPr>
            <w:tcW w:w="558" w:type="dxa"/>
          </w:tcPr>
          <w:p w:rsidR="0025011B" w:rsidRDefault="0025011B" w:rsidP="005C47B8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5011B" w:rsidRPr="0025011B" w:rsidRDefault="0025011B" w:rsidP="005C47B8">
            <w:r>
              <w:t>Edit_button_1</w:t>
            </w:r>
          </w:p>
        </w:tc>
        <w:tc>
          <w:tcPr>
            <w:tcW w:w="1701" w:type="dxa"/>
          </w:tcPr>
          <w:p w:rsidR="0025011B" w:rsidRPr="0025011B" w:rsidRDefault="0025011B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5011B" w:rsidRDefault="0025011B" w:rsidP="005C47B8">
            <w:pPr>
              <w:rPr>
                <w:lang w:val="ru-RU"/>
              </w:rPr>
            </w:pPr>
            <w:r>
              <w:rPr>
                <w:lang w:val="ru-RU"/>
              </w:rPr>
              <w:t>До</w:t>
            </w:r>
            <w:r w:rsidR="00372A7B">
              <w:rPr>
                <w:lang w:val="ru-RU"/>
              </w:rPr>
              <w:t>ступно</w:t>
            </w:r>
          </w:p>
        </w:tc>
        <w:tc>
          <w:tcPr>
            <w:tcW w:w="6009" w:type="dxa"/>
          </w:tcPr>
          <w:p w:rsidR="0025011B" w:rsidRDefault="00FE1334" w:rsidP="005C47B8">
            <w:pPr>
              <w:rPr>
                <w:lang w:val="ru-RU"/>
              </w:rPr>
            </w:pPr>
            <w:r>
              <w:rPr>
                <w:lang w:val="ru-RU"/>
              </w:rPr>
              <w:t>Переход к добавлению фильтра (</w:t>
            </w:r>
            <w:hyperlink w:anchor="_Первый_запуск_программы" w:history="1">
              <w:r w:rsidRPr="00FE1334">
                <w:rPr>
                  <w:rStyle w:val="afb"/>
                  <w:lang w:val="ru-RU"/>
                </w:rPr>
                <w:t>2.2.1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FE1334" w:rsidTr="005C47B8">
        <w:tc>
          <w:tcPr>
            <w:tcW w:w="558" w:type="dxa"/>
          </w:tcPr>
          <w:p w:rsidR="00372A7B" w:rsidRDefault="00372A7B" w:rsidP="005C47B8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372A7B" w:rsidRDefault="00372A7B" w:rsidP="005C47B8">
            <w:r>
              <w:t>Edit_button_2</w:t>
            </w:r>
          </w:p>
        </w:tc>
        <w:tc>
          <w:tcPr>
            <w:tcW w:w="1701" w:type="dxa"/>
          </w:tcPr>
          <w:p w:rsidR="00372A7B" w:rsidRPr="00372A7B" w:rsidRDefault="00372A7B" w:rsidP="005C47B8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5C47B8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FE1334" w:rsidP="005C47B8">
            <w:pPr>
              <w:rPr>
                <w:lang w:val="ru-RU"/>
              </w:rPr>
            </w:pPr>
            <w:r>
              <w:rPr>
                <w:lang w:val="ru-RU"/>
              </w:rPr>
              <w:t>Применение критериев (</w:t>
            </w:r>
            <w:hyperlink w:anchor="_Окно_программы_после" w:history="1">
              <w:r w:rsidRPr="00FE1334">
                <w:rPr>
                  <w:rStyle w:val="afb"/>
                  <w:lang w:val="ru-RU"/>
                </w:rPr>
                <w:t>2.2.6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5C47B8" w:rsidRPr="005C47B8" w:rsidRDefault="005C47B8" w:rsidP="005C47B8">
      <w:pPr>
        <w:jc w:val="center"/>
        <w:rPr>
          <w:i/>
          <w:lang w:val="ru-RU"/>
        </w:rPr>
      </w:pPr>
      <w:r>
        <w:rPr>
          <w:i/>
          <w:lang w:val="ru-RU"/>
        </w:rPr>
        <w:t>Таблица 4. Элементы окна изменения критериев фильтра</w:t>
      </w:r>
    </w:p>
    <w:p w:rsidR="005C47B8" w:rsidRDefault="005C47B8" w:rsidP="005C47B8">
      <w:pPr>
        <w:pStyle w:val="3"/>
        <w:ind w:left="709"/>
        <w:rPr>
          <w:lang w:val="ru-RU"/>
        </w:rPr>
      </w:pPr>
      <w:bookmarkStart w:id="22" w:name="_Окно_программы_после"/>
      <w:bookmarkEnd w:id="22"/>
      <w:r>
        <w:rPr>
          <w:lang w:val="ru-RU"/>
        </w:rPr>
        <w:br w:type="page"/>
      </w:r>
      <w:bookmarkStart w:id="23" w:name="_Toc378314203"/>
      <w:bookmarkStart w:id="24" w:name="_Toc378314320"/>
      <w:r w:rsidR="002C495F"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-395785</wp:posOffset>
                </wp:positionH>
                <wp:positionV relativeFrom="paragraph">
                  <wp:posOffset>218364</wp:posOffset>
                </wp:positionV>
                <wp:extent cx="8420101" cy="3649498"/>
                <wp:effectExtent l="0" t="0" r="19050" b="27305"/>
                <wp:wrapNone/>
                <wp:docPr id="290" name="Группа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3649498"/>
                          <a:chOff x="0" y="0"/>
                          <a:chExt cx="8420101" cy="3649498"/>
                        </a:xfrm>
                      </wpg:grpSpPr>
                      <wpg:grpSp>
                        <wpg:cNvPr id="403" name="Группа 403"/>
                        <wpg:cNvGrpSpPr/>
                        <wpg:grpSpPr>
                          <a:xfrm>
                            <a:off x="0" y="0"/>
                            <a:ext cx="8420101" cy="3649498"/>
                            <a:chOff x="-39756" y="-30120"/>
                            <a:chExt cx="8420101" cy="3649498"/>
                          </a:xfrm>
                        </wpg:grpSpPr>
                        <wps:wsp>
                          <wps:cNvPr id="404" name="Овал 404"/>
                          <wps:cNvSpPr/>
                          <wps:spPr>
                            <a:xfrm>
                              <a:off x="7283395" y="0"/>
                              <a:ext cx="333955" cy="33395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372A7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Овал 405"/>
                          <wps:cNvSpPr/>
                          <wps:spPr>
                            <a:xfrm>
                              <a:off x="7951529" y="-30120"/>
                              <a:ext cx="428816" cy="39414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372A7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6" name="Группа 406"/>
                          <wpg:cNvGrpSpPr/>
                          <wpg:grpSpPr>
                            <a:xfrm>
                              <a:off x="-39756" y="-11058"/>
                              <a:ext cx="4356707" cy="3232716"/>
                              <a:chOff x="-39756" y="-34912"/>
                              <a:chExt cx="4356707" cy="3232716"/>
                            </a:xfrm>
                          </wpg:grpSpPr>
                          <wpg:grpSp>
                            <wpg:cNvPr id="407" name="Группа 407"/>
                            <wpg:cNvGrpSpPr/>
                            <wpg:grpSpPr>
                              <a:xfrm>
                                <a:off x="-39756" y="299042"/>
                                <a:ext cx="1689100" cy="2710740"/>
                                <a:chOff x="-39756" y="-34913"/>
                                <a:chExt cx="1689100" cy="2710740"/>
                              </a:xfrm>
                            </wpg:grpSpPr>
                            <wps:wsp>
                              <wps:cNvPr id="408" name="Овал 408"/>
                              <wps:cNvSpPr/>
                              <wps:spPr>
                                <a:xfrm>
                                  <a:off x="-39756" y="-34913"/>
                                  <a:ext cx="373711" cy="341946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9" name="Овал 409"/>
                              <wps:cNvSpPr/>
                              <wps:spPr>
                                <a:xfrm>
                                  <a:off x="0" y="38166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" name="Овал 410"/>
                              <wps:cNvSpPr/>
                              <wps:spPr>
                                <a:xfrm>
                                  <a:off x="0" y="936321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" name="Прямая со стрелкой 411"/>
                              <wps:cNvCnPr/>
                              <wps:spPr>
                                <a:xfrm>
                                  <a:off x="365759" y="532677"/>
                                  <a:ext cx="388235" cy="12551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2" name="Овал 412"/>
                              <wps:cNvSpPr/>
                              <wps:spPr>
                                <a:xfrm>
                                  <a:off x="7951" y="1494905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" name="Прямая со стрелкой 413"/>
                              <wps:cNvCnPr/>
                              <wps:spPr>
                                <a:xfrm flipV="1">
                                  <a:off x="354495" y="1407262"/>
                                  <a:ext cx="1294849" cy="24625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4" name="Овал 414"/>
                              <wps:cNvSpPr/>
                              <wps:spPr>
                                <a:xfrm>
                                  <a:off x="7951" y="1951437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" name="Прямая со стрелкой 415"/>
                              <wps:cNvCnPr/>
                              <wps:spPr>
                                <a:xfrm flipV="1">
                                  <a:off x="333954" y="1718641"/>
                                  <a:ext cx="1220140" cy="3731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6" name="Прямая со стрелкой 416"/>
                              <wps:cNvCnPr/>
                              <wps:spPr>
                                <a:xfrm>
                                  <a:off x="333954" y="1085030"/>
                                  <a:ext cx="426390" cy="6846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7" name="Прямая со стрелкой 417"/>
                              <wps:cNvCnPr/>
                              <wps:spPr>
                                <a:xfrm flipV="1">
                                  <a:off x="354494" y="2512391"/>
                                  <a:ext cx="386800" cy="16343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18" name="Группа 418"/>
                            <wpg:cNvGrpSpPr/>
                            <wpg:grpSpPr>
                              <a:xfrm>
                                <a:off x="7959" y="-34912"/>
                                <a:ext cx="3823904" cy="3232716"/>
                                <a:chOff x="-2162747" y="-34912"/>
                                <a:chExt cx="3823904" cy="3232716"/>
                              </a:xfrm>
                            </wpg:grpSpPr>
                            <wps:wsp>
                              <wps:cNvPr id="419" name="Овал 419"/>
                              <wps:cNvSpPr/>
                              <wps:spPr>
                                <a:xfrm>
                                  <a:off x="725612" y="-2385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" name="Прямая со стрелкой 420"/>
                              <wps:cNvCnPr/>
                              <wps:spPr>
                                <a:xfrm flipH="1">
                                  <a:off x="428196" y="261160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1" name="Овал 421"/>
                              <wps:cNvSpPr/>
                              <wps:spPr>
                                <a:xfrm>
                                  <a:off x="-2162747" y="2863850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Овал 422"/>
                              <wps:cNvSpPr/>
                              <wps:spPr>
                                <a:xfrm>
                                  <a:off x="-328488" y="-3491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372A7B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Прямая со стрелкой 423"/>
                              <wps:cNvCnPr/>
                              <wps:spPr>
                                <a:xfrm flipH="1">
                                  <a:off x="-616608" y="230643"/>
                                  <a:ext cx="309273" cy="16697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Прямая со стрелкой 424"/>
                              <wps:cNvCnPr/>
                              <wps:spPr>
                                <a:xfrm flipH="1">
                                  <a:off x="1314844" y="1689910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25" name="Овал 425"/>
                            <wps:cNvSpPr/>
                            <wps:spPr>
                              <a:xfrm>
                                <a:off x="3831866" y="155718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372A7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" name="Овал 426"/>
                            <wps:cNvSpPr/>
                            <wps:spPr>
                              <a:xfrm>
                                <a:off x="3636617" y="799687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372A7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7" name="Овал 427"/>
                            <wps:cNvSpPr/>
                            <wps:spPr>
                              <a:xfrm>
                                <a:off x="3065117" y="79369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372A7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8" name="Овал 428"/>
                            <wps:cNvSpPr/>
                            <wps:spPr>
                              <a:xfrm>
                                <a:off x="3855775" y="217948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372A7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9" name="Овал 429"/>
                          <wps:cNvSpPr/>
                          <wps:spPr>
                            <a:xfrm>
                              <a:off x="6246136" y="3221813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372A7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0" name="Овал 430"/>
                        <wps:cNvSpPr/>
                        <wps:spPr>
                          <a:xfrm>
                            <a:off x="2756848" y="1323833"/>
                            <a:ext cx="461176" cy="39754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1F54C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90" o:spid="_x0000_s1108" style="position:absolute;left:0;text-align:left;margin-left:-31.15pt;margin-top:17.2pt;width:663pt;height:287.35pt;z-index:251840512" coordsize="84201,36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">
                <v:group id="Группа 403" o:spid="_x0000_s1109" style="position:absolute;width:84201;height:36494" coordorigin="-397,-301" coordsize="84201,364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oval id="Овал 404" o:spid="_x0000_s1110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ThYMMA&#10;AADcAAAADwAAAGRycy9kb3ducmV2LnhtbESPzWrCQBSF94LvMFzBnU4UqW10FFGiLbgxtvtL5poE&#10;M3dCZkzi23cKBZeH8/Nx1tveVKKlxpWWFcymEQjizOqScwXf12TyDsJ5ZI2VZVLwJAfbzXCwxljb&#10;ji/Upj4XYYRdjAoK7+tYSpcVZNBNbU0cvJttDPogm1zqBrswbio5j6I3abDkQCiwpn1B2T19mMB1&#10;p8NXW//s7sn1uMzSgz93yYdS41G/W4Hw1PtX+L/9qRUsogX8nQ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ThYM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372A7B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9</w:t>
                          </w:r>
                        </w:p>
                      </w:txbxContent>
                    </v:textbox>
                  </v:oval>
                  <v:oval id="Овал 405" o:spid="_x0000_s1111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hE+8MA&#10;AADcAAAADwAAAGRycy9kb3ducmV2LnhtbESPzWrCQBSF9wXfYbhCd3Wi2KrRUURJbaEbo+4vmWsS&#10;zNwJmWkS394RCl0ezs/HWW16U4mWGldaVjAeRSCIM6tLzhWcT8nbHITzyBory6TgTg4268HLCmNt&#10;Oz5Sm/pchBF2MSoovK9jKV1WkEE3sjVx8K62MeiDbHKpG+zCuKnkJIo+pMGSA6HAmnYFZbf01wSu&#10;O+y/2/qyvSWnz1mW7v1PlyyUeh322yUIT73/D/+1v7SCafQOzzPh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hE+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372A7B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10</w:t>
                          </w:r>
                        </w:p>
                      </w:txbxContent>
                    </v:textbox>
                  </v:oval>
                  <v:group id="Группа 406" o:spid="_x0000_s1112" style="position:absolute;left:-397;top:-110;width:43566;height:32326" coordorigin="-397,-349" coordsize="43567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8EN8UAAADc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PBDfFAAAA3AAA&#10;AA8AAAAAAAAAAAAAAAAAqgIAAGRycy9kb3ducmV2LnhtbFBLBQYAAAAABAAEAPoAAACcAwAAAAA=&#10;">
                    <v:group id="Группа 407" o:spid="_x0000_s1113" style="position:absolute;left:-397;top:2990;width:16890;height:27107" coordorigin="-397,-349" coordsize="16891,27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    <v:oval id="Овал 408" o:spid="_x0000_s1114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nrZcEA&#10;AADcAAAADwAAAGRycy9kb3ducmV2LnhtbERPTWvCQBC9F/wPywje6sYiraauIkpaC16M7X3ITpNg&#10;djZkt0n6751DocfH+97sRteonrpQezawmCegiAtvay4NfF6zxxWoEJEtNp7JwC8F2G0nDxtMrR/4&#10;Qn0eSyUhHFI0UMXYplqHoiKHYe5bYuG+fecwCuxKbTscJNw1+ilJnrXDmqWhwpYOFRW3/MdJb3g/&#10;fvTt1/6WXd9eivwYz0O2NmY2HfevoCKN8V/85z5ZA8tE1soZOQJ6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Z62XBAAAA3AAAAA8AAAAAAAAAAAAAAAAAmAIAAGRycy9kb3du&#10;cmV2LnhtbFBLBQYAAAAABAAEAPUAAACG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oval id="Овал 409" o:spid="_x0000_s1115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O/sMA&#10;AADcAAAADwAAAGRycy9kb3ducmV2LnhtbESPzWrCQBSF9wXfYbiCuzpRitXoKKJELXTTqPtL5poE&#10;M3dCZprEt3eEQpeH8/NxVpveVKKlxpWWFUzGEQjizOqScwWXc/I+B+E8ssbKMil4kIPNevC2wljb&#10;jn+oTX0uwgi7GBUU3texlC4ryKAb25o4eDfbGPRBNrnUDXZh3FRyGkUzabDkQCiwpl1B2T39NYHr&#10;jvuvtr5u78n58Jmle//dJQulRsN+uwThqff/4b/2SSv4iBbwOh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VO/s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oval id="Овал 410" o:spid="_x0000_s1116" style="position:absolute;top:9363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ZxvsEA&#10;AADcAAAADwAAAGRycy9kb3ducmV2LnhtbERPS2vCQBC+F/wPyxS81Y0irY2uIkr6AC/Geh+y0ySY&#10;nQ3ZNUn/fedQ6PHje292o2tUT12oPRuYzxJQxIW3NZcGvi7Z0wpUiMgWG89k4IcC7LaThw2m1g98&#10;pj6PpZIQDikaqGJsU61DUZHDMPMtsXDfvnMYBXalth0OEu4avUiSZ+2wZmmosKVDRcUtvzvpDe/H&#10;z7697m/Z5e2lyI/xNGSvxkwfx/0aVKQx/ov/3B/WwHIu8+WMHAG9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2cb7BAAAA3AAAAA8AAAAAAAAAAAAAAAAAmAIAAGRycy9kb3du&#10;cmV2LnhtbFBLBQYAAAAABAAEAPUAAACG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Прямая со стрелкой 411" o:spid="_x0000_s1117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GEaMgAAADcAAAADwAAAGRycy9kb3ducmV2LnhtbESPS2sCQRCE74L/YWghF4mzG4OEzY7i&#10;IxEPgeDrkFuz0/vQnZ5lZ9TNv88IAY9F1VdFpbPO1OJKrassK4hHEQjizOqKCwWH/efzGwjnkTXW&#10;lknBLzmYTfu9FBNtb7yl684XIpSwS1BB6X2TSOmykgy6kW2Ig5fb1qAPsi2kbvEWyk0tX6JoIg1W&#10;HBZKbGhZUnbeXYyC1/xUjZenw2L9/fFzPvqv4WK4uij1NOjm7yA8df4R/qc3OnBxDPcz4QjI6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RGEaMgAAADcAAAADwAAAAAA&#10;AAAAAAAAAAChAgAAZHJzL2Rvd25yZXYueG1sUEsFBgAAAAAEAAQA+QAAAJYDAAAAAA==&#10;" strokecolor="#1b587c [3206]" strokeweight=".5pt">
                        <v:stroke endarrow="block" joinstyle="miter"/>
                      </v:shape>
                      <v:oval id="Овал 412" o:spid="_x0000_s1118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KUsQA&#10;AADcAAAADwAAAGRycy9kb3ducmV2LnhtbESPzWrCQBSF90LfYbgFdzpRSm1TJyKVaAU3Tdr9JXOb&#10;hGTuhMw0iW/fKQguD+fn42x3k2nFQL2rLStYLSMQxIXVNZcKvvJ08QLCeWSNrWVScCUHu+RhtsVY&#10;25E/ach8KcIIuxgVVN53sZSuqMigW9qOOHg/tjfog+xLqXscw7hp5TqKnqXBmgOhwo7eKyqa7NcE&#10;rjsdzkP3vW/S/LgpsoO/jOmrUvPHaf8GwtPk7+Fb+0MreFqt4f9MOAI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oSlL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shape id="Прямая со стрелкой 413" o:spid="_x0000_s1119" type="#_x0000_t32" style="position:absolute;left:3544;top:14072;width:12949;height:24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J718UAAADcAAAADwAAAGRycy9kb3ducmV2LnhtbESPQWvCQBSE74X+h+UJvdWNaVGJrlIC&#10;gigVqsXzI/tMotm3YXc16b/vCoLHYWa+YebL3jTiRs7XlhWMhgkI4sLqmksFv4fV+xSED8gaG8uk&#10;4I88LBevL3PMtO34h277UIoIYZ+hgiqENpPSFxUZ9EPbEkfvZJ3BEKUrpXbYRbhpZJokY2mw5rhQ&#10;YUt5RcVlfzUK8t3m2H1P0qk5b8+byyGfrLepU+pt0H/NQATqwzP8aK+1gs/RB9zPx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J718UAAADcAAAADwAAAAAAAAAA&#10;AAAAAAChAgAAZHJzL2Rvd25yZXYueG1sUEsFBgAAAAAEAAQA+QAAAJMDAAAAAA==&#10;" strokecolor="#1b587c [3206]" strokeweight=".5pt">
                        <v:stroke endarrow="block" joinstyle="miter"/>
                      </v:shape>
                      <v:oval id="Овал 414" o:spid="_x0000_s1120" style="position:absolute;left:79;top:19514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13vcQA&#10;AADcAAAADwAAAGRycy9kb3ducmV2LnhtbESPzWrCQBSF90LfYbiF7nSiSG1TJyKV1ApumrT7S+Y2&#10;CcncCZkxiW/fKQguD+fn42x3k2nFQL2rLStYLiIQxIXVNZcKvvN0/gLCeWSNrWVScCUHu+RhtsVY&#10;25G/aMh8KcIIuxgVVN53sZSuqMigW9iOOHi/tjfog+xLqXscw7hp5SqKnqXBmgOhwo7eKyqa7GIC&#10;1x0Pp6H72Tdp/rEpsoM/j+mrUk+P0/4NhKfJ38O39qdWsF6u4f9MOAI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Nd73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v:textbox>
                      </v:oval>
                      <v:shape id="Прямая со стрелкой 415" o:spid="_x0000_s1121" type="#_x0000_t32" style="position:absolute;left:3339;top:17186;width:12201;height:37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GOMUAAADcAAAADwAAAGRycy9kb3ducmV2LnhtbESPQWvCQBSE74X+h+UJvdWNoVWJrlIC&#10;gigVqsXzI/tMotm3YXc16b/vCoLHYWa+YebL3jTiRs7XlhWMhgkI4sLqmksFv4fV+xSED8gaG8uk&#10;4I88LBevL3PMtO34h277UIoIYZ+hgiqENpPSFxUZ9EPbEkfvZJ3BEKUrpXbYRbhpZJokY2mw5rhQ&#10;YUt5RcVlfzUK8t3m2H1P0qk5b8+byyGfrLepU+pt0H/NQATqwzP8aK+1go/RJ9zPx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bdGOMUAAADcAAAADwAAAAAAAAAA&#10;AAAAAAChAgAAZHJzL2Rvd25yZXYueG1sUEsFBgAAAAAEAAQA+QAAAJMDAAAAAA==&#10;" strokecolor="#1b587c [3206]" strokeweight=".5pt">
                        <v:stroke endarrow="block" joinstyle="miter"/>
                      </v:shape>
                      <v:shape id="Прямая со стрелкой 416" o:spid="_x0000_s1122" type="#_x0000_t32" style="position:absolute;left:3339;top:10850;width:4264;height: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gcHMYAAADcAAAADwAAAGRycy9kb3ducmV2LnhtbESPS4vCQBCE78L+h6EXvIhOfCBL1lHW&#10;Jx4EWR8Hb02mTaKZnpAZNf77nQXBY1H1VVGjSW0KcafK5ZYVdDsRCOLE6pxTBYf9sv0FwnlkjYVl&#10;UvAkB5PxR2OEsbYP/qX7zqcilLCLUUHmfRlL6ZKMDLqOLYmDd7aVQR9klUpd4SOUm0L2omgoDeYc&#10;FjIsaZZRct3djILB+ZL3Z5fDdLVdnK5Hv2lNW/ObUs3P+ucbhKfav8Mveq0D1x3C/5lwBOT4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4HBzGAAAA3AAAAA8AAAAAAAAA&#10;AAAAAAAAoQIAAGRycy9kb3ducmV2LnhtbFBLBQYAAAAABAAEAPkAAACUAwAAAAA=&#10;" strokecolor="#1b587c [3206]" strokeweight=".5pt">
                        <v:stroke endarrow="block" joinstyle="miter"/>
                      </v:shape>
                      <v:shape id="Прямая со стрелкой 417" o:spid="_x0000_s1123" type="#_x0000_t32" style="position:absolute;left:3544;top:25123;width:3868;height:16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l91MUAAADcAAAADwAAAGRycy9kb3ducmV2LnhtbESPQWvCQBSE70L/w/KE3nRjKEZSV5FA&#10;QRSFaun5kX1Notm3YXdr0n/vCkKPw8x8wyzXg2nFjZxvLCuYTRMQxKXVDVcKvs4fkwUIH5A1tpZJ&#10;wR95WK9eRkvMte35k26nUIkIYZ+jgjqELpfSlzUZ9FPbEUfvxzqDIUpXSe2wj3DTyjRJ5tJgw3Gh&#10;xo6Kmsrr6dcoKI677/6QpQtz2V9213ORbfepU+p1PGzeQQQawn/42d5qBW+zDB5n4hG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l91MUAAADcAAAADwAAAAAAAAAA&#10;AAAAAAChAgAAZHJzL2Rvd25yZXYueG1sUEsFBgAAAAAEAAQA+QAAAJMDAAAAAA==&#10;" strokecolor="#1b587c [3206]" strokeweight=".5pt">
                        <v:stroke endarrow="block" joinstyle="miter"/>
                      </v:shape>
                    </v:group>
                    <v:group id="Группа 418" o:spid="_x0000_s1124" style="position:absolute;left:79;top:-349;width:38239;height:32327" coordorigin="-21627,-349" coordsize="38239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  <v:oval id="Овал 419" o:spid="_x0000_s1125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zYI8QA&#10;AADcAAAADwAAAGRycy9kb3ducmV2LnhtbESPzWrCQBSF94W+w3AL3dWJRWyNmYhUUi24adT9JXNN&#10;gpk7ITMm8e0dodDl4fx8nGQ1mkb01LnasoLpJAJBXFhdc6ngeMjePkE4j6yxsUwKbuRglT4/JRhr&#10;O/Av9bkvRRhhF6OCyvs2ltIVFRl0E9sSB+9sO4M+yK6UusMhjJtGvkfRXBqsORAqbOmrouKSX03g&#10;uu3mp29P60t2+P4o8o3fD9lCqdeXcb0E4Wn0/+G/9k4rmE0X8DgTj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M2CP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v:textbox>
                      </v:oval>
                      <v:shape id="Прямая со стрелкой 420" o:spid="_x0000_s1126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wvHcEAAADcAAAADwAAAGRycy9kb3ducmV2LnhtbERPTYvCMBC9L/gfwgje1tQiq1SjSEEQ&#10;ZRfUZc9DM7bVZlKSaOu/N4cFj4/3vVz3phEPcr62rGAyTkAQF1bXXCr4PW8/5yB8QNbYWCYFT/Kw&#10;Xg0+lphp2/GRHqdQihjCPkMFVQhtJqUvKjLox7YljtzFOoMhQldK7bCL4aaRaZJ8SYM1x4YKW8or&#10;Km6nu1GQ/+z/uu9ZOjfXw3V/O+ez3SF1So2G/WYBIlAf3uJ/904rmKZxfjwTj4B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rC8dwQAAANwAAAAPAAAAAAAAAAAAAAAA&#10;AKECAABkcnMvZG93bnJldi54bWxQSwUGAAAAAAQABAD5AAAAjwMAAAAA&#10;" strokecolor="#1b587c [3206]" strokeweight=".5pt">
                        <v:stroke endarrow="block" joinstyle="miter"/>
                      </v:shape>
                      <v:oval id="Овал 421" o:spid="_x0000_s1127" style="position:absolute;left:-21627;top:28638;width:3340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YemMQA&#10;AADcAAAADwAAAGRycy9kb3ducmV2LnhtbESPzWrCQBSF90LfYbgFdzpRSm1TJyKVaAU3Tdr9JXOb&#10;hGTuhMw0iW/fKQguD+fn42x3k2nFQL2rLStYLSMQxIXVNZcKvvJ08QLCeWSNrWVScCUHu+RhtsVY&#10;25E/ach8KcIIuxgVVN53sZSuqMigW9qOOHg/tjfog+xLqXscw7hp5TqKnqXBmgOhwo7eKyqa7NcE&#10;rjsdzkP3vW/S/LgpsoO/jOmrUvPHaf8GwtPk7+Fb+0MreFqv4P9MOAI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WHpj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v:textbox>
                      </v:oval>
                      <v:oval id="Овал 422" o:spid="_x0000_s1128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SA78QA&#10;AADcAAAADwAAAGRycy9kb3ducmV2LnhtbESPS2vCQBSF94L/YbiCO50Yio/UUUSJrdBNY7u/ZG6T&#10;YOZOyEyT9N87BcHl4Tw+znY/mFp01LrKsoLFPAJBnFtdcaHg65rO1iCcR9ZYWyYFf+RgvxuPtpho&#10;2/MndZkvRBhhl6CC0vsmkdLlJRl0c9sQB+/HtgZ9kG0hdYt9GDe1jKNoKQ1WHAglNnQsKb9lvyZw&#10;3dvp0jXfh1t6Pa/y7OQ/+nSj1HQyHF5BeBr8M/xov2sFL3EM/2fCEZ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EgO/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372A7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v:textbox>
                      </v:oval>
                      <v:shape id="Прямая со стрелкой 423" o:spid="_x0000_s1129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6xasUAAADcAAAADwAAAGRycy9kb3ducmV2LnhtbESPQWvCQBSE7wX/w/IEb3VjLFWiq0hA&#10;EKWFqnh+ZJ9JNPs27K4m/ffdQqHHYWa+YZbr3jTiSc7XlhVMxgkI4sLqmksF59P2dQ7CB2SNjWVS&#10;8E0e1qvByxIzbTv+oucxlCJC2GeooAqhzaT0RUUG/di2xNG7WmcwROlKqR12EW4amSbJuzRYc1yo&#10;sKW8ouJ+fBgF+ef+0n3M0rm5HW77+ymf7Q6pU2o07DcLEIH68B/+a++0grd0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36xasUAAADcAAAADwAAAAAAAAAA&#10;AAAAAAChAgAAZHJzL2Rvd25yZXYueG1sUEsFBgAAAAAEAAQA+QAAAJMDAAAAAA==&#10;" strokecolor="#1b587c [3206]" strokeweight=".5pt">
                        <v:stroke endarrow="block" joinstyle="miter"/>
                      </v:shape>
                      <v:shape id="Прямая со стрелкой 424" o:spid="_x0000_s1130" type="#_x0000_t32" style="position:absolute;left:13148;top:16899;width:3463;height:18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cpHsUAAADcAAAADwAAAGRycy9kb3ducmV2LnhtbESPQWvCQBSE74X+h+UVvNWNQaqkriIB&#10;QRQLjeL5kX1Notm3YXc18d+7hUKPw8x8wyxWg2nFnZxvLCuYjBMQxKXVDVcKTsfN+xyED8gaW8uk&#10;4EEeVsvXlwVm2vb8TfciVCJC2GeooA6hy6T0ZU0G/dh2xNH7sc5giNJVUjvsI9y0Mk2SD2mw4bhQ&#10;Y0d5TeW1uBkF+dfu3B9m6dxc9pfd9ZjPtvvUKTV6G9afIAIN4T/8195qBdN0Cr9n4hG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cpHsUAAADcAAAADwAAAAAAAAAA&#10;AAAAAAChAgAAZHJzL2Rvd25yZXYueG1sUEsFBgAAAAAEAAQA+QAAAJMDAAAAAA==&#10;" strokecolor="#1b587c [3206]" strokeweight=".5pt">
                        <v:stroke endarrow="block" joinstyle="miter"/>
                      </v:shape>
                    </v:group>
                    <v:oval id="Овал 425" o:spid="_x0000_s1131" style="position:absolute;left:38318;top:15571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0Ym8QA&#10;AADcAAAADwAAAGRycy9kb3ducmV2LnhtbESPzWrCQBSF94LvMFyhuzpRrLVpRhElrUI3xnZ/yVyT&#10;kMydkJkm6dt3CgWXh/PzcZLdaBrRU+cqywoW8wgEcW51xYWCz2v6uAHhPLLGxjIp+CEHu+10kmCs&#10;7cAX6jNfiDDCLkYFpfdtLKXLSzLo5rYlDt7NdgZ9kF0hdYdDGDeNXEbRWhqsOBBKbOlQUl5n3yZw&#10;3fvx3Ldf+zq9vj3n2dF/DOmLUg+zcf8KwtPo7+H/9kkrWC2f4O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tGJv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372A7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13</w:t>
                            </w:r>
                          </w:p>
                        </w:txbxContent>
                      </v:textbox>
                    </v:oval>
                    <v:oval id="Овал 426" o:spid="_x0000_s1132" style="position:absolute;left:36366;top:799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+G7MMA&#10;AADcAAAADwAAAGRycy9kb3ducmV2LnhtbESPzWrCQBSF94LvMFyhO50oRW3qKKKkreDGpN1fMtck&#10;mLkTMmOSvn2nILg8nJ+Ps9kNphYdta6yrGA+i0AQ51ZXXCj4zpLpGoTzyBpry6TglxzstuPRBmNt&#10;e75Ql/pChBF2MSoovW9iKV1ekkE3sw1x8K62NeiDbAupW+zDuKnlIoqW0mDFgVBiQ4eS8lt6N4Hr&#10;Po+nrvnZ35LsY5WnR3/ukzelXibD/h2Ep8E/w4/2l1bwuljC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+G7M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372A7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12</w:t>
                            </w:r>
                          </w:p>
                        </w:txbxContent>
                      </v:textbox>
                    </v:oval>
                    <v:oval id="Овал 427" o:spid="_x0000_s1133" style="position:absolute;left:30651;top:793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Mjd8MA&#10;AADcAAAADwAAAGRycy9kb3ducmV2LnhtbESPzWrCQBSF9wXfYbiCuzpRpGp0FFFiW3Bj1P0lc02C&#10;mTshMybx7TuFQpeH8/Nx1tveVKKlxpWWFUzGEQjizOqScwXXS/K+AOE8ssbKMil4kYPtZvC2xljb&#10;js/Upj4XYYRdjAoK7+tYSpcVZNCNbU0cvLttDPogm1zqBrswbio5jaIPabDkQCiwpn1B2SN9msB1&#10;n4fvtr7tHsnlOM/Sgz91yVKp0bDfrUB46v1/+K/9pRXMpnP4PR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Mjd8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372A7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428" o:spid="_x0000_s1134" style="position:absolute;left:38557;top:21794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3BcEA&#10;AADcAAAADwAAAGRycy9kb3ducmV2LnhtbERPTWvCQBC9F/wPywi91U2ltDa6iiixLXgx1vuQnSbB&#10;7GzIrkn8951DocfH+15tRteonrpQezbwPEtAERfe1lwa+D5nTwtQISJbbDyTgTsF2KwnDytMrR/4&#10;RH0eSyUhHFI0UMXYplqHoiKHYeZbYuF+fOcwCuxKbTscJNw1ep4kr9phzdJQYUu7ioprfnPSGz72&#10;X3172V6z8+GtyPfxOGTvxjxOx+0SVKQx/ov/3J/WwMtc1soZOQ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stwX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372A7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14</w:t>
                            </w:r>
                          </w:p>
                        </w:txbxContent>
                      </v:textbox>
                    </v:oval>
                  </v:group>
                  <v:oval id="Овал 429" o:spid="_x0000_s1135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ASnsMA&#10;AADcAAAADwAAAGRycy9kb3ducmV2LnhtbESPzWrCQBSF94LvMFyhOzNRpGrqKKKkreDG2O4vmdsk&#10;mLkTMmOSvn2nILg8nJ+Ps9kNphYdta6yrGAWxSCIc6srLhR8XdPpCoTzyBpry6TglxzstuPRBhNt&#10;e75Ql/lChBF2CSoovW8SKV1ekkEX2YY4eD+2NeiDbAupW+zDuKnlPI5fpcGKA6HEhg4l5bfsbgLX&#10;fRxPXfO9v6XX92WeHf25T9dKvUyG/RsIT4N/hh/tT61gMV/D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ASns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372A7B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15</w:t>
                          </w:r>
                        </w:p>
                      </w:txbxContent>
                    </v:textbox>
                  </v:oval>
                </v:group>
                <v:oval id="Овал 430" o:spid="_x0000_s1136" style="position:absolute;left:27568;top:1323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Mt3sIA&#10;AADcAAAADwAAAGRycy9kb3ducmV2LnhtbERPTU/CQBC9m/gfNmPCTbaKUSgshEiKknihwH3SHduG&#10;7mzTXdr6752DiceX973ajK5RPXWh9mzgaZqAIi68rbk0cD5lj3NQISJbbDyTgR8KsFnf360wtX7g&#10;I/V5LJWEcEjRQBVjm2odioochqlviYX79p3DKLArte1wkHDX6OckedUOa5aGClt6r6i45jcnveFj&#10;d+jby/aanfZvRb6LX0O2MGbyMG6XoCKN8V/85/60Bl5mMl/OyBH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gy3ewgAAANwAAAAPAAAAAAAAAAAAAAAAAJgCAABkcnMvZG93&#10;bnJldi54bWxQSwUGAAAAAAQABAD1AAAAhwMAAAAA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1F54C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lang w:val="ru-RU"/>
        </w:rPr>
        <w:t>Окно программы после выбора фильтра</w:t>
      </w:r>
      <w:bookmarkEnd w:id="23"/>
      <w:bookmarkEnd w:id="24"/>
    </w:p>
    <w:p w:rsidR="00372A7B" w:rsidRPr="00372A7B" w:rsidRDefault="00372A7B" w:rsidP="00372A7B">
      <w:pPr>
        <w:rPr>
          <w:lang w:val="ru-RU"/>
        </w:rPr>
      </w:pPr>
    </w:p>
    <w:p w:rsidR="00E54C8B" w:rsidRDefault="00372A7B" w:rsidP="00E54C8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C739FF" wp14:editId="1A08CF4B">
            <wp:extent cx="8221980" cy="4784090"/>
            <wp:effectExtent l="0" t="0" r="7620" b="0"/>
            <wp:docPr id="375" name="Рисунок 375" descr="C:\Users\tema-_000\Desktop\Circle Imag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a-_000\Desktop\Circle Images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C8B" w:rsidRDefault="00372A7B" w:rsidP="00372A7B">
      <w:pPr>
        <w:jc w:val="center"/>
        <w:rPr>
          <w:i/>
          <w:lang w:val="ru-RU"/>
        </w:rPr>
      </w:pPr>
      <w:r>
        <w:rPr>
          <w:i/>
          <w:lang w:val="ru-RU"/>
        </w:rPr>
        <w:t>Рисунок 8</w:t>
      </w:r>
      <w:r w:rsidR="00E54C8B" w:rsidRPr="00285C0F">
        <w:rPr>
          <w:i/>
          <w:lang w:val="ru-RU"/>
        </w:rPr>
        <w:t>.</w:t>
      </w:r>
      <w:r w:rsidR="00285C0F" w:rsidRPr="00285C0F">
        <w:rPr>
          <w:i/>
          <w:lang w:val="ru-RU"/>
        </w:rPr>
        <w:t xml:space="preserve"> Окно</w:t>
      </w:r>
      <w:r>
        <w:rPr>
          <w:i/>
          <w:lang w:val="ru-RU"/>
        </w:rPr>
        <w:t xml:space="preserve"> программы после выбора фильтра</w:t>
      </w:r>
    </w:p>
    <w:p w:rsidR="00372A7B" w:rsidRPr="00285C0F" w:rsidRDefault="00372A7B" w:rsidP="00372A7B">
      <w:pPr>
        <w:jc w:val="center"/>
        <w:rPr>
          <w:i/>
          <w:lang w:val="ru-RU"/>
        </w:rPr>
      </w:pP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372A7B" w:rsidTr="00D36A3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372A7B" w:rsidRPr="00843CC2" w:rsidRDefault="00372A7B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372A7B" w:rsidRPr="00843CC2" w:rsidRDefault="00372A7B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372A7B" w:rsidRPr="00843CC2" w:rsidRDefault="00372A7B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372A7B" w:rsidRPr="00843CC2" w:rsidRDefault="00372A7B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372A7B" w:rsidRPr="00843CC2" w:rsidRDefault="00372A7B" w:rsidP="00D36A3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372A7B" w:rsidRPr="008C2A1B" w:rsidTr="00D36A31">
        <w:tc>
          <w:tcPr>
            <w:tcW w:w="558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372A7B" w:rsidRPr="00153CBD" w:rsidRDefault="00372A7B" w:rsidP="00D36A3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372A7B" w:rsidRPr="00153CBD" w:rsidRDefault="00372A7B" w:rsidP="00D36A31">
            <w:r>
              <w:t>Main_button_01</w:t>
            </w:r>
          </w:p>
        </w:tc>
        <w:tc>
          <w:tcPr>
            <w:tcW w:w="1701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Pr="008C2A1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фильтров (</w:t>
            </w:r>
            <w:hyperlink w:anchor="_Закрытие_поля_с" w:history="1">
              <w:r w:rsidR="00FE1334"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.2.2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372A7B" w:rsidRPr="00EC198A" w:rsidRDefault="00372A7B" w:rsidP="00D36A31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 (</w:t>
            </w:r>
            <w:hyperlink w:anchor="_Открытие_контекстного_меню" w:history="1">
              <w:r w:rsidR="00FE1334"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.2.3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Main_button_03</w:t>
            </w:r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для добавления фильтра (</w:t>
            </w:r>
            <w:hyperlink w:anchor="_Добавление_нового_поля" w:history="1">
              <w:r w:rsidR="00FE1334"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Main_button_04</w:t>
            </w:r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с фильтрами с условием «ИЛИ» (</w:t>
            </w:r>
            <w:hyperlink w:anchor="_Добавление_нового_поля_1" w:history="1">
              <w:r w:rsidR="00FE1334" w:rsidRPr="00FE1334">
                <w:rPr>
                  <w:rStyle w:val="afb"/>
                  <w:lang w:val="ru-RU"/>
                </w:rPr>
                <w:t>2.2.8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Main_button_05</w:t>
            </w:r>
          </w:p>
        </w:tc>
        <w:tc>
          <w:tcPr>
            <w:tcW w:w="1701" w:type="dxa"/>
          </w:tcPr>
          <w:p w:rsidR="00372A7B" w:rsidRPr="00EC198A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Раскрытие_поля_с" w:history="1">
              <w:r w:rsidR="00FE1334" w:rsidRPr="00FE1334">
                <w:rPr>
                  <w:rStyle w:val="afb"/>
                  <w:lang w:val="ru-RU"/>
                </w:rPr>
                <w:t>2.2.9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372A7B" w:rsidRDefault="00372A7B" w:rsidP="00D36A31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Main_button_06</w:t>
            </w:r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Pr="006C784C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372A7B" w:rsidRPr="00236A10" w:rsidRDefault="00372A7B" w:rsidP="00D36A31">
            <w:r>
              <w:t>Main_button_07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372A7B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Main_button_08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372A7B" w:rsidRPr="00FE1334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Main_button_09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FE1334" w:rsidP="00D36A31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 посредством стандартного сохранения файлов</w:t>
            </w:r>
          </w:p>
        </w:tc>
      </w:tr>
      <w:tr w:rsidR="00372A7B" w:rsidRPr="00FE1334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372A7B" w:rsidRDefault="00372A7B" w:rsidP="00D36A31">
            <w:r>
              <w:t>Main_button_10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372A7B" w:rsidRDefault="00372A7B" w:rsidP="00FE1334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</w:t>
            </w:r>
            <w:r w:rsidR="00FE1334">
              <w:rPr>
                <w:lang w:val="ru-RU"/>
              </w:rPr>
              <w:t>. Переход к стандартному окну открытия файлов</w:t>
            </w:r>
          </w:p>
        </w:tc>
      </w:tr>
      <w:tr w:rsidR="00372A7B" w:rsidRPr="00FE1334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372A7B" w:rsidRPr="00FE1334" w:rsidRDefault="00372A7B" w:rsidP="00D36A3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_11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Д</w:t>
            </w:r>
            <w:r w:rsidR="00372A7B">
              <w:rPr>
                <w:lang w:val="ru-RU"/>
              </w:rPr>
              <w:t>оступно</w:t>
            </w:r>
          </w:p>
        </w:tc>
        <w:tc>
          <w:tcPr>
            <w:tcW w:w="6009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(</w:t>
            </w:r>
            <w:hyperlink w:anchor="_Первый_запуск_программы" w:history="1">
              <w:r w:rsidR="00FE1334">
                <w:rPr>
                  <w:rStyle w:val="afb"/>
                  <w:lang w:val="ru-RU"/>
                </w:rPr>
                <w:t>2</w:t>
              </w:r>
              <w:r w:rsidR="00FE1334"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372A7B" w:rsidRPr="00FE1334" w:rsidRDefault="00372A7B" w:rsidP="00D36A3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_12</w:t>
            </w:r>
          </w:p>
        </w:tc>
        <w:tc>
          <w:tcPr>
            <w:tcW w:w="1701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Д</w:t>
            </w:r>
            <w:r w:rsidR="00372A7B">
              <w:rPr>
                <w:lang w:val="ru-RU"/>
              </w:rPr>
              <w:t>оступно</w:t>
            </w:r>
          </w:p>
        </w:tc>
        <w:tc>
          <w:tcPr>
            <w:tcW w:w="6009" w:type="dxa"/>
          </w:tcPr>
          <w:p w:rsidR="00372A7B" w:rsidRPr="00236A10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</w:t>
            </w:r>
            <w:r w:rsidR="001F54C4">
              <w:rPr>
                <w:lang w:val="ru-RU"/>
              </w:rPr>
              <w:t>. Закрытие поля с выбором фильтров и раскрытие поля с действиями</w:t>
            </w:r>
            <w:r>
              <w:rPr>
                <w:lang w:val="ru-RU"/>
              </w:rPr>
              <w:t xml:space="preserve"> (</w:t>
            </w:r>
            <w:hyperlink w:anchor="_Добавление_нового_поля" w:history="1">
              <w:r w:rsidR="00FE1334"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372A7B" w:rsidRPr="00295A0D" w:rsidTr="00D36A31">
        <w:tc>
          <w:tcPr>
            <w:tcW w:w="558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372A7B" w:rsidRPr="001F54C4" w:rsidRDefault="00372A7B" w:rsidP="00D36A31">
            <w:pPr>
              <w:rPr>
                <w:lang w:val="ru-RU"/>
              </w:rPr>
            </w:pPr>
            <w:r>
              <w:t>Main</w:t>
            </w:r>
            <w:r w:rsidRPr="001F54C4">
              <w:rPr>
                <w:lang w:val="ru-RU"/>
              </w:rPr>
              <w:t>_</w:t>
            </w:r>
            <w:r>
              <w:t>text</w:t>
            </w:r>
          </w:p>
        </w:tc>
        <w:tc>
          <w:tcPr>
            <w:tcW w:w="1701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372A7B" w:rsidRDefault="00372A7B" w:rsidP="00D36A31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</w:t>
            </w:r>
            <w:r w:rsidR="001F54C4">
              <w:rPr>
                <w:lang w:val="ru-RU"/>
              </w:rPr>
              <w:t xml:space="preserve"> (без функционала)</w:t>
            </w:r>
          </w:p>
        </w:tc>
      </w:tr>
      <w:tr w:rsidR="001F54C4" w:rsidRPr="00295A0D" w:rsidTr="00D36A31">
        <w:tc>
          <w:tcPr>
            <w:tcW w:w="558" w:type="dxa"/>
          </w:tcPr>
          <w:p w:rsidR="001F54C4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272" w:type="dxa"/>
          </w:tcPr>
          <w:p w:rsidR="001F54C4" w:rsidRDefault="001F54C4" w:rsidP="00D36A31">
            <w:r>
              <w:t>Main_button_14</w:t>
            </w:r>
          </w:p>
        </w:tc>
        <w:tc>
          <w:tcPr>
            <w:tcW w:w="1701" w:type="dxa"/>
          </w:tcPr>
          <w:p w:rsidR="001F54C4" w:rsidRPr="001F54C4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1F54C4" w:rsidRDefault="001F54C4" w:rsidP="00D36A3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1F54C4" w:rsidRDefault="001F54C4" w:rsidP="00A415E5">
            <w:pPr>
              <w:rPr>
                <w:lang w:val="ru-RU"/>
              </w:rPr>
            </w:pPr>
            <w:r>
              <w:rPr>
                <w:lang w:val="ru-RU"/>
              </w:rPr>
              <w:t>Удаление соответствующего фильтра</w:t>
            </w:r>
            <w:r w:rsidR="00A415E5">
              <w:rPr>
                <w:lang w:val="ru-RU"/>
              </w:rPr>
              <w:t xml:space="preserve"> и изменение поля к первоначальному (</w:t>
            </w:r>
            <w:hyperlink w:anchor="_Первый_запуск_программы" w:history="1">
              <w:r w:rsidR="00FE1334">
                <w:rPr>
                  <w:rStyle w:val="afb"/>
                  <w:lang w:val="ru-RU"/>
                </w:rPr>
                <w:t>2</w:t>
              </w:r>
              <w:r w:rsidR="00A415E5" w:rsidRPr="00EE624A">
                <w:rPr>
                  <w:rStyle w:val="afb"/>
                  <w:lang w:val="ru-RU"/>
                </w:rPr>
                <w:t>.2.1</w:t>
              </w:r>
            </w:hyperlink>
            <w:r w:rsidR="00A415E5">
              <w:rPr>
                <w:lang w:val="ru-RU"/>
              </w:rPr>
              <w:t>)</w:t>
            </w:r>
          </w:p>
        </w:tc>
      </w:tr>
    </w:tbl>
    <w:p w:rsidR="00285C0F" w:rsidRPr="00372A7B" w:rsidRDefault="00372A7B" w:rsidP="002F1FAB">
      <w:pPr>
        <w:jc w:val="center"/>
        <w:rPr>
          <w:i/>
          <w:lang w:val="ru-RU"/>
        </w:rPr>
      </w:pPr>
      <w:r w:rsidRPr="00372A7B">
        <w:rPr>
          <w:i/>
          <w:lang w:val="ru-RU"/>
        </w:rPr>
        <w:t>Таблица 5. Элементы окна программы после выбора фильтра</w:t>
      </w:r>
    </w:p>
    <w:p w:rsidR="00285C0F" w:rsidRPr="00372A7B" w:rsidRDefault="00285C0F" w:rsidP="00285C0F">
      <w:pPr>
        <w:jc w:val="left"/>
        <w:rPr>
          <w:lang w:val="ru-RU"/>
        </w:rPr>
      </w:pPr>
    </w:p>
    <w:p w:rsidR="00285C0F" w:rsidRPr="00372A7B" w:rsidRDefault="00285C0F">
      <w:pPr>
        <w:jc w:val="left"/>
        <w:rPr>
          <w:lang w:val="ru-RU"/>
        </w:rPr>
      </w:pPr>
      <w:r w:rsidRPr="00372A7B">
        <w:rPr>
          <w:lang w:val="ru-RU"/>
        </w:rPr>
        <w:br w:type="page"/>
      </w:r>
    </w:p>
    <w:p w:rsidR="00285C0F" w:rsidRDefault="002C495F" w:rsidP="00285C0F">
      <w:pPr>
        <w:pStyle w:val="3"/>
        <w:ind w:left="709"/>
        <w:rPr>
          <w:lang w:val="ru-RU"/>
        </w:rPr>
      </w:pPr>
      <w:bookmarkStart w:id="25" w:name="_Toc378314204"/>
      <w:bookmarkStart w:id="26" w:name="_Toc378314321"/>
      <w:bookmarkStart w:id="27" w:name="_Добавление_нового_поля"/>
      <w:bookmarkEnd w:id="27"/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2982DB08" wp14:editId="1C198F03">
                <wp:simplePos x="0" y="0"/>
                <wp:positionH relativeFrom="column">
                  <wp:posOffset>-416257</wp:posOffset>
                </wp:positionH>
                <wp:positionV relativeFrom="paragraph">
                  <wp:posOffset>177421</wp:posOffset>
                </wp:positionV>
                <wp:extent cx="8420101" cy="3649498"/>
                <wp:effectExtent l="0" t="0" r="19050" b="27305"/>
                <wp:wrapNone/>
                <wp:docPr id="291" name="Группа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3649498"/>
                          <a:chOff x="0" y="0"/>
                          <a:chExt cx="8420101" cy="3649498"/>
                        </a:xfrm>
                      </wpg:grpSpPr>
                      <wpg:grpSp>
                        <wpg:cNvPr id="292" name="Группа 292"/>
                        <wpg:cNvGrpSpPr/>
                        <wpg:grpSpPr>
                          <a:xfrm>
                            <a:off x="0" y="0"/>
                            <a:ext cx="8420101" cy="3649498"/>
                            <a:chOff x="-39756" y="-30120"/>
                            <a:chExt cx="8420101" cy="3649498"/>
                          </a:xfrm>
                        </wpg:grpSpPr>
                        <wps:wsp>
                          <wps:cNvPr id="293" name="Овал 293"/>
                          <wps:cNvSpPr/>
                          <wps:spPr>
                            <a:xfrm>
                              <a:off x="7283395" y="0"/>
                              <a:ext cx="333955" cy="33395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Овал 294"/>
                          <wps:cNvSpPr/>
                          <wps:spPr>
                            <a:xfrm>
                              <a:off x="7951529" y="-30120"/>
                              <a:ext cx="428816" cy="39414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5" name="Группа 295"/>
                          <wpg:cNvGrpSpPr/>
                          <wpg:grpSpPr>
                            <a:xfrm>
                              <a:off x="-39756" y="-11058"/>
                              <a:ext cx="4356707" cy="3232716"/>
                              <a:chOff x="-39756" y="-34912"/>
                              <a:chExt cx="4356707" cy="3232716"/>
                            </a:xfrm>
                          </wpg:grpSpPr>
                          <wpg:grpSp>
                            <wpg:cNvPr id="296" name="Группа 296"/>
                            <wpg:cNvGrpSpPr/>
                            <wpg:grpSpPr>
                              <a:xfrm>
                                <a:off x="-39756" y="299042"/>
                                <a:ext cx="1719618" cy="2710740"/>
                                <a:chOff x="-39756" y="-34913"/>
                                <a:chExt cx="1719618" cy="2710740"/>
                              </a:xfrm>
                            </wpg:grpSpPr>
                            <wps:wsp>
                              <wps:cNvPr id="297" name="Овал 297"/>
                              <wps:cNvSpPr/>
                              <wps:spPr>
                                <a:xfrm>
                                  <a:off x="-39756" y="-34913"/>
                                  <a:ext cx="373711" cy="341946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Овал 298"/>
                              <wps:cNvSpPr/>
                              <wps:spPr>
                                <a:xfrm>
                                  <a:off x="0" y="38166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Овал 299"/>
                              <wps:cNvSpPr/>
                              <wps:spPr>
                                <a:xfrm>
                                  <a:off x="0" y="936321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Прямая со стрелкой 300"/>
                              <wps:cNvCnPr/>
                              <wps:spPr>
                                <a:xfrm>
                                  <a:off x="365759" y="532677"/>
                                  <a:ext cx="388235" cy="12551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1" name="Овал 301"/>
                              <wps:cNvSpPr/>
                              <wps:spPr>
                                <a:xfrm>
                                  <a:off x="7951" y="1494905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2" name="Прямая со стрелкой 302"/>
                              <wps:cNvCnPr/>
                              <wps:spPr>
                                <a:xfrm>
                                  <a:off x="354495" y="1653429"/>
                                  <a:ext cx="1325367" cy="1627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3" name="Овал 303"/>
                              <wps:cNvSpPr/>
                              <wps:spPr>
                                <a:xfrm>
                                  <a:off x="7951" y="1951437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Прямая со стрелкой 308"/>
                              <wps:cNvCnPr/>
                              <wps:spPr>
                                <a:xfrm flipV="1">
                                  <a:off x="333954" y="2055020"/>
                                  <a:ext cx="1264022" cy="3670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2" name="Прямая со стрелкой 322"/>
                              <wps:cNvCnPr/>
                              <wps:spPr>
                                <a:xfrm>
                                  <a:off x="333954" y="1085030"/>
                                  <a:ext cx="426390" cy="6846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3" name="Прямая со стрелкой 323"/>
                              <wps:cNvCnPr/>
                              <wps:spPr>
                                <a:xfrm flipV="1">
                                  <a:off x="354494" y="2512391"/>
                                  <a:ext cx="386800" cy="16343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24" name="Группа 324"/>
                            <wpg:cNvGrpSpPr/>
                            <wpg:grpSpPr>
                              <a:xfrm>
                                <a:off x="7959" y="-34912"/>
                                <a:ext cx="3823904" cy="3232716"/>
                                <a:chOff x="-2162747" y="-34912"/>
                                <a:chExt cx="3823904" cy="3232716"/>
                              </a:xfrm>
                            </wpg:grpSpPr>
                            <wps:wsp>
                              <wps:cNvPr id="325" name="Овал 325"/>
                              <wps:cNvSpPr/>
                              <wps:spPr>
                                <a:xfrm>
                                  <a:off x="725612" y="-2385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Прямая со стрелкой 327"/>
                              <wps:cNvCnPr/>
                              <wps:spPr>
                                <a:xfrm flipH="1">
                                  <a:off x="428196" y="261160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1" name="Овал 331"/>
                              <wps:cNvSpPr/>
                              <wps:spPr>
                                <a:xfrm>
                                  <a:off x="-2162747" y="2863850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Овал 334"/>
                              <wps:cNvSpPr/>
                              <wps:spPr>
                                <a:xfrm>
                                  <a:off x="-328488" y="-3491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Прямая со стрелкой 335"/>
                              <wps:cNvCnPr/>
                              <wps:spPr>
                                <a:xfrm flipH="1">
                                  <a:off x="-616608" y="230643"/>
                                  <a:ext cx="309273" cy="16697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6" name="Прямая со стрелкой 336"/>
                              <wps:cNvCnPr/>
                              <wps:spPr>
                                <a:xfrm flipH="1">
                                  <a:off x="1314844" y="1689910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37" name="Овал 337"/>
                            <wps:cNvSpPr/>
                            <wps:spPr>
                              <a:xfrm>
                                <a:off x="3831866" y="155718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8" name="Овал 338"/>
                            <wps:cNvSpPr/>
                            <wps:spPr>
                              <a:xfrm>
                                <a:off x="3636617" y="799687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0" name="Овал 340"/>
                            <wps:cNvSpPr/>
                            <wps:spPr>
                              <a:xfrm>
                                <a:off x="3065117" y="79369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Овал 96"/>
                            <wps:cNvSpPr/>
                            <wps:spPr>
                              <a:xfrm>
                                <a:off x="3855775" y="217948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7" name="Овал 97"/>
                          <wps:cNvSpPr/>
                          <wps:spPr>
                            <a:xfrm>
                              <a:off x="6246136" y="3221813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8" name="Овал 98"/>
                        <wps:cNvSpPr/>
                        <wps:spPr>
                          <a:xfrm>
                            <a:off x="2756848" y="1323833"/>
                            <a:ext cx="461176" cy="39754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82DB08" id="Группа 291" o:spid="_x0000_s1137" style="position:absolute;left:0;text-align:left;margin-left:-32.8pt;margin-top:13.95pt;width:663pt;height:287.35pt;z-index:251844608" coordsize="84201,36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">
                <v:group id="Группа 292" o:spid="_x0000_s1138" style="position:absolute;width:84201;height:36494" coordorigin="-397,-301" coordsize="84201,364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<v:oval id="Овал 293" o:spid="_x0000_s1139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ua8MA&#10;AADcAAAADwAAAGRycy9kb3ducmV2LnhtbESPzWrCQBSF94LvMFyhOzNRoWrqKKKkreDG2O4vmdsk&#10;mLkTMmOSvn2nILg8nJ+Ps9kNphYdta6yrGAWxSCIc6srLhR8XdPpCoTzyBpry6TglxzstuPRBhNt&#10;e75Ql/lChBF2CSoovW8SKV1ekkEX2YY4eD+2NeiDbAupW+zDuKnlPI5fpcGKA6HEhg4l5bfsbgLX&#10;fRxPXfO9v6XX92WeHf25T9dKvUyG/RsIT4N/hh/tT61gvl7A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wua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9</w:t>
                          </w:r>
                        </w:p>
                      </w:txbxContent>
                    </v:textbox>
                  </v:oval>
                  <v:oval id="Овал 294" o:spid="_x0000_s1140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2H8MA&#10;AADcAAAADwAAAGRycy9kb3ducmV2LnhtbESPzWrCQBSF94LvMFyhOzNRpGrqKKKkreDG2O4vmdsk&#10;mLkTMmOSvn2nILg8nJ+Ps9kNphYdta6yrGAWxSCIc6srLhR8XdPpCoTzyBpry6TglxzstuPRBhNt&#10;e75Ql/lChBF2CSoovW8SKV1ekkEX2YY4eD+2NeiDbAupW+zDuKnlPI5fpcGKA6HEhg4l5bfsbgLX&#10;fRxPXfO9v6XX92WeHf25T9dKvUyG/RsIT4N/hh/tT61gvl7A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W2H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10</w:t>
                          </w:r>
                        </w:p>
                      </w:txbxContent>
                    </v:textbox>
                  </v:oval>
                  <v:group id="Группа 295" o:spid="_x0000_s1141" style="position:absolute;left:-397;top:-110;width:43566;height:32326" coordorigin="-397,-349" coordsize="43567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<v:group id="Группа 296" o:spid="_x0000_s1142" style="position:absolute;left:-397;top:2990;width:17195;height:27107" coordorigin="-397,-349" coordsize="17196,27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    <v:oval id="Овал 297" o:spid="_x0000_s1143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coaMMA&#10;AADcAAAADwAAAGRycy9kb3ducmV2LnhtbESPzYrCMBSF98K8Q7jC7DTVxajVKDJSR8GNdWZ/aa5t&#10;sbkpTWw7b28EweXh/Hyc1aY3lWipcaVlBZNxBII4s7rkXMHvJRnNQTiPrLGyTAr+ycFm/TFYYaxt&#10;x2dqU5+LMMIuRgWF93UspcsKMujGtiYO3tU2Bn2QTS51g10YN5WcRtGXNFhyIBRY03dB2S29m8B1&#10;P7tjW/9tb8llP8vSnT91yUKpz2G/XYLw1Pt3+NU+aAXTxQyeZ8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UcoaM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oval id="Овал 298" o:spid="_x0000_s1144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8GsEA&#10;AADcAAAADwAAAGRycy9kb3ducmV2LnhtbERPTWvCQBC9F/oflin0Vjf1UGt0FalEK/RibO9DdkyC&#10;2dmQXZP47zsHwePjfS/Xo2tUT12oPRt4nySgiAtvay4N/J6yt09QISJbbDyTgRsFWK+en5aYWj/w&#10;kfo8lkpCOKRooIqxTbUORUUOw8S3xMKdfecwCuxKbTscJNw1epokH9phzdJQYUtfFRWX/OqkN+y3&#10;h77921yy025W5Nv4M2RzY15fxs0CVKQxPsR397c1MJ3LWjkjR0C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YvBrBAAAA3AAAAA8AAAAAAAAAAAAAAAAAmAIAAGRycy9kb3du&#10;cmV2LnhtbFBLBQYAAAAABAAEAPUAAACG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oval id="Овал 299" o:spid="_x0000_s1145" style="position:absolute;top:9363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QZgcQA&#10;AADcAAAADwAAAGRycy9kb3ducmV2LnhtbESPzWrCQBSF94W+w3AL3dWJLqqJTkQqaRXcNNb9JXNN&#10;QjJ3QmaapG/fEQSXh/PzcTbbybRioN7VlhXMZxEI4sLqmksFP+fsbQXCeWSNrWVS8EcOtunz0wYT&#10;bUf+piH3pQgj7BJUUHnfJVK6oiKDbmY74uBdbW/QB9mXUvc4hnHTykUUvUuDNQdChR19VFQ0+a8J&#10;XPe1Pw7dZddk589lke/9acxipV5fpt0ahKfJP8L39kErWMQx3M6EIy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UGYH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Прямая со стрелкой 300" o:spid="_x0000_s1146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56S8QAAADcAAAADwAAAGRycy9kb3ducmV2LnhtbERPTYvCMBC9C/sfwgh7EU1dRZZqlFV3&#10;xYMgW/XgbWjGttpMShO1/ntzEDw+3vdk1phS3Kh2hWUF/V4Egji1uuBMwX731/0G4TyyxtIyKXiQ&#10;g9n0ozXBWNs7/9Mt8ZkIIexiVJB7X8VSujQng65nK+LAnWxt0AdYZ1LXeA/hppRfUTSSBgsODTlW&#10;tMgpvSRXo2B4OheDxXk/X21/j5eD33TmneVVqc928zMG4anxb/HLvdYKBlGYH86EIyC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LnpLxAAAANwAAAAPAAAAAAAAAAAA&#10;AAAAAKECAABkcnMvZG93bnJldi54bWxQSwUGAAAAAAQABAD5AAAAkgMAAAAA&#10;" strokecolor="#1b587c [3206]" strokeweight=".5pt">
                        <v:stroke endarrow="block" joinstyle="miter"/>
                      </v:shape>
                      <v:oval id="Овал 301" o:spid="_x0000_s1147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mPncMA&#10;AADcAAAADwAAAGRycy9kb3ducmV2LnhtbESPzWrCQBSF90LfYbgFdzqxQtXoKFKJtuDGqPtL5poE&#10;M3dCZkzi23cKBZeH8/NxVpveVKKlxpWWFUzGEQjizOqScwWXczKag3AeWWNlmRQ8ycFm/TZYYaxt&#10;xydqU5+LMMIuRgWF93UspcsKMujGtiYO3s02Bn2QTS51g10YN5X8iKJPabDkQCiwpq+Csnv6MIHr&#10;Druftr5u78l5P8vSnT92yUKp4Xu/XYLw1PtX+L/9rRVMown8nQ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mPnc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shape id="Прямая со стрелкой 302" o:spid="_x0000_s1148" type="#_x0000_t32" style="position:absolute;left:3544;top:16534;width:13254;height:16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BBp8gAAADcAAAADwAAAGRycy9kb3ducmV2LnhtbESPzWvCQBTE7wX/h+UJvYjZVKWUmFXU&#10;ftCDUKrpobdH9uVDs29DdtX437sFocdhZn7DpMveNOJMnastK3iKYhDEudU1lwqy/fv4BYTzyBob&#10;y6TgSg6Wi8FDiom2F/6m886XIkDYJaig8r5NpHR5RQZdZFvi4BW2M+iD7EqpO7wEuGnkJI6fpcGa&#10;w0KFLW0qyo+7k1EwKw71dHPI1h9fb7/HH78drUevJ6Ueh/1qDsJT7//D9/anVjCNJ/B3JhwBubg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LBBp8gAAADcAAAADwAAAAAA&#10;AAAAAAAAAAChAgAAZHJzL2Rvd25yZXYueG1sUEsFBgAAAAAEAAQA+QAAAJYDAAAAAA==&#10;" strokecolor="#1b587c [3206]" strokeweight=".5pt">
                        <v:stroke endarrow="block" joinstyle="miter"/>
                      </v:shape>
                      <v:oval id="Овал 303" o:spid="_x0000_s1149" style="position:absolute;left:79;top:19514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e0ccMA&#10;AADcAAAADwAAAGRycy9kb3ducmV2LnhtbESPzWrCQBSF94LvMFzBnU5UqG10FFGiLbgxtvtL5poE&#10;M3dCZkzi23cKBZeH8/Nx1tveVKKlxpWWFcymEQjizOqScwXf12TyDsJ5ZI2VZVLwJAfbzXCwxljb&#10;ji/Upj4XYYRdjAoK7+tYSpcVZNBNbU0cvJttDPogm1zqBrswbio5j6I3abDkQCiwpn1B2T19mMB1&#10;p8NXW//s7sn1uMzSgz93yYdS41G/W4Hw1PtX+L/9qRUsogX8nQ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e0cc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v:textbox>
                      </v:oval>
                      <v:shape id="Прямая со стрелкой 308" o:spid="_x0000_s1150" type="#_x0000_t32" style="position:absolute;left:3339;top:20550;width:12640;height:3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WyHsEAAADcAAAADwAAAGRycy9kb3ducmV2LnhtbERPTYvCMBC9L/gfwgje1tQKq1SjSEEQ&#10;ZRfUZc9DM7bVZlKSaOu/N4cFj4/3vVz3phEPcr62rGAyTkAQF1bXXCr4PW8/5yB8QNbYWCYFT/Kw&#10;Xg0+lphp2/GRHqdQihjCPkMFVQhtJqUvKjLox7YljtzFOoMhQldK7bCL4aaRaZJ8SYM1x4YKW8or&#10;Km6nu1GQ/+z/uu9ZOjfXw3V/O+ez3SF1So2G/WYBIlAf3uJ/904rmCZxbTwTj4B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xbIewQAAANwAAAAPAAAAAAAAAAAAAAAA&#10;AKECAABkcnMvZG93bnJldi54bWxQSwUGAAAAAAQABAD5AAAAjwMAAAAA&#10;" strokecolor="#1b587c [3206]" strokeweight=".5pt">
                        <v:stroke endarrow="block" joinstyle="miter"/>
                      </v:shape>
                      <v:shape id="Прямая со стрелкой 322" o:spid="_x0000_s1151" type="#_x0000_t32" style="position:absolute;left:3339;top:10850;width:4264;height: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Udx8gAAADcAAAADwAAAGRycy9kb3ducmV2LnhtbESPT2vCQBTE7wW/w/IEL9JsjKWUmFX8&#10;Tw9CqbWH3h7ZZxLNvg3Zjabfvlso9DjMzG+YbNGbWtyodZVlBZMoBkGcW11xoeD0sXt8AeE8ssba&#10;Min4JgeL+eAhw1TbO7/T7egLESDsUlRQet+kUrq8JIMusg1x8M62NeiDbAupW7wHuKllEsfP0mDF&#10;YaHEhtYl5ddjZxQ8nS/VdH05rfZv26/rpz+MV+NNp9Ro2C9nIDz1/j/8137VCqZJAr9nwhGQ8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wUdx8gAAADcAAAADwAAAAAA&#10;AAAAAAAAAAChAgAAZHJzL2Rvd25yZXYueG1sUEsFBgAAAAAEAAQA+QAAAJYDAAAAAA==&#10;" strokecolor="#1b587c [3206]" strokeweight=".5pt">
                        <v:stroke endarrow="block" joinstyle="miter"/>
                      </v:shape>
                      <v:shape id="Прямая со стрелкой 323" o:spid="_x0000_s1152" type="#_x0000_t32" style="position:absolute;left:3544;top:25123;width:3868;height:16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R8D8UAAADcAAAADwAAAGRycy9kb3ducmV2LnhtbESPQWvCQBSE74X+h+UVvNWNEaqkriIB&#10;QRQLjeL5kX1Notm3YXc18d+7hUKPw8x8wyxWg2nFnZxvLCuYjBMQxKXVDVcKTsfN+xyED8gaW8uk&#10;4EEeVsvXlwVm2vb8TfciVCJC2GeooA6hy6T0ZU0G/dh2xNH7sc5giNJVUjvsI9y0Mk2SD2mw4bhQ&#10;Y0d5TeW1uBkF+dfu3B9m6dxc9pfd9ZjPtvvUKTV6G9afIAIN4T/8195qBdN0Cr9n4hG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R8D8UAAADcAAAADwAAAAAAAAAA&#10;AAAAAAChAgAAZHJzL2Rvd25yZXYueG1sUEsFBgAAAAAEAAQA+QAAAJMDAAAAAA==&#10;" strokecolor="#1b587c [3206]" strokeweight=".5pt">
                        <v:stroke endarrow="block" joinstyle="miter"/>
                      </v:shape>
                    </v:group>
                    <v:group id="Группа 324" o:spid="_x0000_s1153" style="position:absolute;left:79;top:-349;width:38239;height:32327" coordorigin="-21627,-349" coordsize="38239,32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<v:oval id="Овал 325" o:spid="_x0000_s1154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fV/sQA&#10;AADcAAAADwAAAGRycy9kb3ducmV2LnhtbESPzWrCQBSF94LvMFyhuzpRqbVpRhElrUI3xnZ/yVyT&#10;kMydkJkm6dt3CgWXh/PzcZLdaBrRU+cqywoW8wgEcW51xYWCz2v6uAHhPLLGxjIp+CEHu+10kmCs&#10;7cAX6jNfiDDCLkYFpfdtLKXLSzLo5rYlDt7NdgZ9kF0hdYdDGDeNXEbRWhqsOBBKbOlQUl5n3yZw&#10;3fvx3Ldf+zq9vj3n2dF/DOmLUg+zcf8KwtPo7+H/9kkrWC2f4O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H1f7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v:textbox>
                      </v:oval>
                      <v:shape id="Прямая со стрелкой 327" o:spid="_x0000_s1155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96DMUAAADcAAAADwAAAGRycy9kb3ducmV2LnhtbESP3WrCQBSE74W+w3IKvdNNIzSSuooE&#10;CqJU8IdeH7LHJJo9G3ZXk759tyB4OczMN8x8OZhW3Mn5xrKC90kCgri0uuFKwen4NZ6B8AFZY2uZ&#10;FPySh+XiZTTHXNue93Q/hEpECPscFdQhdLmUvqzJoJ/Yjjh6Z+sMhihdJbXDPsJNK9Mk+ZAGG44L&#10;NXZU1FReDzejoNhtfvrvLJ2Zy/ayuR6LbL1NnVJvr8PqE0SgITzDj/ZaK5imGfyfi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96DMUAAADcAAAADwAAAAAAAAAA&#10;AAAAAAChAgAAZHJzL2Rvd25yZXYueG1sUEsFBgAAAAAEAAQA+QAAAJMDAAAAAA==&#10;" strokecolor="#1b587c [3206]" strokeweight=".5pt">
                        <v:stroke endarrow="block" joinstyle="miter"/>
                      </v:shape>
                      <v:oval id="Овал 331" o:spid="_x0000_s1156" style="position:absolute;left:-21627;top:28638;width:3340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FIMQA&#10;AADcAAAADwAAAGRycy9kb3ducmV2LnhtbESPzWrCQBSF90LfYbiF7nSiQm1TJyKV1ApumrT7S+Y2&#10;CcncCZkxiW/fKQguD+fn42x3k2nFQL2rLStYLiIQxIXVNZcKvvN0/gLCeWSNrWVScCUHu+RhtsVY&#10;25G/aMh8KcIIuxgVVN53sZSuqMigW9iOOHi/tjfog+xLqXscw7hp5SqKnqXBmgOhwo7eKyqa7GIC&#10;1x0Pp6H72Tdp/rEpsoM/j+mrUk+P0/4NhKfJ38O39qdWsF4v4f9MOAI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lRSD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v:textbox>
                      </v:oval>
                      <v:oval id="Овал 334" o:spid="_x0000_s1157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LmuMQA&#10;AADcAAAADwAAAGRycy9kb3ducmV2LnhtbESPzWrCQBSF94LvMFyhuzpRi7VpRhElrUI3xnZ/yVyT&#10;kMydkJkm6dt3CgWXh/PzcZLdaBrRU+cqywoW8wgEcW51xYWCz2v6uAHhPLLGxjIp+CEHu+10kmCs&#10;7cAX6jNfiDDCLkYFpfdtLKXLSzLo5rYlDt7NdgZ9kF0hdYdDGDeNXEbRWhqsOBBKbOlQUl5n3yZw&#10;3fvx3Ldf+zq9vj3n2dF/DOmLUg+zcf8KwtPo7+H/9kkrWK2e4O9MO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S5rj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v:textbox>
                      </v:oval>
                      <v:shape id="Прямая со стрелкой 335" o:spid="_x0000_s1158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XPcUAAADcAAAADwAAAGRycy9kb3ducmV2LnhtbESP3WrCQBSE7wt9h+UUelc3RvwhukoJ&#10;FESpUC1eH7LHJJo9G3a3Jr59VxC8HGbmG2ax6k0jruR8bVnBcJCAIC6srrlU8Hv4+piB8AFZY2OZ&#10;FNzIw2r5+rLATNuOf+i6D6WIEPYZKqhCaDMpfVGRQT+wLXH0TtYZDFG6UmqHXYSbRqZJMpEGa44L&#10;FbaUV1Rc9n9GQb7bHLvvaToz5+15cznk0/U2dUq9v/WfcxCB+vAMP9prrWA0GsP9TD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jXPcUAAADcAAAADwAAAAAAAAAA&#10;AAAAAAChAgAAZHJzL2Rvd25yZXYueG1sUEsFBgAAAAAEAAQA+QAAAJMDAAAAAA==&#10;" strokecolor="#1b587c [3206]" strokeweight=".5pt">
                        <v:stroke endarrow="block" joinstyle="miter"/>
                      </v:shape>
                      <v:shape id="Прямая со стрелкой 336" o:spid="_x0000_s1159" type="#_x0000_t32" style="position:absolute;left:13148;top:16899;width:3463;height:18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pJSsUAAADcAAAADwAAAGRycy9kb3ducmV2LnhtbESPQWvCQBSE74X+h+UVvNVNI6ikriKB&#10;gigKjdLzI/tMotm3YXc16b/vCkKPw8x8wyxWg2nFnZxvLCv4GCcgiEurG64UnI5f73MQPiBrbC2T&#10;gl/ysFq+viww07bnb7oXoRIRwj5DBXUIXSalL2sy6Me2I47e2TqDIUpXSe2wj3DTyjRJptJgw3Gh&#10;xo7ymsprcTMK8sP2p9/P0rm57C7b6zGfbXapU2r0Nqw/QQQawn/42d5oBZPJFB5n4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pJSsUAAADcAAAADwAAAAAAAAAA&#10;AAAAAAChAgAAZHJzL2Rvd25yZXYueG1sUEsFBgAAAAAEAAQA+QAAAJMDAAAAAA==&#10;" strokecolor="#1b587c [3206]" strokeweight=".5pt">
                        <v:stroke endarrow="block" joinstyle="miter"/>
                      </v:shape>
                    </v:group>
                    <v:oval id="Овал 337" o:spid="_x0000_s1160" style="position:absolute;left:38318;top:15571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B4z8MA&#10;AADcAAAADwAAAGRycy9kb3ducmV2LnhtbESPzWrCQBSF9wXfYbiCuzpRoWp0FFFiW3Bj1P0lc02C&#10;mTshMybx7TuFQpeH8/Nx1tveVKKlxpWWFUzGEQjizOqScwXXS/K+AOE8ssbKMil4kYPtZvC2xljb&#10;js/Upj4XYYRdjAoK7+tYSpcVZNCNbU0cvLttDPogm1zqBrswbio5jaIPabDkQCiwpn1B2SN9msB1&#10;n4fvtr7tHsnlOM/Sgz91yVKp0bDfrUB46v1/+K/9pRXMZnP4PR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B4z8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13</w:t>
                            </w:r>
                          </w:p>
                        </w:txbxContent>
                      </v:textbox>
                    </v:oval>
                    <v:oval id="Овал 338" o:spid="_x0000_s1161" style="position:absolute;left:36366;top:799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/svcEA&#10;AADcAAAADwAAAGRycy9kb3ducmV2LnhtbERPTWvCQBC9F/wPywi91U0VWhtdRZTYFrwY633ITpNg&#10;djZkt0n8951DocfH+15vR9eonrpQezbwPEtAERfe1lwa+LpkT0tQISJbbDyTgTsF2G4mD2tMrR/4&#10;TH0eSyUhHFI0UMXYplqHoiKHYeZbYuG+fecwCuxKbTscJNw1ep4kL9phzdJQYUv7iopb/uOkN7wf&#10;Pvv2urtll+NrkR/iacjejHmcjrsVqEhj/Bf/uT+sgcVC1soZOQJ6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f7L3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12</w:t>
                            </w:r>
                          </w:p>
                        </w:txbxContent>
                      </v:textbox>
                    </v:oval>
                    <v:oval id="Овал 340" o:spid="_x0000_s1162" style="position:absolute;left:30651;top:793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+TxsIA&#10;AADcAAAADwAAAGRycy9kb3ducmV2LnhtbERPTU/CQBC9m/gfNmPCTbaKUSgshEiKknihwH3SHduG&#10;7mzTXdr6752DiceX973ajK5RPXWh9mzgaZqAIi68rbk0cD5lj3NQISJbbDyTgR8KsFnf360wtX7g&#10;I/V5LJWEcEjRQBVjm2odioochqlviYX79p3DKLArte1wkHDX6OckedUOa5aGClt6r6i45jcnveFj&#10;d+jby/aanfZvRb6LX0O2MGbyMG6XoCKN8V/85/60BmYvMl/OyBH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5PGwgAAANw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96" o:spid="_x0000_s1163" style="position:absolute;left:38557;top:21794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r+esIA&#10;AADbAAAADwAAAGRycy9kb3ducmV2LnhtbESPzYrCMBSF9wO+Q7iCuzHVhTNWo4hSnYHZWHV/aa5t&#10;sbkpTWzr25sBweXh/Hyc5bo3lWipcaVlBZNxBII4s7rkXMH5lHx+g3AeWWNlmRQ8yMF6NfhYYqxt&#10;x0dqU5+LMMIuRgWF93UspcsKMujGtiYO3tU2Bn2QTS51g10YN5WcRtFMGiw5EAqsaVtQdkvvJnDd&#10;Yffb1pfNLTntv7J05/+6ZK7UaNhvFiA89f4dfrV/tIL5DP6/hB8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v56wgAAANsAAAAPAAAAAAAAAAAAAAAAAJgCAABkcnMvZG93&#10;bnJldi54bWxQSwUGAAAAAAQABAD1AAAAhw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14</w:t>
                            </w:r>
                          </w:p>
                        </w:txbxContent>
                      </v:textbox>
                    </v:oval>
                  </v:group>
                  <v:oval id="Овал 97" o:spid="_x0000_s1164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Zb4cMA&#10;AADbAAAADwAAAGRycy9kb3ducmV2LnhtbESPzWqDQBSF94G+w3AL3SVjuqjRZhJCxaSFbKrt/uLc&#10;qMS5I85Ezdt3CoUuD+fn42z3s+nESINrLStYryIQxJXVLdcKvsp8uQHhPLLGzjIpuJOD/e5hscVU&#10;24k/aSx8LcIIuxQVNN73qZSuasigW9meOHgXOxj0QQ611ANOYdx08jmKXqTBlgOhwZ7eGqquxc0E&#10;rjtlH2P/fbjm5TGuisyfpzxR6ulxPryC8DT7//Bf+10rSGL4/RJ+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Zb4cMAAADb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15</w:t>
                          </w:r>
                        </w:p>
                      </w:txbxContent>
                    </v:textbox>
                  </v:oval>
                </v:group>
                <v:oval id="Овал 98" o:spid="_x0000_s1165" style="position:absolute;left:27568;top:1323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nPk8AA&#10;AADbAAAADwAAAGRycy9kb3ducmV2LnhtbERPTWvCQBC9C/6HZQRvuqkHW1NXESW2Qi+N7X3ITpNg&#10;djZk1yT9951DwePjfW/3o2tUT12oPRt4WiagiAtvay4NfF2zxQuoEJEtNp7JwC8F2O+mky2m1g/8&#10;SX0eSyUhHFI0UMXYplqHoiKHYelbYuF+fOcwCuxKbTscJNw1epUka+2wZmmosKVjRcUtvzvpDW+n&#10;S99+H27Z9fxc5Kf4MWQbY+az8fAKKtIYH+J/97s1sJGx8kV+gN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4nPk8AAAADbAAAADwAAAAAAAAAAAAAAAACYAgAAZHJzL2Rvd25y&#10;ZXYueG1sUEsFBgAAAAAEAAQA9QAAAIUDAAAAAA=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16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A415E5">
        <w:rPr>
          <w:lang w:val="ru-RU"/>
        </w:rPr>
        <w:t>Добавление нового поля для добавления фильтра</w:t>
      </w:r>
      <w:bookmarkEnd w:id="25"/>
      <w:bookmarkEnd w:id="26"/>
    </w:p>
    <w:p w:rsidR="00A415E5" w:rsidRPr="00A415E5" w:rsidRDefault="00A415E5" w:rsidP="00A415E5">
      <w:pPr>
        <w:rPr>
          <w:lang w:val="ru-RU"/>
        </w:rPr>
      </w:pPr>
    </w:p>
    <w:p w:rsidR="00285C0F" w:rsidRDefault="002C495F" w:rsidP="00285C0F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D018FD1" wp14:editId="7FF70F67">
                <wp:simplePos x="0" y="0"/>
                <wp:positionH relativeFrom="column">
                  <wp:posOffset>1951961</wp:posOffset>
                </wp:positionH>
                <wp:positionV relativeFrom="paragraph">
                  <wp:posOffset>1669417</wp:posOffset>
                </wp:positionV>
                <wp:extent cx="461176" cy="397531"/>
                <wp:effectExtent l="0" t="0" r="0" b="0"/>
                <wp:wrapNone/>
                <wp:docPr id="99" name="Овал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3975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18FD1" id="Овал 99" o:spid="_x0000_s1166" style="position:absolute;left:0;text-align:left;margin-left:153.7pt;margin-top:131.45pt;width:36.3pt;height:3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" fillcolor="white [3201]" strokecolor="#1b587c [3206]" strokeweight="1pt">
                <v:stroke joinstyle="miter"/>
                <v:textbox>
                  <w:txbxContent>
                    <w:p w:rsidR="002C495F" w:rsidRPr="00153CBD" w:rsidRDefault="002C495F" w:rsidP="002C495F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smallCaps/>
                          <w:color w:val="0070C0"/>
                          <w:sz w:val="16"/>
                          <w:szCs w:val="20"/>
                          <w:lang w:val="ru-RU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="00D36A31">
        <w:rPr>
          <w:noProof/>
          <w:lang w:val="ru-RU" w:eastAsia="ru-RU"/>
        </w:rPr>
        <w:drawing>
          <wp:inline distT="0" distB="0" distL="0" distR="0" wp14:anchorId="13BC463D" wp14:editId="38DF3D05">
            <wp:extent cx="8221980" cy="4777105"/>
            <wp:effectExtent l="0" t="0" r="7620" b="4445"/>
            <wp:docPr id="432" name="Рисунок 432" descr="C:\Users\tema-_000\Desktop\Circle 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ma-_000\Desktop\Circle Images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E11" w:rsidRPr="00034163" w:rsidRDefault="00FE1334" w:rsidP="00E07FAF">
      <w:pPr>
        <w:jc w:val="center"/>
        <w:rPr>
          <w:i/>
          <w:lang w:val="ru-RU"/>
        </w:rPr>
      </w:pPr>
      <w:r>
        <w:rPr>
          <w:i/>
          <w:lang w:val="ru-RU"/>
        </w:rPr>
        <w:t>Рисунок 9</w:t>
      </w:r>
      <w:r w:rsidR="00E07FAF" w:rsidRPr="00034163">
        <w:rPr>
          <w:i/>
          <w:lang w:val="ru-RU"/>
        </w:rPr>
        <w:t xml:space="preserve">. </w:t>
      </w:r>
      <w:r w:rsidR="00A415E5">
        <w:rPr>
          <w:i/>
          <w:lang w:val="ru-RU"/>
        </w:rPr>
        <w:t>Добавление нового поля для добавления фильтра</w:t>
      </w:r>
    </w:p>
    <w:p w:rsidR="00441E11" w:rsidRDefault="00441E11" w:rsidP="00441E11">
      <w:pPr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FE1334" w:rsidTr="002C495F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FE1334" w:rsidRPr="00843CC2" w:rsidRDefault="00FE1334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FE1334" w:rsidRPr="00843CC2" w:rsidRDefault="00FE1334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E1334" w:rsidRPr="00843CC2" w:rsidRDefault="00FE1334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FE1334" w:rsidRPr="00843CC2" w:rsidRDefault="00FE1334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FE1334" w:rsidRPr="00843CC2" w:rsidRDefault="00FE1334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FE1334" w:rsidRPr="008C2A1B" w:rsidTr="002C495F">
        <w:tc>
          <w:tcPr>
            <w:tcW w:w="558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FE1334" w:rsidRPr="00153CBD" w:rsidRDefault="00FE1334" w:rsidP="002C495F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FE1334" w:rsidRPr="00153CBD" w:rsidRDefault="00FE1334" w:rsidP="002C495F">
            <w:r>
              <w:t>Main_button_01</w:t>
            </w:r>
          </w:p>
        </w:tc>
        <w:tc>
          <w:tcPr>
            <w:tcW w:w="1701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Pr="008C2A1B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фильтров (</w:t>
            </w:r>
            <w:hyperlink w:anchor="_Закрытие_поля_с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.2.2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FE1334" w:rsidRPr="00EC198A" w:rsidRDefault="00FE1334" w:rsidP="002C495F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 (</w:t>
            </w:r>
            <w:hyperlink w:anchor="_Открытие_контекстного_меню" w:history="1">
              <w:r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.2.3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Main_button_03</w:t>
            </w:r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для добавления фильтра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Main_button_04</w:t>
            </w:r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с фильтрами с условием «ИЛИ» (</w:t>
            </w:r>
            <w:hyperlink w:anchor="_Добавление_нового_поля_1" w:history="1">
              <w:r w:rsidRPr="00FE1334">
                <w:rPr>
                  <w:rStyle w:val="afb"/>
                  <w:lang w:val="ru-RU"/>
                </w:rPr>
                <w:t>2.2.8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Main_button_05</w:t>
            </w:r>
          </w:p>
        </w:tc>
        <w:tc>
          <w:tcPr>
            <w:tcW w:w="1701" w:type="dxa"/>
          </w:tcPr>
          <w:p w:rsidR="00FE1334" w:rsidRPr="00EC198A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Раскрытие_поля_с" w:history="1">
              <w:r w:rsidRPr="00FE1334">
                <w:rPr>
                  <w:rStyle w:val="afb"/>
                  <w:lang w:val="ru-RU"/>
                </w:rPr>
                <w:t>2.2.9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FE1334" w:rsidRDefault="00FE1334" w:rsidP="002C495F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Main_button_06</w:t>
            </w:r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Pr="006C784C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FE1334" w:rsidRPr="00236A10" w:rsidRDefault="00FE1334" w:rsidP="002C495F">
            <w:r>
              <w:t>Main_button_07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FE1334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Main_button_08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FE1334" w:rsidRPr="00FE1334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Main_button_09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 посредством стандартного сохранения файлов</w:t>
            </w:r>
          </w:p>
        </w:tc>
      </w:tr>
      <w:tr w:rsidR="00FE1334" w:rsidRPr="00FE1334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Main_button_10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файлов</w:t>
            </w:r>
          </w:p>
        </w:tc>
      </w:tr>
      <w:tr w:rsidR="00FE1334" w:rsidRPr="00FE1334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FE1334" w:rsidRPr="00FE1334" w:rsidRDefault="00FE1334" w:rsidP="002C495F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_11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FE1334" w:rsidRPr="00FE1334" w:rsidRDefault="00FE1334" w:rsidP="002C495F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_12</w:t>
            </w:r>
          </w:p>
        </w:tc>
        <w:tc>
          <w:tcPr>
            <w:tcW w:w="1701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Pr="00236A10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FE1334" w:rsidRPr="001F54C4" w:rsidRDefault="00FE1334" w:rsidP="002C495F">
            <w:pPr>
              <w:rPr>
                <w:lang w:val="ru-RU"/>
              </w:rPr>
            </w:pPr>
            <w:r>
              <w:t>Main</w:t>
            </w:r>
            <w:r w:rsidRPr="001F54C4">
              <w:rPr>
                <w:lang w:val="ru-RU"/>
              </w:rPr>
              <w:t>_</w:t>
            </w:r>
            <w:r>
              <w:t>text</w:t>
            </w:r>
          </w:p>
        </w:tc>
        <w:tc>
          <w:tcPr>
            <w:tcW w:w="1701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FE1334" w:rsidRPr="00295A0D" w:rsidTr="002C495F">
        <w:tc>
          <w:tcPr>
            <w:tcW w:w="558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272" w:type="dxa"/>
          </w:tcPr>
          <w:p w:rsidR="00FE1334" w:rsidRDefault="00FE1334" w:rsidP="002C495F">
            <w:r>
              <w:t>Main_button_14</w:t>
            </w:r>
          </w:p>
        </w:tc>
        <w:tc>
          <w:tcPr>
            <w:tcW w:w="1701" w:type="dxa"/>
          </w:tcPr>
          <w:p w:rsidR="00FE1334" w:rsidRPr="001F54C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FE1334" w:rsidRDefault="00FE1334" w:rsidP="002C495F">
            <w:pPr>
              <w:rPr>
                <w:lang w:val="ru-RU"/>
              </w:rPr>
            </w:pPr>
            <w:r>
              <w:rPr>
                <w:lang w:val="ru-RU"/>
              </w:rPr>
              <w:t>Удаление соответствующего фильтра и изменение поля к первоначальному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272" w:type="dxa"/>
          </w:tcPr>
          <w:p w:rsidR="002C495F" w:rsidRPr="00EC198A" w:rsidRDefault="002C495F" w:rsidP="002C495F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 (</w:t>
            </w:r>
            <w:hyperlink w:anchor="_Открытие_контекстного_меню" w:history="1">
              <w:r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.2.3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D36A31" w:rsidRPr="002C495F" w:rsidRDefault="002C495F" w:rsidP="002C495F">
      <w:pPr>
        <w:jc w:val="center"/>
        <w:rPr>
          <w:i/>
          <w:lang w:val="ru-RU"/>
        </w:rPr>
      </w:pPr>
      <w:r w:rsidRPr="002C495F">
        <w:rPr>
          <w:i/>
          <w:lang w:val="ru-RU"/>
        </w:rPr>
        <w:t>Таблица 6. Элементы окна программы после добавления нового поля для добавления фильтров</w:t>
      </w:r>
    </w:p>
    <w:p w:rsidR="00D36A31" w:rsidRDefault="00D36A31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D36A31" w:rsidRDefault="00D36A31" w:rsidP="00441E11">
      <w:pPr>
        <w:rPr>
          <w:lang w:val="ru-RU"/>
        </w:rPr>
      </w:pPr>
    </w:p>
    <w:p w:rsidR="00E07FAF" w:rsidRDefault="002C495F" w:rsidP="00441E11">
      <w:pPr>
        <w:pStyle w:val="3"/>
        <w:rPr>
          <w:lang w:val="ru-RU"/>
        </w:rPr>
      </w:pPr>
      <w:bookmarkStart w:id="28" w:name="_Toc378314205"/>
      <w:bookmarkStart w:id="29" w:name="_Toc378314322"/>
      <w:bookmarkStart w:id="30" w:name="_Добавление_нового_поля_1"/>
      <w:bookmarkEnd w:id="30"/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350A9B4" wp14:editId="188B213B">
                <wp:simplePos x="0" y="0"/>
                <wp:positionH relativeFrom="column">
                  <wp:posOffset>-395785</wp:posOffset>
                </wp:positionH>
                <wp:positionV relativeFrom="paragraph">
                  <wp:posOffset>260160</wp:posOffset>
                </wp:positionV>
                <wp:extent cx="8420101" cy="4091115"/>
                <wp:effectExtent l="0" t="0" r="19050" b="24130"/>
                <wp:wrapNone/>
                <wp:docPr id="100" name="Группа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4091115"/>
                          <a:chOff x="0" y="0"/>
                          <a:chExt cx="8420101" cy="4091115"/>
                        </a:xfrm>
                      </wpg:grpSpPr>
                      <wpg:grpSp>
                        <wpg:cNvPr id="101" name="Группа 101"/>
                        <wpg:cNvGrpSpPr/>
                        <wpg:grpSpPr>
                          <a:xfrm>
                            <a:off x="0" y="0"/>
                            <a:ext cx="8420101" cy="4091115"/>
                            <a:chOff x="-39756" y="-30120"/>
                            <a:chExt cx="8420101" cy="4091115"/>
                          </a:xfrm>
                        </wpg:grpSpPr>
                        <wps:wsp>
                          <wps:cNvPr id="102" name="Овал 102"/>
                          <wps:cNvSpPr/>
                          <wps:spPr>
                            <a:xfrm>
                              <a:off x="7283395" y="0"/>
                              <a:ext cx="333955" cy="33395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Овал 103"/>
                          <wps:cNvSpPr/>
                          <wps:spPr>
                            <a:xfrm>
                              <a:off x="7951529" y="-30120"/>
                              <a:ext cx="428816" cy="39414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4" name="Группа 104"/>
                          <wpg:cNvGrpSpPr/>
                          <wpg:grpSpPr>
                            <a:xfrm>
                              <a:off x="-39756" y="-11058"/>
                              <a:ext cx="4387389" cy="4072053"/>
                              <a:chOff x="-39756" y="-34912"/>
                              <a:chExt cx="4387389" cy="4072053"/>
                            </a:xfrm>
                          </wpg:grpSpPr>
                          <wpg:grpSp>
                            <wpg:cNvPr id="105" name="Группа 105"/>
                            <wpg:cNvGrpSpPr/>
                            <wpg:grpSpPr>
                              <a:xfrm>
                                <a:off x="-39756" y="299042"/>
                                <a:ext cx="1685498" cy="3576945"/>
                                <a:chOff x="-39756" y="-34913"/>
                                <a:chExt cx="1685498" cy="3576945"/>
                              </a:xfrm>
                            </wpg:grpSpPr>
                            <wps:wsp>
                              <wps:cNvPr id="106" name="Овал 106"/>
                              <wps:cNvSpPr/>
                              <wps:spPr>
                                <a:xfrm>
                                  <a:off x="-39756" y="-34913"/>
                                  <a:ext cx="373711" cy="341946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Овал 107"/>
                              <wps:cNvSpPr/>
                              <wps:spPr>
                                <a:xfrm>
                                  <a:off x="0" y="38166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Овал 108"/>
                              <wps:cNvSpPr/>
                              <wps:spPr>
                                <a:xfrm>
                                  <a:off x="0" y="936321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9" name="Прямая со стрелкой 109"/>
                              <wps:cNvCnPr/>
                              <wps:spPr>
                                <a:xfrm>
                                  <a:off x="365759" y="532677"/>
                                  <a:ext cx="388235" cy="12551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Овал 110"/>
                              <wps:cNvSpPr/>
                              <wps:spPr>
                                <a:xfrm>
                                  <a:off x="7951" y="1494905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Прямая со стрелкой 111"/>
                              <wps:cNvCnPr/>
                              <wps:spPr>
                                <a:xfrm flipV="1">
                                  <a:off x="354495" y="1406752"/>
                                  <a:ext cx="1291247" cy="24650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Овал 112"/>
                              <wps:cNvSpPr/>
                              <wps:spPr>
                                <a:xfrm>
                                  <a:off x="7951" y="1951437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Прямая со стрелкой 113"/>
                              <wps:cNvCnPr/>
                              <wps:spPr>
                                <a:xfrm flipV="1">
                                  <a:off x="333954" y="1631940"/>
                                  <a:ext cx="1243550" cy="45968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 стрелкой 114"/>
                              <wps:cNvCnPr/>
                              <wps:spPr>
                                <a:xfrm>
                                  <a:off x="333954" y="1085030"/>
                                  <a:ext cx="426390" cy="6846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 стрелкой 115"/>
                              <wps:cNvCnPr/>
                              <wps:spPr>
                                <a:xfrm flipV="1">
                                  <a:off x="334022" y="3392501"/>
                                  <a:ext cx="445088" cy="14953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16" name="Группа 116"/>
                            <wpg:cNvGrpSpPr/>
                            <wpg:grpSpPr>
                              <a:xfrm>
                                <a:off x="-12513" y="-34912"/>
                                <a:ext cx="3898970" cy="4072053"/>
                                <a:chOff x="-2183219" y="-34912"/>
                                <a:chExt cx="3898970" cy="4072053"/>
                              </a:xfrm>
                            </wpg:grpSpPr>
                            <wps:wsp>
                              <wps:cNvPr id="117" name="Овал 117"/>
                              <wps:cNvSpPr/>
                              <wps:spPr>
                                <a:xfrm>
                                  <a:off x="725612" y="-2385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Прямая со стрелкой 118"/>
                              <wps:cNvCnPr/>
                              <wps:spPr>
                                <a:xfrm flipH="1">
                                  <a:off x="428196" y="261160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Овал 120"/>
                              <wps:cNvSpPr/>
                              <wps:spPr>
                                <a:xfrm>
                                  <a:off x="-2183219" y="3703187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Овал 121"/>
                              <wps:cNvSpPr/>
                              <wps:spPr>
                                <a:xfrm>
                                  <a:off x="-328488" y="-34912"/>
                                  <a:ext cx="333955" cy="333954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3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495F" w:rsidRPr="00153CBD" w:rsidRDefault="002C495F" w:rsidP="002C495F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</w:pPr>
                                    <w:r w:rsidRPr="00153CB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smallCaps/>
                                        <w:color w:val="0070C0"/>
                                        <w:sz w:val="16"/>
                                        <w:szCs w:val="20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Прямая со стрелкой 122"/>
                              <wps:cNvCnPr/>
                              <wps:spPr>
                                <a:xfrm flipH="1">
                                  <a:off x="-616608" y="230643"/>
                                  <a:ext cx="309273" cy="16697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 стрелкой 126"/>
                              <wps:cNvCnPr/>
                              <wps:spPr>
                                <a:xfrm flipH="1">
                                  <a:off x="1369438" y="2577014"/>
                                  <a:ext cx="346313" cy="18197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7" name="Овал 127"/>
                            <wps:cNvSpPr/>
                            <wps:spPr>
                              <a:xfrm>
                                <a:off x="3886457" y="2382874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Овал 128"/>
                            <wps:cNvSpPr/>
                            <wps:spPr>
                              <a:xfrm>
                                <a:off x="3636617" y="799687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Овал 129"/>
                            <wps:cNvSpPr/>
                            <wps:spPr>
                              <a:xfrm>
                                <a:off x="3065117" y="793695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" name="Овал 130"/>
                            <wps:cNvSpPr/>
                            <wps:spPr>
                              <a:xfrm>
                                <a:off x="3855775" y="3162124"/>
                                <a:ext cx="461176" cy="39756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3" name="Овал 133"/>
                          <wps:cNvSpPr/>
                          <wps:spPr>
                            <a:xfrm>
                              <a:off x="6246136" y="3221813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4" name="Овал 134"/>
                        <wps:cNvSpPr/>
                        <wps:spPr>
                          <a:xfrm>
                            <a:off x="2756848" y="1323833"/>
                            <a:ext cx="461176" cy="39754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Овал 221"/>
                        <wps:cNvSpPr/>
                        <wps:spPr>
                          <a:xfrm>
                            <a:off x="2845559" y="2339256"/>
                            <a:ext cx="461176" cy="39754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0A9B4" id="Группа 100" o:spid="_x0000_s1167" style="position:absolute;left:0;text-align:left;margin-left:-31.15pt;margin-top:20.5pt;width:663pt;height:322.15pt;z-index:251848704;mso-height-relative:margin" coordsize="84201,40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">
                <v:group id="Группа 101" o:spid="_x0000_s1168" style="position:absolute;width:84201;height:40911" coordorigin="-397,-301" coordsize="84201,409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oval id="Овал 102" o:spid="_x0000_s1169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/C8MA&#10;AADcAAAADwAAAGRycy9kb3ducmV2LnhtbESPQYvCMBCF7wv+hzDC3tZUD7pWo4hSV2EvVr0PzdgW&#10;m0lpYlv/vREW9jbDe/O+N8t1byrRUuNKywrGowgEcWZ1ybmCyzn5+gbhPLLGyjIpeJKD9WrwscRY&#10;245P1KY+FyGEXYwKCu/rWEqXFWTQjWxNHLSbbQz6sDa51A12IdxUchJFU2mw5EAosKZtQdk9fZjA&#10;dT+7Y1tfN/fkvJ9l6c7/dslcqc9hv1mA8NT7f/Pf9UGH+tEE3s+ECe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/C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9</w:t>
                          </w:r>
                        </w:p>
                      </w:txbxContent>
                    </v:textbox>
                  </v:oval>
                  <v:oval id="Овал 103" o:spid="_x0000_s1170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akMUA&#10;AADcAAAADwAAAGRycy9kb3ducmV2LnhtbESPQWvCQBCF7wX/wzKCt7qxQlujG5FKtAUvjXofsmMS&#10;kp0N2TWJ/75bKPQ2w3vzvjeb7Wga0VPnKssKFvMIBHFudcWFgss5fX4H4TyyxsYyKXiQg20yedpg&#10;rO3A39RnvhAhhF2MCkrv21hKl5dk0M1tSxy0m+0M+rB2hdQdDiHcNPIlil6lwYoDocSWPkrK6+xu&#10;Atcd9199e93V6fnwlmd7fxrSlVKz6bhbg/A0+n/z3/WnDvWjJfw+Eya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9qQxQAAANwAAAAPAAAAAAAAAAAAAAAAAJgCAABkcnMv&#10;ZG93bnJldi54bWxQSwUGAAAAAAQABAD1AAAAigMAAAAA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10</w:t>
                          </w:r>
                        </w:p>
                      </w:txbxContent>
                    </v:textbox>
                  </v:oval>
                  <v:group id="Группа 104" o:spid="_x0000_s1171" style="position:absolute;left:-397;top:-110;width:43873;height:40719" coordorigin="-397,-349" coordsize="43873,40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group id="Группа 105" o:spid="_x0000_s1172" style="position:absolute;left:-397;top:2990;width:16854;height:35769" coordorigin="-397,-349" coordsize="16854,35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<v:oval id="Овал 106" o:spid="_x0000_s1173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5CMMA&#10;AADcAAAADwAAAGRycy9kb3ducmV2LnhtbESPQYvCMBCF7wv+hzCCtzXVg67VKKJ0VdiLVe9DM7bF&#10;ZlKabFv/vREW9jbDe/O+N6tNbyrRUuNKywom4wgEcWZ1ybmC6yX5/ALhPLLGyjIpeJKDzXrwscJY&#10;247P1KY+FyGEXYwKCu/rWEqXFWTQjW1NHLS7bQz6sDa51A12IdxUchpFM2mw5EAosKZdQdkj/TWB&#10;6w77U1vfto/k8j3P0r3/6ZKFUqNhv12C8NT7f/Pf9VGH+tEM3s+ECe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5CM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oval id="Овал 107" o:spid="_x0000_s1174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jck8UA&#10;AADcAAAADwAAAGRycy9kb3ducmV2LnhtbESPQWuDQBCF74H+h2UKvcU1PTSpzSZIxaaBXKLtfXAn&#10;KnFnxd2q+ffdQKG3Gd6b973Z7mfTiZEG11pWsIpiEMSV1S3XCr7KfLkB4Tyyxs4yKbiRg/3uYbHF&#10;RNuJzzQWvhYhhF2CChrv+0RKVzVk0EW2Jw7axQ4GfViHWuoBpxBuOvkcxy/SYMuB0GBP7w1V1+LH&#10;BK47ZMex/06vefmxrorMn6b8Vamnxzl9A+Fp9v/mv+tPHerHa7g/Eya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aNyTxQAAANwAAAAPAAAAAAAAAAAAAAAAAJgCAABkcnMv&#10;ZG93bnJldi54bWxQSwUGAAAAAAQABAD1AAAAigMAAAAA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oval id="Овал 108" o:spid="_x0000_s1175" style="position:absolute;top:9363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dI4cMA&#10;AADcAAAADwAAAGRycy9kb3ducmV2LnhtbESPTW/CMAyG75P4D5GRuI10HGB0BIRA3Ya0C4XdrcZr&#10;KxqnarK2+/fzAYmbLb8fjze70TWqpy7Ung28zBNQxIW3NZcGrpfs+RVUiMgWG89k4I8C7LaTpw2m&#10;1g98pj6PpZIQDikaqGJsU61DUZHDMPctsdx+fOcwytqV2nY4SLhr9CJJltphzdJQYUuHiopb/uuk&#10;N3wcT337vb9ll/dVkR/j15CtjZlNx/0bqEhjfIjv7k8r+InQyjMygd7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dI4c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Прямая со стрелкой 109" o:spid="_x0000_s1176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C9N8UAAADcAAAADwAAAGRycy9kb3ducmV2LnhtbERPS2vCQBC+C/0PyxR6Ed1YRTS6itpW&#10;eiiIr4O3ITsm0exsyK6a/ntXELzNx/ec8bQ2hbhS5XLLCjrtCARxYnXOqYLd9qc1AOE8ssbCMin4&#10;JwfTyVtjjLG2N17TdeNTEULYxagg876MpXRJRgZd25bEgTvayqAPsEqlrvAWwk0hP6OoLw3mHBoy&#10;LGmRUXLeXIyC3vGUdxen3Xy5+j6c9/6vOW9+XZT6eK9nIxCeav8SP92/OsyPhvB4JlwgJ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9C9N8UAAADcAAAADwAAAAAAAAAA&#10;AAAAAAChAgAAZHJzL2Rvd25yZXYueG1sUEsFBgAAAAAEAAQA+QAAAJMDAAAAAA==&#10;" strokecolor="#1b587c [3206]" strokeweight=".5pt">
                        <v:stroke endarrow="block" joinstyle="miter"/>
                      </v:shape>
                      <v:oval id="Овал 110" o:spid="_x0000_s1177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jSOsMA&#10;AADcAAAADwAAAGRycy9kb3ducmV2LnhtbESPTW/CMAyG70j7D5EncYMUDmzrCAiByoa0ywrcrcZr&#10;KxqnakLb/fv5MImbLb8fj9fb0TWqpy7Ung0s5gko4sLbmksDl3M2ewUVIrLFxjMZ+KUA283TZI2p&#10;9QN/U5/HUkkIhxQNVDG2qdahqMhhmPuWWG4/vnMYZe1KbTscJNw1epkkK+2wZmmosKV9RcUtvzvp&#10;DR+HU99ed7fsfHwp8kP8GrI3Y6bP4+4dVKQxPsT/7k8r+AvBl2dkAr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jSOs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shape id="Прямая со стрелкой 111" o:spid="_x0000_s1178" type="#_x0000_t32" style="position:absolute;left:3544;top:14067;width:12913;height:24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Ljv8IAAADcAAAADwAAAGRycy9kb3ducmV2LnhtbERPS4vCMBC+L/gfwgh7W9P2sErXKFJY&#10;EMUFH+x5aMa22kxKkrX1328Ewdt8fM+ZLwfTihs531hWkE4SEMSl1Q1XCk7H748ZCB+QNbaWScGd&#10;PCwXo7c55tr2vKfbIVQihrDPUUEdQpdL6cuaDPqJ7Ygjd7bOYIjQVVI77GO4aWWWJJ/SYMOxocaO&#10;iprK6+HPKCh+Nr/9bprNzGV72VyPxXS9zZxS7+Nh9QUi0BBe4qd7reP8NIXHM/EC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+Ljv8IAAADcAAAADwAAAAAAAAAAAAAA&#10;AAChAgAAZHJzL2Rvd25yZXYueG1sUEsFBgAAAAAEAAQA+QAAAJADAAAAAA==&#10;" strokecolor="#1b587c [3206]" strokeweight=".5pt">
                        <v:stroke endarrow="block" joinstyle="miter"/>
                      </v:shape>
                      <v:oval id="Овал 112" o:spid="_x0000_s1179" style="position:absolute;left:79;top:19514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bp1sUA&#10;AADcAAAADwAAAGRycy9kb3ducmV2LnhtbESPQWuDQBCF74H+h2UKvcXVHJrUZBOkwTaBXKrtfXAn&#10;KnFnxd2q/ffdQKG3Gd6b973ZHWbTiZEG11pWkEQxCOLK6pZrBZ9lvtyAcB5ZY2eZFPyQg8P+YbHD&#10;VNuJP2gsfC1CCLsUFTTe96mUrmrIoItsTxy0qx0M+rAOtdQDTiHcdHIVx8/SYMuB0GBPrw1Vt+Lb&#10;BK57P57H/iu75eXbuiqO/jLlL0o9Pc7ZFoSn2f+b/65POtRPVnB/Jkwg9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xunWxQAAANwAAAAPAAAAAAAAAAAAAAAAAJgCAABkcnMv&#10;ZG93bnJldi54bWxQSwUGAAAAAAQABAD1AAAAigMAAAAA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v:textbox>
                      </v:oval>
                      <v:shape id="Прямая со стрелкой 113" o:spid="_x0000_s1180" type="#_x0000_t32" style="position:absolute;left:3339;top:16319;width:12436;height:45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zYU8IAAADcAAAADwAAAGRycy9kb3ducmV2LnhtbERP32vCMBB+H/g/hBN8m6kVplSjSEEQ&#10;ZcJ07PlozrbaXEoSbf3vl4Gwt/v4ft5y3ZtGPMj52rKCyTgBQVxYXXOp4Pu8fZ+D8AFZY2OZFDzJ&#10;w3o1eFtipm3HX/Q4hVLEEPYZKqhCaDMpfVGRQT+2LXHkLtYZDBG6UmqHXQw3jUyT5EMarDk2VNhS&#10;XlFxO92Ngvy4/+k+Z+ncXA/X/e2cz3aH1Ck1GvabBYhAffgXv9w7HedPpv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zYU8IAAADcAAAADwAAAAAAAAAAAAAA&#10;AAChAgAAZHJzL2Rvd25yZXYueG1sUEsFBgAAAAAEAAQA+QAAAJADAAAAAA==&#10;" strokecolor="#1b587c [3206]" strokeweight=".5pt">
                        <v:stroke endarrow="block" joinstyle="miter"/>
                      </v:shape>
                      <v:shape id="Прямая со стрелкой 114" o:spid="_x0000_s1181" type="#_x0000_t32" style="position:absolute;left:3339;top:10850;width:4264;height:6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iEdMQAAADcAAAADwAAAGRycy9kb3ducmV2LnhtbERPS4vCMBC+C/sfwix4EU19IEvXKOsT&#10;D4Ksj4O3oRnbajMpTdT67zcLgrf5+J4zmtSmEHeqXG5ZQbcTgSBOrM45VXDYL9tfIJxH1lhYJgVP&#10;cjAZfzRGGGv74F+673wqQgi7GBVk3pexlC7JyKDr2JI4cGdbGfQBVqnUFT5CuClkL4qG0mDOoSHD&#10;kmYZJdfdzSgYnC95f3Y5TFfbxel69JvWtDW/KdX8rH++QXiq/Vv8cq91mN8dwP8z4QI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IR0xAAAANwAAAAPAAAAAAAAAAAA&#10;AAAAAKECAABkcnMvZG93bnJldi54bWxQSwUGAAAAAAQABAD5AAAAkgMAAAAA&#10;" strokecolor="#1b587c [3206]" strokeweight=".5pt">
                        <v:stroke endarrow="block" joinstyle="miter"/>
                      </v:shape>
                      <v:shape id="Прямая со стрелкой 115" o:spid="_x0000_s1182" type="#_x0000_t32" style="position:absolute;left:3340;top:33925;width:4451;height:14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nlvMIAAADcAAAADwAAAGRycy9kb3ducmV2LnhtbERP32vCMBB+H/g/hBN8m6kFp1SjSEEQ&#10;ZcJ07PlozrbaXEoSbf3vl4Gwt/v4ft5y3ZtGPMj52rKCyTgBQVxYXXOp4Pu8fZ+D8AFZY2OZFDzJ&#10;w3o1eFtipm3HX/Q4hVLEEPYZKqhCaDMpfVGRQT+2LXHkLtYZDBG6UmqHXQw3jUyT5EMarDk2VNhS&#10;XlFxO92Ngvy4/+k+Z+ncXA/X/e2cz3aH1Ck1GvabBYhAffgXv9w7HedPpv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nlvMIAAADcAAAADwAAAAAAAAAAAAAA&#10;AAChAgAAZHJzL2Rvd25yZXYueG1sUEsFBgAAAAAEAAQA+QAAAJADAAAAAA==&#10;" strokecolor="#1b587c [3206]" strokeweight=".5pt">
                        <v:stroke endarrow="block" joinstyle="miter"/>
                      </v:shape>
                    </v:group>
                    <v:group id="Группа 116" o:spid="_x0000_s1183" style="position:absolute;left:-125;top:-349;width:38989;height:40720" coordorigin="-21832,-349" coordsize="38989,40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  <v:oval id="Овал 117" o:spid="_x0000_s1184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FKTsQA&#10;AADcAAAADwAAAGRycy9kb3ducmV2LnhtbESPT4vCMBDF78J+hzALe9PUPaxajSIr9Q94se7eh2Zs&#10;i82kNLGt394IgrcZ3pv3e7NY9aYSLTWutKxgPIpAEGdWl5wr+DsnwykI55E1VpZJwZ0crJYfgwXG&#10;2nZ8ojb1uQgh7GJUUHhfx1K6rCCDbmRr4qBdbGPQh7XJpW6wC+Gmkt9R9CMNlhwIBdb0W1B2TW8m&#10;cN1uc2jr//U1OW8nWbrxxy6ZKfX12a/nIDz1/m1+Xe91qD+ewPOZMIF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xSk7EAAAA3AAAAA8AAAAAAAAAAAAAAAAAmAIAAGRycy9k&#10;b3ducmV2LnhtbFBLBQYAAAAABAAEAPUAAACJAwAAAAA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v:textbox>
                      </v:oval>
                      <v:shape id="Прямая со стрелкой 118" o:spid="_x0000_s1185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hKIsUAAADcAAAADwAAAGRycy9kb3ducmV2LnhtbESPQWvCQBCF7wX/wzKCt7oxhyqpq0hA&#10;EKWFaul5yE6TaHY27G5N/PedQ6G3Gd6b975Zb0fXqTuF2Ho2sJhnoIgrb1uuDXxe9s8rUDEhW+w8&#10;k4EHRdhuJk9rLKwf+IPu51QrCeFYoIEmpb7QOlYNOYxz3xOL9u2DwyRrqLUNOEi463SeZS/aYcvS&#10;0GBPZUPV7fzjDJTvx6/hbZmv3PV0Pd4u5fJwyoMxs+m4ewWVaEz/5r/rgxX8hdDKMzKB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hKIsUAAADcAAAADwAAAAAAAAAA&#10;AAAAAAChAgAAZHJzL2Rvd25yZXYueG1sUEsFBgAAAAAEAAQA+QAAAJMDAAAAAA==&#10;" strokecolor="#1b587c [3206]" strokeweight=".5pt">
                        <v:stroke endarrow="block" joinstyle="miter"/>
                      </v:shape>
                      <v:oval id="Овал 120" o:spid="_x0000_s1186" style="position:absolute;left:-21832;top:37031;width:3340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QYh8MA&#10;AADcAAAADwAAAGRycy9kb3ducmV2LnhtbESPTW/CMAyG75P4D5GRdhspHMZWCAiBug1plxW4W41p&#10;KxqnarK2+/fzAYmbLb8fj9fb0TWqpy7Ung3MZwko4sLbmksD51P28gYqRGSLjWcy8EcBtpvJ0xpT&#10;6wf+oT6PpZIQDikaqGJsU61DUZHDMPMtsdyuvnMYZe1KbTscJNw1epEkr9phzdJQYUv7iopb/uuk&#10;N3wejn172d2y08eyyA/xe8jejXmejrsVqEhjfIjv7i8r+AvBl2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QYh8MAAADcAAAADwAAAAAAAAAAAAAAAACYAgAAZHJzL2Rv&#10;d25yZXYueG1sUEsFBgAAAAAEAAQA9QAAAIgDAAAAAA==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v:textbox>
                      </v:oval>
                      <v:oval id="Овал 121" o:spid="_x0000_s1187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i9HMUA&#10;AADcAAAADwAAAGRycy9kb3ducmV2LnhtbESPQWuDQBCF74H+h2UKvcXVHJrUZBOkwTaBXKrtfXAn&#10;KnFnxd2q/ffdQKG3Gd6b973ZHWbTiZEG11pWkEQxCOLK6pZrBZ9lvtyAcB5ZY2eZFPyQg8P+YbHD&#10;VNuJP2gsfC1CCLsUFTTe96mUrmrIoItsTxy0qx0M+rAOtdQDTiHcdHIVx8/SYMuB0GBPrw1Vt+Lb&#10;BK57P57H/iu75eXbuiqO/jLlL0o9Pc7ZFoSn2f+b/65POtRfJXB/Jkwg9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eL0cxQAAANwAAAAPAAAAAAAAAAAAAAAAAJgCAABkcnMv&#10;ZG93bnJldi54bWxQSwUGAAAAAAQABAD1AAAAigMAAAAA&#10;" fillcolor="white [3201]" strokecolor="#1b587c [3206]" strokeweight="1pt">
                        <v:stroke joinstyle="miter"/>
                        <v:textbo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 w:rsidRPr="00153CB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v:textbox>
                      </v:oval>
                      <v:shape id="Прямая со стрелкой 122" o:spid="_x0000_s1188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y3dcIAAADcAAAADwAAAGRycy9kb3ducmV2LnhtbERP32vCMBB+H+x/CDfY20zNw5RqFCkM&#10;RHGgjj0fzdlWm0tJMlv/+0UQfLuP7+fNl4NtxZV8aBxrGI8yEMSlMw1XGn6OXx9TECEiG2wdk4Yb&#10;BVguXl/mmBvX856uh1iJFMIhRw11jF0uZShrshhGriNO3Ml5izFBX0njsU/htpUqyz6lxYZTQ40d&#10;FTWVl8Of1VB8b3773URN7Xl73lyOxWS9VV7r97dhNQMRaYhP8cO9Nmm+UnB/Jl0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y3dcIAAADcAAAADwAAAAAAAAAAAAAA&#10;AAChAgAAZHJzL2Rvd25yZXYueG1sUEsFBgAAAAAEAAQA+QAAAJADAAAAAA==&#10;" strokecolor="#1b587c [3206]" strokeweight=".5pt">
                        <v:stroke endarrow="block" joinstyle="miter"/>
                      </v:shape>
                      <v:shape id="Прямая со стрелкой 126" o:spid="_x0000_s1189" type="#_x0000_t32" style="position:absolute;left:13694;top:25770;width:3463;height:18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exdsIAAADcAAAADwAAAGRycy9kb3ducmV2LnhtbERPS4vCMBC+C/6HMAt703R7UKlGWQqC&#10;KC74wPPQzLbVZlKSrK3/fiMI3ubje85i1ZtG3Mn52rKCr3ECgriwuuZSwfm0Hs1A+ICssbFMCh7k&#10;YbUcDhaYadvxge7HUIoYwj5DBVUIbSalLyoy6Me2JY7cr3UGQ4SulNphF8NNI9MkmUiDNceGClvK&#10;Kypuxz+jIP/ZXrr9NJ2Z6+66vZ3y6WaXOqU+P/rvOYhAfXiLX+6NjvPTCTyfiRfI5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mexdsIAAADcAAAADwAAAAAAAAAAAAAA&#10;AAChAgAAZHJzL2Rvd25yZXYueG1sUEsFBgAAAAAEAAQA+QAAAJADAAAAAA==&#10;" strokecolor="#1b587c [3206]" strokeweight=".5pt">
                        <v:stroke endarrow="block" joinstyle="miter"/>
                      </v:shape>
                    </v:group>
                    <v:oval id="Овал 127" o:spid="_x0000_s1190" style="position:absolute;left:38864;top:23828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2A88QA&#10;AADcAAAADwAAAGRycy9kb3ducmV2LnhtbESPT4vCMBDF78J+hzALe9N0PaxajSIr9Q94se7eh2Zs&#10;i82kNLGt394IgrcZ3pv3e7NY9aYSLTWutKzgexSBIM6sLjlX8HdOhlMQziNrrCyTgjs5WC0/BguM&#10;te34RG3qcxFC2MWooPC+jqV0WUEG3cjWxEG72MagD2uTS91gF8JNJcdR9CMNlhwIBdb0W1B2TW8m&#10;cN1uc2jr//U1OW8nWbrxxy6ZKfX12a/nIDz1/m1+Xe91qD+ewPOZMIF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dgPP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13</w:t>
                            </w:r>
                          </w:p>
                        </w:txbxContent>
                      </v:textbox>
                    </v:oval>
                    <v:oval id="Овал 128" o:spid="_x0000_s1191" style="position:absolute;left:36366;top:799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IUgcMA&#10;AADcAAAADwAAAGRycy9kb3ducmV2LnhtbESPTW/CMAyG75P4D5GRdhspHMZWCAiBug1plxW4W41p&#10;KxqnarK2+/fzAYmbLb8fj9fb0TWqpy7Ung3MZwko4sLbmksD51P28gYqRGSLjWcy8EcBtpvJ0xpT&#10;6wf+oT6PpZIQDikaqGJsU61DUZHDMPMtsdyuvnMYZe1KbTscJNw1epEkr9phzdJQYUv7iopb/uuk&#10;N3wejn172d2y08eyyA/xe8jejXmejrsVqEhjfIjv7i8r+AuhlWdkAr3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IUgc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12</w:t>
                            </w:r>
                          </w:p>
                        </w:txbxContent>
                      </v:textbox>
                    </v:oval>
                    <v:oval id="Овал 129" o:spid="_x0000_s1192" style="position:absolute;left:30651;top:7936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6xGsMA&#10;AADcAAAADwAAAGRycy9kb3ducmV2LnhtbESPQYvCMBCF7wv+hzCCtzXVg7tWo4hS3YW9WPU+NGNb&#10;bCaliW3992ZB8DbDe/O+N8t1byrRUuNKywom4wgEcWZ1ybmC8yn5/AbhPLLGyjIpeJCD9WrwscRY&#10;246P1KY+FyGEXYwKCu/rWEqXFWTQjW1NHLSrbQz6sDa51A12IdxUchpFM2mw5EAosKZtQdktvZvA&#10;dYfdb1tfNrfktP/K0p3/65K5UqNhv1mA8NT7t/l1/aND/ekc/p8JE8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6xGs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130" o:spid="_x0000_s1193" style="position:absolute;left:38557;top:31621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2OWsQA&#10;AADcAAAADwAAAGRycy9kb3ducmV2LnhtbESPTWvCQBCG74L/YZmCN91Uwbapq4gSbaGXxvY+ZKdJ&#10;MDsbsmsS/33nUOhthnk/ntnsRteonrpQezbwuEhAERfe1lwa+Lpk82dQISJbbDyTgTsF2G2nkw2m&#10;1g/8SX0eSyUhHFI0UMXYplqHoiKHYeFbYrn9+M5hlLUrte1wkHDX6GWSrLXDmqWhwpYOFRXX/Oak&#10;N5yP7337vb9ml9NTkR/jx5C9GDN7GPevoCKN8V/8536zgr8SfHlGJt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tjlr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14</w:t>
                            </w:r>
                          </w:p>
                        </w:txbxContent>
                      </v:textbox>
                    </v:oval>
                  </v:group>
                  <v:oval id="Овал 133" o:spid="_x0000_s1194" style="position:absolute;left:62461;top:3221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8QLcUA&#10;AADcAAAADwAAAGRycy9kb3ducmV2LnhtbESPQWvCQBCF74X+h2UKvdVNK1iNbkQqaRV6aaL3ITsm&#10;IdnZkN0m6b93BaG3Gd6b973ZbCfTioF6V1tW8DqLQBAXVtdcKjjl6csShPPIGlvLpOCPHGyTx4cN&#10;xtqO/END5ksRQtjFqKDyvouldEVFBt3MdsRBu9jeoA9rX0rd4xjCTSvfomghDdYcCBV29FFR0WS/&#10;JnDd1/44dOddk+af70W2999julLq+WnarUF4mvy/+X590KH+fA63Z8IE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PxAtxQAAANwAAAAPAAAAAAAAAAAAAAAAAJgCAABkcnMv&#10;ZG93bnJldi54bWxQSwUGAAAAAAQABAD1AAAAigMAAAAA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15</w:t>
                          </w:r>
                        </w:p>
                      </w:txbxContent>
                    </v:textbox>
                  </v:oval>
                </v:group>
                <v:oval id="Овал 134" o:spid="_x0000_s1195" style="position:absolute;left:27568;top:13238;width:4612;height:3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aIWcUA&#10;AADcAAAADwAAAGRycy9kb3ducmV2LnhtbESPT2vCQBDF7wW/wzKCN934h1pTVxEltoIXY70P2WkS&#10;zM6G7Jqk375bEHqb4b15vzfrbW8q0VLjSssKppMIBHFmdcm5gq9rMn4D4TyyxsoyKfghB9vN4GWN&#10;sbYdX6hNfS5CCLsYFRTe17GULivIoJvYmjho37Yx6MPa5FI32IVwU8lZFL1KgyUHQoE17QvK7unD&#10;BK77OJza+ra7J9fjMksP/twlK6VGw373DsJT7//Nz+tPHerPF/D3TJh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1ohZxQAAANwAAAAPAAAAAAAAAAAAAAAAAJgCAABkcnMv&#10;ZG93bnJldi54bWxQSwUGAAAAAAQABAD1AAAAigMAAAAA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16</w:t>
                        </w:r>
                      </w:p>
                    </w:txbxContent>
                  </v:textbox>
                </v:oval>
                <v:oval id="Овал 221" o:spid="_x0000_s1196" style="position:absolute;left:28455;top:23392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3cYMQA&#10;AADcAAAADwAAAGRycy9kb3ducmV2LnhtbESPzWqDQBSF94W8w3AD2TVjXLSNyRhCg00L3UTb/cW5&#10;UdG5I85U7dt3CoEsD+fn4+wPs+nESINrLCvYrCMQxKXVDVcKvors8QWE88gaO8uk4JccHNLFwx4T&#10;bSe+0Jj7SoQRdgkqqL3vEyldWZNBt7Y9cfCudjDogxwqqQecwrjpZBxFT9Jgw4FQY0+vNZVt/mMC&#10;151PH2P/fWyz4u25zE/+c8q2Sq2W83EHwtPs7+Fb+10riOMN/J8JR0C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d3GD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17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441E11">
        <w:rPr>
          <w:lang w:val="ru-RU"/>
        </w:rPr>
        <w:t xml:space="preserve">Добавление нового поля </w:t>
      </w:r>
      <w:r w:rsidR="00D36A31">
        <w:rPr>
          <w:lang w:val="ru-RU"/>
        </w:rPr>
        <w:t>с фильтрами с условием «ИЛИ»</w:t>
      </w:r>
      <w:bookmarkEnd w:id="28"/>
      <w:bookmarkEnd w:id="29"/>
    </w:p>
    <w:p w:rsidR="005C787C" w:rsidRPr="005C787C" w:rsidRDefault="005C787C" w:rsidP="005C787C">
      <w:pPr>
        <w:rPr>
          <w:lang w:val="ru-RU"/>
        </w:rPr>
      </w:pPr>
    </w:p>
    <w:p w:rsidR="00493864" w:rsidRDefault="002C495F" w:rsidP="00493864">
      <w:pPr>
        <w:pStyle w:val="3"/>
        <w:numPr>
          <w:ilvl w:val="0"/>
          <w:numId w:val="0"/>
        </w:numPr>
        <w:rPr>
          <w:lang w:val="ru-RU"/>
        </w:rPr>
      </w:pPr>
      <w:bookmarkStart w:id="31" w:name="_Toc378314206"/>
      <w:bookmarkStart w:id="32" w:name="_Toc378314298"/>
      <w:bookmarkStart w:id="33" w:name="_Toc378314323"/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02D4767" wp14:editId="54191947">
                <wp:simplePos x="0" y="0"/>
                <wp:positionH relativeFrom="column">
                  <wp:posOffset>-81887</wp:posOffset>
                </wp:positionH>
                <wp:positionV relativeFrom="paragraph">
                  <wp:posOffset>2338069</wp:posOffset>
                </wp:positionV>
                <wp:extent cx="1279956" cy="352937"/>
                <wp:effectExtent l="0" t="0" r="53975" b="66675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9956" cy="352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DFD05" id="Прямая со стрелкой 136" o:spid="_x0000_s1026" type="#_x0000_t32" style="position:absolute;margin-left:-6.45pt;margin-top:184.1pt;width:100.8pt;height:27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" strokecolor="#1b587c [3206]" strokeweight=".5pt">
                <v:stroke endarrow="block" joinstyle="miter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1EB90FB" wp14:editId="2525E55F">
                <wp:simplePos x="0" y="0"/>
                <wp:positionH relativeFrom="column">
                  <wp:posOffset>-68239</wp:posOffset>
                </wp:positionH>
                <wp:positionV relativeFrom="paragraph">
                  <wp:posOffset>1852390</wp:posOffset>
                </wp:positionV>
                <wp:extent cx="1392072" cy="558838"/>
                <wp:effectExtent l="0" t="0" r="74930" b="69850"/>
                <wp:wrapNone/>
                <wp:docPr id="135" name="Прямая со стрелкой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2072" cy="558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DCA4" id="Прямая со стрелкой 135" o:spid="_x0000_s1026" type="#_x0000_t32" style="position:absolute;margin-left:-5.35pt;margin-top:145.85pt;width:109.6pt;height:4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" strokecolor="#1b587c [3206]" strokeweight=".5pt">
                <v:stroke endarrow="block" joinstyle="miter"/>
              </v:shape>
            </w:pict>
          </mc:Fallback>
        </mc:AlternateContent>
      </w:r>
      <w:r w:rsidR="002A7910"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val="ru-RU" w:eastAsia="ru-RU"/>
        </w:rPr>
        <w:drawing>
          <wp:inline distT="0" distB="0" distL="0" distR="0" wp14:anchorId="39DD2E7A" wp14:editId="754CC44D">
            <wp:extent cx="8221980" cy="4777105"/>
            <wp:effectExtent l="0" t="0" r="7620" b="4445"/>
            <wp:docPr id="436" name="Рисунок 436" descr="C:\Users\tema-_000\Desktop\Circle Imag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ma-_000\Desktop\Circle Images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  <w:bookmarkEnd w:id="32"/>
      <w:bookmarkEnd w:id="33"/>
    </w:p>
    <w:p w:rsidR="002C495F" w:rsidRDefault="002C495F" w:rsidP="002C495F">
      <w:pPr>
        <w:jc w:val="center"/>
        <w:rPr>
          <w:i/>
          <w:lang w:val="ru-RU"/>
        </w:rPr>
      </w:pPr>
      <w:r w:rsidRPr="002C495F">
        <w:rPr>
          <w:i/>
          <w:lang w:val="ru-RU"/>
        </w:rPr>
        <w:t>Рисунок 10. Добавление нового поля с фильтрами с условием «ИЛИ»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2C495F" w:rsidTr="002C495F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2C495F" w:rsidRPr="00843CC2" w:rsidRDefault="002C495F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2C495F" w:rsidRPr="00843CC2" w:rsidRDefault="002C495F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C495F" w:rsidRPr="00843CC2" w:rsidRDefault="002C495F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C495F" w:rsidRPr="00843CC2" w:rsidRDefault="002C495F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C495F" w:rsidRPr="00843CC2" w:rsidRDefault="002C495F" w:rsidP="002C495F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2C495F" w:rsidRPr="008C2A1B" w:rsidTr="002C495F">
        <w:tc>
          <w:tcPr>
            <w:tcW w:w="558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C495F" w:rsidRPr="00153CBD" w:rsidRDefault="002C495F" w:rsidP="002C495F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C495F" w:rsidRPr="00153CBD" w:rsidRDefault="002C495F" w:rsidP="002C495F">
            <w:r>
              <w:t>Main_button_01</w:t>
            </w:r>
          </w:p>
        </w:tc>
        <w:tc>
          <w:tcPr>
            <w:tcW w:w="1701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Pr="008C2A1B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Закрытие поля с выбором фильтров (</w:t>
            </w:r>
            <w:hyperlink w:anchor="_Закрытие_поля_с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.2.2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C495F" w:rsidRPr="00EC198A" w:rsidRDefault="002C495F" w:rsidP="002C495F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 (</w:t>
            </w:r>
            <w:hyperlink w:anchor="_Открытие_контекстного_меню" w:history="1">
              <w:r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.2.3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Main_button_03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для добавления фильтра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Main_button_04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Недоступно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Добавление нового поля с фильтрами с условием «ИЛИ» (</w:t>
            </w:r>
            <w:hyperlink w:anchor="_Добавление_нового_поля_1" w:history="1">
              <w:r w:rsidRPr="00FE1334">
                <w:rPr>
                  <w:rStyle w:val="afb"/>
                  <w:lang w:val="ru-RU"/>
                </w:rPr>
                <w:t>2.2.8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Main_button_05</w:t>
            </w:r>
          </w:p>
        </w:tc>
        <w:tc>
          <w:tcPr>
            <w:tcW w:w="1701" w:type="dxa"/>
          </w:tcPr>
          <w:p w:rsidR="002C495F" w:rsidRPr="00EC198A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Раскрытие_поля_с" w:history="1">
              <w:r w:rsidRPr="00FE1334">
                <w:rPr>
                  <w:rStyle w:val="afb"/>
                  <w:lang w:val="ru-RU"/>
                </w:rPr>
                <w:t>2.2.9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C495F" w:rsidRDefault="002C495F" w:rsidP="002C495F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Main_button_06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Pr="006C784C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C495F" w:rsidRPr="00236A10" w:rsidRDefault="002C495F" w:rsidP="002C495F">
            <w:r>
              <w:t>Main_button_07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C495F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Main_button_08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C495F" w:rsidRPr="00FE1334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Main_button_09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Сохранение формулы фильтра посредством стандартного сохранения файлов</w:t>
            </w:r>
          </w:p>
        </w:tc>
      </w:tr>
      <w:tr w:rsidR="002C495F" w:rsidRPr="00FE1334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Main_button_10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Загрузка формулы фильтра. Переход к стандартному окну открытия файлов</w:t>
            </w:r>
          </w:p>
        </w:tc>
      </w:tr>
      <w:tr w:rsidR="002C495F" w:rsidRPr="00FE1334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C495F" w:rsidRPr="00FE1334" w:rsidRDefault="002C495F" w:rsidP="002C495F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_11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Отмена всех действий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C495F" w:rsidRPr="00FE1334" w:rsidRDefault="002C495F" w:rsidP="002C495F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 w:rsidRPr="00FE1334">
              <w:rPr>
                <w:lang w:val="ru-RU"/>
              </w:rPr>
              <w:t>_12</w:t>
            </w:r>
          </w:p>
        </w:tc>
        <w:tc>
          <w:tcPr>
            <w:tcW w:w="1701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Pr="00236A10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2272" w:type="dxa"/>
          </w:tcPr>
          <w:p w:rsidR="002C495F" w:rsidRPr="001F54C4" w:rsidRDefault="002C495F" w:rsidP="002C495F">
            <w:pPr>
              <w:rPr>
                <w:lang w:val="ru-RU"/>
              </w:rPr>
            </w:pPr>
            <w:r>
              <w:t>Main</w:t>
            </w:r>
            <w:r w:rsidRPr="001F54C4">
              <w:rPr>
                <w:lang w:val="ru-RU"/>
              </w:rPr>
              <w:t>_</w:t>
            </w:r>
            <w:r>
              <w:t>text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Текст с пояснением для пользователя (без функционала)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2272" w:type="dxa"/>
          </w:tcPr>
          <w:p w:rsidR="002C495F" w:rsidRDefault="002C495F" w:rsidP="002C495F">
            <w:r>
              <w:t>Main_button_14</w:t>
            </w:r>
          </w:p>
        </w:tc>
        <w:tc>
          <w:tcPr>
            <w:tcW w:w="1701" w:type="dxa"/>
          </w:tcPr>
          <w:p w:rsidR="002C495F" w:rsidRPr="001F54C4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Удаление соответствующего фильтра и изменение поля к первоначальному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C495F" w:rsidRPr="00295A0D" w:rsidTr="002C495F">
        <w:tc>
          <w:tcPr>
            <w:tcW w:w="558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272" w:type="dxa"/>
          </w:tcPr>
          <w:p w:rsidR="002C495F" w:rsidRPr="00EC198A" w:rsidRDefault="002C495F" w:rsidP="002C495F">
            <w:pPr>
              <w:rPr>
                <w:lang w:val="ru-RU"/>
              </w:rPr>
            </w:pPr>
            <w:r>
              <w:t>Main_button_02</w:t>
            </w:r>
          </w:p>
        </w:tc>
        <w:tc>
          <w:tcPr>
            <w:tcW w:w="1701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C495F" w:rsidRDefault="002C495F" w:rsidP="002C495F">
            <w:pPr>
              <w:rPr>
                <w:lang w:val="ru-RU"/>
              </w:rPr>
            </w:pPr>
            <w:r>
              <w:rPr>
                <w:lang w:val="ru-RU"/>
              </w:rPr>
              <w:t>Открытие контекстного меню со списком фильтров (</w:t>
            </w:r>
            <w:hyperlink w:anchor="_Открытие_контекстного_меню" w:history="1">
              <w:r>
                <w:rPr>
                  <w:rStyle w:val="afb"/>
                  <w:lang w:val="ru-RU"/>
                </w:rPr>
                <w:t>2</w:t>
              </w:r>
              <w:r w:rsidRPr="004B4067">
                <w:rPr>
                  <w:rStyle w:val="afb"/>
                  <w:lang w:val="ru-RU"/>
                </w:rPr>
                <w:t>.2.3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C495F" w:rsidRPr="002C495F" w:rsidRDefault="002C495F" w:rsidP="002C495F">
      <w:pPr>
        <w:jc w:val="center"/>
        <w:rPr>
          <w:i/>
          <w:lang w:val="ru-RU"/>
        </w:rPr>
      </w:pPr>
      <w:r>
        <w:rPr>
          <w:i/>
          <w:lang w:val="ru-RU"/>
        </w:rPr>
        <w:t>Таблица 7</w:t>
      </w:r>
      <w:r w:rsidRPr="002C495F">
        <w:rPr>
          <w:i/>
          <w:lang w:val="ru-RU"/>
        </w:rPr>
        <w:t xml:space="preserve">. Элементы окна программы после </w:t>
      </w:r>
      <w:r>
        <w:rPr>
          <w:i/>
          <w:lang w:val="ru-RU"/>
        </w:rPr>
        <w:t>добавления</w:t>
      </w:r>
      <w:r w:rsidRPr="002C495F">
        <w:rPr>
          <w:i/>
          <w:lang w:val="ru-RU"/>
        </w:rPr>
        <w:t xml:space="preserve"> нового поля с фильтрами с условием «ИЛИ»</w:t>
      </w:r>
    </w:p>
    <w:p w:rsidR="002C495F" w:rsidRPr="002C495F" w:rsidRDefault="002C495F" w:rsidP="002C495F">
      <w:pPr>
        <w:rPr>
          <w:lang w:val="ru-RU"/>
        </w:rPr>
      </w:pPr>
    </w:p>
    <w:p w:rsidR="00034163" w:rsidRDefault="00034163" w:rsidP="00034163">
      <w:pPr>
        <w:rPr>
          <w:lang w:val="ru-RU"/>
        </w:rPr>
      </w:pPr>
    </w:p>
    <w:p w:rsidR="00295A0D" w:rsidRDefault="002C495F" w:rsidP="00295A0D">
      <w:pPr>
        <w:pStyle w:val="3"/>
        <w:rPr>
          <w:lang w:val="ru-RU"/>
        </w:rPr>
      </w:pPr>
      <w:bookmarkStart w:id="34" w:name="_Toc378314207"/>
      <w:bookmarkStart w:id="35" w:name="_Toc378314324"/>
      <w:bookmarkStart w:id="36" w:name="_Раскрытие_поля_с"/>
      <w:bookmarkEnd w:id="36"/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19151C72" wp14:editId="59F10A18">
                <wp:simplePos x="0" y="0"/>
                <wp:positionH relativeFrom="column">
                  <wp:posOffset>-388961</wp:posOffset>
                </wp:positionH>
                <wp:positionV relativeFrom="paragraph">
                  <wp:posOffset>293427</wp:posOffset>
                </wp:positionV>
                <wp:extent cx="8420101" cy="4946036"/>
                <wp:effectExtent l="0" t="0" r="19050" b="26035"/>
                <wp:wrapNone/>
                <wp:docPr id="138" name="Группа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4946036"/>
                          <a:chOff x="-39756" y="-30120"/>
                          <a:chExt cx="8420101" cy="4946036"/>
                        </a:xfrm>
                      </wpg:grpSpPr>
                      <wps:wsp>
                        <wps:cNvPr id="139" name="Овал 139"/>
                        <wps:cNvSpPr/>
                        <wps:spPr>
                          <a:xfrm>
                            <a:off x="7283395" y="0"/>
                            <a:ext cx="333955" cy="33395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Овал 140"/>
                        <wps:cNvSpPr/>
                        <wps:spPr>
                          <a:xfrm>
                            <a:off x="7951529" y="-30120"/>
                            <a:ext cx="428816" cy="394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C495F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1" name="Группа 141"/>
                        <wpg:cNvGrpSpPr/>
                        <wpg:grpSpPr>
                          <a:xfrm>
                            <a:off x="-39756" y="-11058"/>
                            <a:ext cx="3270029" cy="4679055"/>
                            <a:chOff x="-39756" y="-34912"/>
                            <a:chExt cx="3270029" cy="4679055"/>
                          </a:xfrm>
                        </wpg:grpSpPr>
                        <wpg:grpSp>
                          <wpg:cNvPr id="142" name="Группа 142"/>
                          <wpg:cNvGrpSpPr/>
                          <wpg:grpSpPr>
                            <a:xfrm>
                              <a:off x="-39756" y="299042"/>
                              <a:ext cx="820641" cy="4008904"/>
                              <a:chOff x="-39756" y="-34913"/>
                              <a:chExt cx="820641" cy="4008904"/>
                            </a:xfrm>
                          </wpg:grpSpPr>
                          <wps:wsp>
                            <wps:cNvPr id="143" name="Овал 143"/>
                            <wps:cNvSpPr/>
                            <wps:spPr>
                              <a:xfrm>
                                <a:off x="-39756" y="-34913"/>
                                <a:ext cx="373711" cy="34194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Овал 144"/>
                            <wps:cNvSpPr/>
                            <wps:spPr>
                              <a:xfrm>
                                <a:off x="0" y="38166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Овал 145"/>
                            <wps:cNvSpPr/>
                            <wps:spPr>
                              <a:xfrm>
                                <a:off x="7951" y="799843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Прямая со стрелкой 146"/>
                            <wps:cNvCnPr/>
                            <wps:spPr>
                              <a:xfrm>
                                <a:off x="365759" y="532677"/>
                                <a:ext cx="388235" cy="1255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Овал 147"/>
                            <wps:cNvSpPr/>
                            <wps:spPr>
                              <a:xfrm>
                                <a:off x="7951" y="1494905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Прямая со стрелкой 148"/>
                            <wps:cNvCnPr/>
                            <wps:spPr>
                              <a:xfrm flipV="1">
                                <a:off x="354495" y="1454519"/>
                                <a:ext cx="376847" cy="19851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Овал 149"/>
                            <wps:cNvSpPr/>
                            <wps:spPr>
                              <a:xfrm>
                                <a:off x="7951" y="1951437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Прямая со стрелкой 150"/>
                            <wps:cNvCnPr/>
                            <wps:spPr>
                              <a:xfrm flipV="1">
                                <a:off x="333954" y="1795713"/>
                                <a:ext cx="376917" cy="2956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Прямая со стрелкой 151"/>
                            <wps:cNvCnPr/>
                            <wps:spPr>
                              <a:xfrm>
                                <a:off x="354495" y="948552"/>
                                <a:ext cx="426390" cy="684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Прямая со стрелкой 152"/>
                            <wps:cNvCnPr/>
                            <wps:spPr>
                              <a:xfrm flipV="1">
                                <a:off x="302082" y="2528042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0" name="Прямая со стрелкой 260"/>
                            <wps:cNvCnPr/>
                            <wps:spPr>
                              <a:xfrm flipV="1">
                                <a:off x="302082" y="3142191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1" name="Прямая со стрелкой 261"/>
                            <wps:cNvCnPr/>
                            <wps:spPr>
                              <a:xfrm flipV="1">
                                <a:off x="328973" y="2111785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2" name="Прямая со стрелкой 262"/>
                            <wps:cNvCnPr/>
                            <wps:spPr>
                              <a:xfrm flipV="1">
                                <a:off x="302082" y="3613039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53" name="Группа 153"/>
                          <wpg:cNvGrpSpPr/>
                          <wpg:grpSpPr>
                            <a:xfrm>
                              <a:off x="20540" y="-34912"/>
                              <a:ext cx="3209733" cy="3103062"/>
                              <a:chOff x="-2150166" y="-34912"/>
                              <a:chExt cx="3209733" cy="3103062"/>
                            </a:xfrm>
                          </wpg:grpSpPr>
                          <wps:wsp>
                            <wps:cNvPr id="154" name="Овал 154"/>
                            <wps:cNvSpPr/>
                            <wps:spPr>
                              <a:xfrm>
                                <a:off x="725612" y="-2385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Прямая со стрелкой 155"/>
                            <wps:cNvCnPr/>
                            <wps:spPr>
                              <a:xfrm flipH="1">
                                <a:off x="428196" y="26116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" name="Овал 156"/>
                            <wps:cNvSpPr/>
                            <wps:spPr>
                              <a:xfrm>
                                <a:off x="-2150166" y="2734196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Овал 157"/>
                            <wps:cNvSpPr/>
                            <wps:spPr>
                              <a:xfrm>
                                <a:off x="-328488" y="-3491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495F" w:rsidRPr="00153CBD" w:rsidRDefault="002C495F" w:rsidP="002C495F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Прямая со стрелкой 158"/>
                            <wps:cNvCnPr/>
                            <wps:spPr>
                              <a:xfrm flipH="1">
                                <a:off x="-616608" y="230643"/>
                                <a:ext cx="309273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56" name="Овал 356"/>
                          <wps:cNvSpPr/>
                          <wps:spPr>
                            <a:xfrm>
                              <a:off x="-26101" y="3222997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Овал 258"/>
                          <wps:cNvSpPr/>
                          <wps:spPr>
                            <a:xfrm>
                              <a:off x="-19277" y="374843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Овал 259"/>
                          <wps:cNvSpPr/>
                          <wps:spPr>
                            <a:xfrm>
                              <a:off x="-26101" y="4246578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95F" w:rsidRPr="00153CBD" w:rsidRDefault="002C495F" w:rsidP="002C495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3" name="Овал 373"/>
                        <wps:cNvSpPr/>
                        <wps:spPr>
                          <a:xfrm>
                            <a:off x="6164250" y="4518351"/>
                            <a:ext cx="461176" cy="3975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495F" w:rsidRPr="00153CBD" w:rsidRDefault="002F760B" w:rsidP="002C495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51C72" id="Группа 138" o:spid="_x0000_s1197" style="position:absolute;left:0;text-align:left;margin-left:-30.65pt;margin-top:23.1pt;width:663pt;height:389.45pt;z-index:251855872;mso-height-relative:margin" coordorigin="-397,-301" coordsize="84201,49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">
                <v:oval id="Овал 139" o:spid="_x0000_s1198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cnx8QA&#10;AADcAAAADwAAAGRycy9kb3ducmV2LnhtbESPQWvCQBCF7wX/wzKCt7rRgtXoKqJELfTSqPchOybB&#10;7GzIbpP4712h0NsM78373qw2valES40rLSuYjCMQxJnVJecKLufkfQ7CeWSNlWVS8CAHm/XgbYWx&#10;th3/UJv6XIQQdjEqKLyvYyldVpBBN7Y1cdButjHow9rkUjfYhXBTyWkUzaTBkgOhwJp2BWX39NcE&#10;rjvuv9r6ur0n58Nnlu79d5cslBoN++0ShKfe/5v/rk861P9YwOuZMIF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XJ8f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9</w:t>
                        </w:r>
                      </w:p>
                    </w:txbxContent>
                  </v:textbox>
                </v:oval>
                <v:oval id="Овал 140" o:spid="_x0000_s1199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v9J8QA&#10;AADcAAAADwAAAGRycy9kb3ducmV2LnhtbESPTWvCQBCG74L/YZmCN91UxLapq4gSbaGXxvY+ZKdJ&#10;MDsbsmsS/33nUOhthnk/ntnsRteonrpQezbwuEhAERfe1lwa+Lpk82dQISJbbDyTgTsF2G2nkw2m&#10;1g/8SX0eSyUhHFI0UMXYplqHoiKHYeFbYrn9+M5hlLUrte1wkHDX6GWSrLXDmqWhwpYOFRXX/Oak&#10;N5yP7337vb9ml9NTkR/jx5C9GDN7GPevoCKN8V/8536zgr8SfHlGJt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r/SfEAAAA3AAAAA8AAAAAAAAAAAAAAAAAmAIAAGRycy9k&#10;b3ducmV2LnhtbFBLBQYAAAAABAAEAPUAAACJAwAAAAA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C495F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10</w:t>
                        </w:r>
                      </w:p>
                    </w:txbxContent>
                  </v:textbox>
                </v:oval>
                <v:group id="Группа 141" o:spid="_x0000_s1200" style="position:absolute;left:-397;top:-110;width:32699;height:46789" coordorigin="-397,-349" coordsize="32700,467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group id="Группа 142" o:spid="_x0000_s1201" style="position:absolute;left:-397;top:2990;width:8205;height:40089" coordorigin="-397,-349" coordsize="8206,40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oval id="Овал 143" o:spid="_x0000_s1202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jUMUA&#10;AADcAAAADwAAAGRycy9kb3ducmV2LnhtbESPT2vCQBDF7wW/wzKCN934h1pTVxEltoIXY70P2WkS&#10;zM6G7Jqk375bEHqb4b15vzfrbW8q0VLjSssKppMIBHFmdcm5gq9rMn4D4TyyxsoyKfghB9vN4GWN&#10;sbYdX6hNfS5CCLsYFRTe17GULivIoJvYmjho37Yx6MPa5FI32IVwU8lZFL1KgyUHQoE17QvK7unD&#10;BK77OJza+ra7J9fjMksP/twlK6VGw373DsJT7//Nz+tPHeov5vD3TJh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OWNQxQAAANwAAAAPAAAAAAAAAAAAAAAAAJgCAABkcnMv&#10;ZG93bnJldi54bWxQSwUGAAAAAAQABAD1AAAAig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144" o:spid="_x0000_s1203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7JMUA&#10;AADcAAAADwAAAGRycy9kb3ducmV2LnhtbESPQWvCQBCF74X+h2UKvdVNi1iNbkQqaRV6aaL3ITsm&#10;IdnZkN0m6b93BaG3Gd6b973ZbCfTioF6V1tW8DqLQBAXVtdcKjjl6csShPPIGlvLpOCPHGyTx4cN&#10;xtqO/END5ksRQtjFqKDyvouldEVFBt3MdsRBu9jeoA9rX0rd4xjCTSvfomghDdYcCBV29FFR0WS/&#10;JnDd1/44dOddk+af70W2999julLq+WnarUF4mvy/+X590KH+fA63Z8IEMr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0PskxQAAANwAAAAPAAAAAAAAAAAAAAAAAJgCAABkcnMv&#10;ZG93bnJldi54bWxQSwUGAAAAAAQABAD1AAAAig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oval id="Овал 145" o:spid="_x0000_s1204" style="position:absolute;left:79;top:7998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xev8QA&#10;AADcAAAADwAAAGRycy9kb3ducmV2LnhtbESPQWvCQBCF7wX/wzKCN90oWmvqKqLEVvBirPchO02C&#10;2dmQXZP033cLQm8zvDfve7Pe9qYSLTWutKxgOolAEGdWl5wr+Lom4zcQziNrrCyTgh9ysN0MXtYY&#10;a9vxhdrU5yKEsItRQeF9HUvpsoIMuomtiYP2bRuDPqxNLnWDXQg3lZxF0as0WHIgFFjTvqDsnj5M&#10;4LqPw6mtb7t7cj0us/Tgz12yUmo07HfvIDz1/t/8vP7Uof58AX/PhAn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cXr/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 id="Прямая со стрелкой 146" o:spid="_x0000_s1205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WQhcYAAADcAAAADwAAAGRycy9kb3ducmV2LnhtbERPS2vCQBC+F/wPywi9iG5sRUp0Iz7a&#10;0oNQqvbQ25CdPDQ7G7Jrkv57tyD0Nh/fc5ar3lSipcaVlhVMJxEI4tTqknMFp+Pb+AWE88gaK8uk&#10;4JccrJLBwxJjbTv+ovbgcxFC2MWooPC+jqV0aUEG3cTWxIHLbGPQB9jkUjfYhXBTyacomkuDJYeG&#10;AmvaFpReDlejYJady+ft+bR5/3z9uXz7/Wgz2l2Vehz26wUIT73/F9/dHzrMn83h75lwgU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lkIXGAAAA3AAAAA8AAAAAAAAA&#10;AAAAAAAAoQIAAGRycy9kb3ducmV2LnhtbFBLBQYAAAAABAAEAPkAAACUAwAAAAA=&#10;" strokecolor="#1b587c [3206]" strokeweight=".5pt">
                      <v:stroke endarrow="block" joinstyle="miter"/>
                    </v:shape>
                    <v:oval id="Овал 147" o:spid="_x0000_s1206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JlU8UA&#10;AADcAAAADwAAAGRycy9kb3ducmV2LnhtbESPzWrDMBCE74W+g9hCb4ncUJLWiRxCg/MDvdRu74u1&#10;sY2tlbEU23n7qFDobZeZnW92s51MKwbqXW1Zwcs8AkFcWF1zqeA7T2dvIJxH1thaJgU3crBNHh82&#10;GGs78hcNmS9FCGEXo4LK+y6W0hUVGXRz2xEH7WJ7gz6sfSl1j2MIN61cRNFSGqw5ECrs6KOiosmu&#10;JnDdcX8eup9dk+aHVZHt/eeYviv1/DTt1iA8Tf7f/Hd90qH+6wp+nwkTy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mVTxQAAANwAAAAPAAAAAAAAAAAAAAAAAJgCAABkcnMv&#10;ZG93bnJldi54bWxQSwUGAAAAAAQABAD1AAAAig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shape id="Прямая со стрелкой 148" o:spid="_x0000_s1207" type="#_x0000_t32" style="position:absolute;left:3544;top:14545;width:3769;height:19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lP8UAAADcAAAADwAAAGRycy9kb3ducmV2LnhtbESPQWvCQBCF74X+h2UKvdWNoVRJXUUC&#10;gigtVEvPQ3aaRLOzYXc18d87h0JvM7w3732zWI2uU1cKsfVsYDrJQBFX3rZcG/g+bl7moGJCtth5&#10;JgM3irBaPj4ssLB+4C+6HlKtJIRjgQaalPpC61g15DBOfE8s2q8PDpOsodY24CDhrtN5lr1phy1L&#10;Q4M9lQ1V58PFGSg/dz/Dxyyfu9P+tDsfy9l2nwdjnp/G9TuoRGP6N/9db63gvwqtPCMT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tlP8UAAADcAAAADwAAAAAAAAAA&#10;AAAAAAChAgAAZHJzL2Rvd25yZXYueG1sUEsFBgAAAAAEAAQA+QAAAJMDAAAAAA==&#10;" strokecolor="#1b587c [3206]" strokeweight=".5pt">
                      <v:stroke endarrow="block" joinstyle="miter"/>
                    </v:shape>
                    <v:oval id="Овал 149" o:spid="_x0000_s1208" style="position:absolute;left:79;top:19514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FUusQA&#10;AADcAAAADwAAAGRycy9kb3ducmV2LnhtbESPQWvCQBCF7wX/wzKCt7pRitXoKqJELfTSqPchOybB&#10;7GzIbpP4712h0NsM78373qw2valES40rLSuYjCMQxJnVJecKLufkfQ7CeWSNlWVS8CAHm/XgbYWx&#10;th3/UJv6XIQQdjEqKLyvYyldVpBBN7Y1cdButjHow9rkUjfYhXBTyWkUzaTBkgOhwJp2BWX39NcE&#10;rjvuv9r6ur0n58Nnlu79d5cslBoN++0ShKfe/5v/rk861P9YwOuZMIF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RVLr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shape id="Прямая со стрелкой 150" o:spid="_x0000_s1209" type="#_x0000_t32" style="position:absolute;left:3339;top:17957;width:3769;height:29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T/5MUAAADcAAAADwAAAGRycy9kb3ducmV2LnhtbESPQWvCQBCF74X+h2UKvdWNgVZJXUUC&#10;gigtVEvPQ3aaRLOzYXc18d87h0JvM7w3732zWI2uU1cKsfVsYDrJQBFX3rZcG/g+bl7moGJCtth5&#10;JgM3irBaPj4ssLB+4C+6HlKtJIRjgQaalPpC61g15DBOfE8s2q8PDpOsodY24CDhrtN5lr1phy1L&#10;Q4M9lQ1V58PFGSg/dz/Dxyyfu9P+tDsfy9l2nwdjnp/G9TuoRGP6N/9db63gvwq+PCMT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T/5M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151" o:spid="_x0000_s1210" type="#_x0000_t32" style="position:absolute;left:3544;top:9485;width:4264;height:6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WeLMYAAADcAAAADwAAAGRycy9kb3ducmV2LnhtbERPS2vCQBC+F/oflil4Ed1oVUqaVeqr&#10;eBBKU3vobchOHpqdDdlV47/vFoTe5uN7TrLoTC0u1LrKsoLRMAJBnFldcaHg8LUdvIBwHlljbZkU&#10;3MjBYv74kGCs7ZU/6ZL6QoQQdjEqKL1vYildVpJBN7QNceBy2xr0AbaF1C1eQ7ip5TiKZtJgxaGh&#10;xIZWJWWn9GwUTPJj9bw6HpbvH5uf07ff95f99Vmp3lP39grCU+f/xXf3Tof50xH8PRMu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VnizGAAAA3AAAAA8AAAAAAAAA&#10;AAAAAAAAoQIAAGRycy9kb3ducmV2LnhtbFBLBQYAAAAABAAEAPkAAACUAwAAAAA=&#10;" strokecolor="#1b587c [3206]" strokeweight=".5pt">
                      <v:stroke endarrow="block" joinstyle="miter"/>
                    </v:shape>
                    <v:shape id="Прямая со стрелкой 152" o:spid="_x0000_s1211" type="#_x0000_t32" style="position:absolute;left:3020;top:25280;width:4519;height:36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ECMIAAADcAAAADwAAAGRycy9kb3ducmV2LnhtbERP32vCMBB+H/g/hBv4NtMVplKNMgqC&#10;KApT8flobm21uZQks/W/N4Kwt/v4ft582ZtG3Mj52rKCz1ECgriwuuZSwem4+piC8AFZY2OZFNzJ&#10;w3IxeJtjpm3HP3Q7hFLEEPYZKqhCaDMpfVGRQT+yLXHkfq0zGCJ0pdQOuxhuGpkmyVgarDk2VNhS&#10;XlFxPfwZBfl+c+52k3RqLtvL5nrMJ+tt6pQavvffMxCB+vAvfrnXOs7/Su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rECMIAAADcAAAADwAAAAAAAAAAAAAA&#10;AAChAgAAZHJzL2Rvd25yZXYueG1sUEsFBgAAAAAEAAQA+QAAAJADAAAAAA==&#10;" strokecolor="#1b587c [3206]" strokeweight=".5pt">
                      <v:stroke endarrow="block" joinstyle="miter"/>
                    </v:shape>
                    <v:shape id="Прямая со стрелкой 260" o:spid="_x0000_s1212" type="#_x0000_t32" style="position:absolute;left:3020;top:31421;width:4519;height:36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1UJcAAAADcAAAADwAAAGRycy9kb3ducmV2LnhtbERPTYvCMBC9L/gfwgje1tQeVKpRpCCI&#10;4oK67HloxrbaTEoSbf335rDg8fG+l+veNOJJzteWFUzGCQjiwuqaSwW/l+33HIQPyBoby6TgRR7W&#10;q8HXEjNtOz7R8xxKEUPYZ6igCqHNpPRFRQb92LbEkbtaZzBE6EqpHXYx3DQyTZKpNFhzbKiwpbyi&#10;4n5+GAX5z/6vO87Subkdbvv7JZ/tDqlTajTsNwsQgfrwEf+7d1pBOo3z45l4BOTq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uNVCXAAAAA3AAAAA8AAAAAAAAAAAAAAAAA&#10;oQIAAGRycy9kb3ducmV2LnhtbFBLBQYAAAAABAAEAPkAAACOAwAAAAA=&#10;" strokecolor="#1b587c [3206]" strokeweight=".5pt">
                      <v:stroke endarrow="block" joinstyle="miter"/>
                    </v:shape>
                    <v:shape id="Прямая со стрелкой 261" o:spid="_x0000_s1213" type="#_x0000_t32" style="position:absolute;left:3289;top:21117;width:4519;height:36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xvsQAAADcAAAADwAAAGRycy9kb3ducmV2LnhtbESPQYvCMBSE7wv+h/AEb2tqDyrVKFIQ&#10;RFFYXfb8aJ5ttXkpSbT135uFhT0OM/MNs1z3phFPcr62rGAyTkAQF1bXXCr4vmw/5yB8QNbYWCYF&#10;L/KwXg0+lphp2/EXPc+hFBHCPkMFVQhtJqUvKjLox7Yljt7VOoMhSldK7bCLcNPINEmm0mDNcaHC&#10;lvKKivv5YRTkp/1Pd5ylc3M73Pb3Sz7bHVKn1GjYbxYgAvXhP/zX3mkF6XQ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wfG+xAAAANwAAAAPAAAAAAAAAAAA&#10;AAAAAKECAABkcnMvZG93bnJldi54bWxQSwUGAAAAAAQABAD5AAAAkgMAAAAA&#10;" strokecolor="#1b587c [3206]" strokeweight=".5pt">
                      <v:stroke endarrow="block" joinstyle="miter"/>
                    </v:shape>
                    <v:shape id="Прямая со стрелкой 262" o:spid="_x0000_s1214" type="#_x0000_t32" style="position:absolute;left:3020;top:36130;width:4519;height:36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vycUAAADcAAAADwAAAGRycy9kb3ducmV2LnhtbESPT2sCMRTE74V+h/AK3mq2OahsjVIW&#10;CqJU8A89Pzavu6ublyWJ7vbbG0HwOMzMb5j5crCtuJIPjWMNH+MMBHHpTMOVhuPh+30GIkRkg61j&#10;0vBPAZaL15c55sb1vKPrPlYiQTjkqKGOsculDGVNFsPYdcTJ+3PeYkzSV9J47BPctlJl2URabDgt&#10;1NhRUVN53l+shmK7/u1/pmpmT5vT+nwopquN8lqP3oavTxCRhvgMP9oro0FNFNzPpCM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Nvyc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group id="Группа 153" o:spid="_x0000_s1215" style="position:absolute;left:205;top:-349;width:32097;height:31030" coordorigin="-21501,-349" coordsize="32097,31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<v:oval id="Овал 154" o:spid="_x0000_s1216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lt+cQA&#10;AADcAAAADwAAAGRycy9kb3ducmV2LnhtbESPQWvCQBCF7wX/wzKCN90oWmvqKqLEVvBirPchO02C&#10;2dmQXZP033cLQm8zvDfve7Pe9qYSLTWutKxgOolAEGdWl5wr+Lom4zcQziNrrCyTgh9ysN0MXtYY&#10;a9vxhdrU5yKEsItRQeF9HUvpsoIMuomtiYP2bRuDPqxNLnWDXQg3lZxF0as0WHIgFFjTvqDsnj5M&#10;4LqPw6mtb7t7cj0us/Tgz12yUmo07HfvIDz1/t/8vP7Uof5iDn/PhAn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JbfnEAAAA3AAAAA8AAAAAAAAAAAAAAAAAmAIAAGRycy9k&#10;b3ducmV2LnhtbFBLBQYAAAAABAAEAPUAAACJAwAAAAA=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</w:p>
                        </w:txbxContent>
                      </v:textbox>
                    </v:oval>
                    <v:shape id="Прямая со стрелкой 155" o:spid="_x0000_s1217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NcfMIAAADcAAAADwAAAGRycy9kb3ducmV2LnhtbERP32vCMBB+H+x/CDfwbaYWnNIZRQqC&#10;KA5WxeejubXV5lKSaOt/bwaDvd3H9/MWq8G04k7ON5YVTMYJCOLS6oYrBafj5n0Owgdkja1lUvAg&#10;D6vl68sCM217/qZ7ESoRQ9hnqKAOocuk9GVNBv3YdsSR+7HOYIjQVVI77GO4aWWaJB/SYMOxocaO&#10;8prKa3EzCvKv3bk/zNK5uewvu+sxn233qVNq9DasP0EEGsK/+M+91XH+dAq/z8QL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NcfMIAAADcAAAADwAAAAAAAAAAAAAA&#10;AAChAgAAZHJzL2Rvd25yZXYueG1sUEsFBgAAAAAEAAQA+QAAAJADAAAAAA==&#10;" strokecolor="#1b587c [3206]" strokeweight=".5pt">
                      <v:stroke endarrow="block" joinstyle="miter"/>
                    </v:shape>
                    <v:oval id="Овал 156" o:spid="_x0000_s1218" style="position:absolute;left:-21501;top:27341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WFcUA&#10;AADcAAAADwAAAGRycy9kb3ducmV2LnhtbESPQWvCQBCF70L/wzKF3uqmQm0b3YhUYhV6adLeh+yY&#10;hGRnQ3ZN4r/vCoK3Gd6b971ZbybTioF6V1tW8DKPQBAXVtdcKvjN0+d3EM4ja2wtk4ILOdgkD7M1&#10;xtqO/END5ksRQtjFqKDyvouldEVFBt3cdsRBO9neoA9rX0rd4xjCTSsXUbSUBmsOhAo7+qyoaLKz&#10;CVz3tTsO3d+2SfP9W5Ht/PeYfij19DhtVyA8Tf5uvl0fdKj/uoTrM2ECm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l1YVxQAAANwAAAAPAAAAAAAAAAAAAAAAAJgCAABkcnMv&#10;ZG93bnJldi54bWxQSwUGAAAAAAQABAD1AAAAig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oval>
                    <v:oval id="Овал 157" o:spid="_x0000_s1219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vzjsUA&#10;AADcAAAADwAAAGRycy9kb3ducmV2LnhtbESPzWrDMBCE74W+g9hCb4ncQJPWiRxCg/MDvdRu74u1&#10;sY2tlbEU23n7qFDobZeZnW92s51MKwbqXW1Zwcs8AkFcWF1zqeA7T2dvIJxH1thaJgU3crBNHh82&#10;GGs78hcNmS9FCGEXo4LK+y6W0hUVGXRz2xEH7WJ7gz6sfSl1j2MIN61cRNFSGqw5ECrs6KOiosmu&#10;JnDdcX8eup9dk+aHVZHt/eeYviv1/DTt1iA8Tf7f/Hd90qH+6wp+nwkTy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2/OOxQAAANwAAAAPAAAAAAAAAAAAAAAAAJgCAABkcnMv&#10;ZG93bnJldi54bWxQSwUGAAAAAAQABAD1AAAAigMAAAAA&#10;" fillcolor="white [3201]" strokecolor="#1b587c [3206]" strokeweight="1pt">
                      <v:stroke joinstyle="miter"/>
                      <v:textbox>
                        <w:txbxContent>
                          <w:p w:rsidR="002C495F" w:rsidRPr="00153CBD" w:rsidRDefault="002C495F" w:rsidP="002C495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v:textbox>
                    </v:oval>
                    <v:shape id="Прямая со стрелкой 158" o:spid="_x0000_s1220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z4sUAAADcAAAADwAAAGRycy9kb3ducmV2LnhtbESPQWvCQBCF74X+h2UKvdWNgVZJXUUC&#10;gigtVEvPQ3aaRLOzYXc18d87h0JvM7w3732zWI2uU1cKsfVsYDrJQBFX3rZcG/g+bl7moGJCtth5&#10;JgM3irBaPj4ssLB+4C+6HlKtJIRjgQaalPpC61g15DBOfE8s2q8PDpOsodY24CDhrtN5lr1phy1L&#10;Q4M9lQ1V58PFGSg/dz/Dxyyfu9P+tDsfy9l2nwdjnp/G9TuoRGP6N/9db63gvwqtPCMT6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Lz4s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oval id="Овал 356" o:spid="_x0000_s1221" style="position:absolute;left:-261;top:32229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M49MQA&#10;AADcAAAADwAAAGRycy9kb3ducmV2LnhtbESPzWrCQBSF94LvMFyhO51oqdrUUURJreDG2O4vmWsS&#10;zNwJmWmSvr1TEFwezs/HWW16U4mWGldaVjCdRCCIM6tLzhV8X5LxEoTzyBory6Tgjxxs1sPBCmNt&#10;Oz5Tm/pchBF2MSoovK9jKV1WkEE3sTVx8K62MeiDbHKpG+zCuKnkLIrm0mDJgVBgTbuCslv6awLX&#10;HfbHtv7Z3pLL5yJL9/7UJe9KvYz67QcIT71/hh/tL63g9W0O/2fC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TOPT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oval>
                  <v:oval id="Овал 258" o:spid="_x0000_s1222" style="position:absolute;left:-192;top:37484;width:4610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EGgMEA&#10;AADcAAAADwAAAGRycy9kb3ducmV2LnhtbERPTWvCQBC9F/wPywi91U2Ftja6iiixLXgx1vuQnSbB&#10;7GzIrkn8951DocfH+15tRteonrpQezbwPEtAERfe1lwa+D5nTwtQISJbbDyTgTsF2KwnDytMrR/4&#10;RH0eSyUhHFI0UMXYplqHoiKHYeZbYuF+fOcwCuxKbTscJNw1ep4kr9phzdJQYUu7ioprfnPSGz72&#10;X3172V6z8+GtyPfxOGTvxjxOx+0SVKQx/ov/3J/WwPxF1soZOQJ6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hBoDBAAAA3AAAAA8AAAAAAAAAAAAAAAAAmAIAAGRycy9kb3du&#10;cmV2LnhtbFBLBQYAAAAABAAEAPUAAACGAwAAAAA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oval>
                  <v:oval id="Овал 259" o:spid="_x0000_s1223" style="position:absolute;left:-261;top:42465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2jG8MA&#10;AADcAAAADwAAAGRycy9kb3ducmV2LnhtbESPzWrCQBSF94LvMFyhOzNRsGrqKKKkreDG2O4vmdsk&#10;mLkTMmOSvn2nILg8nJ+Ps9kNphYdta6yrGAWxSCIc6srLhR8XdPpCoTzyBpry6TglxzstuPRBhNt&#10;e75Ql/lChBF2CSoovW8SKV1ekkEX2YY4eD+2NeiDbAupW+zDuKnlPI5fpcGKA6HEhg4l5bfsbgLX&#10;fRxPXfO9v6XX92WeHf25T9dKvUyG/RsIT4N/hh/tT61gvljD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2jG8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C495F" w:rsidRPr="00153CBD" w:rsidRDefault="002C495F" w:rsidP="002C495F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  <v:oval id="Овал 373" o:spid="_x0000_s1224" style="position:absolute;left:61642;top:45183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HHDMMA&#10;AADcAAAADwAAAGRycy9kb3ducmV2LnhtbESPzWrCQBSF9wXfYbiCuzpRoWp0FFFiW3Bj1P0lc02C&#10;mTshMybx7TuFQpeH8/Nx1tveVKKlxpWWFUzGEQjizOqScwXXS/K+AOE8ssbKMil4kYPtZvC2xljb&#10;js/Upj4XYYRdjAoK7+tYSpcVZNCNbU0cvLttDPogm1zqBrswbio5jaIPabDkQCiwpn1B2SN9msB1&#10;n4fvtr7tHsnlOM/Sgz91yVKp0bDfrUB46v1/+K/9pRXM5jP4PROOgN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HHDMMAAADc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C495F" w:rsidRPr="00153CBD" w:rsidRDefault="002F760B" w:rsidP="002C495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295A0D">
        <w:rPr>
          <w:lang w:val="ru-RU"/>
        </w:rPr>
        <w:t>Раскрытие поля с выбором действия</w:t>
      </w:r>
      <w:bookmarkEnd w:id="34"/>
      <w:bookmarkEnd w:id="35"/>
    </w:p>
    <w:p w:rsidR="002C495F" w:rsidRPr="002C495F" w:rsidRDefault="002C495F" w:rsidP="002C495F">
      <w:pPr>
        <w:rPr>
          <w:lang w:val="ru-RU"/>
        </w:rPr>
      </w:pPr>
    </w:p>
    <w:p w:rsidR="00295A0D" w:rsidRDefault="00295A0D" w:rsidP="00295A0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8222615" cy="4783455"/>
            <wp:effectExtent l="0" t="0" r="6985" b="0"/>
            <wp:docPr id="1" name="Рисунок 1" descr="C:\Users\tema-_000\Desktop\Circle Imag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a-_000\Desktop\Circle Images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95F" w:rsidRPr="002C495F" w:rsidRDefault="002C495F" w:rsidP="002C495F">
      <w:pPr>
        <w:jc w:val="center"/>
        <w:rPr>
          <w:i/>
          <w:lang w:val="ru-RU"/>
        </w:rPr>
      </w:pPr>
      <w:r w:rsidRPr="002C495F">
        <w:rPr>
          <w:i/>
          <w:lang w:val="ru-RU"/>
        </w:rPr>
        <w:t>Рисунок 11. Раскрытие поля с выбором действий</w:t>
      </w:r>
    </w:p>
    <w:p w:rsidR="007C42E1" w:rsidRDefault="00295A0D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7C42E1" w:rsidTr="00081C4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7C42E1" w:rsidRPr="00843CC2" w:rsidRDefault="007C42E1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7C42E1" w:rsidRPr="00843CC2" w:rsidRDefault="007C42E1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7C42E1" w:rsidRPr="00843CC2" w:rsidRDefault="007C42E1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7C42E1" w:rsidRPr="00843CC2" w:rsidRDefault="007C42E1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7C42E1" w:rsidRPr="00843CC2" w:rsidRDefault="007C42E1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7C42E1" w:rsidRPr="008C2A1B" w:rsidTr="00081C41">
        <w:tc>
          <w:tcPr>
            <w:tcW w:w="558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7C42E1" w:rsidRPr="00153CBD" w:rsidRDefault="007C42E1" w:rsidP="00081C4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7C42E1" w:rsidRPr="00295A0D" w:rsidTr="00081C41">
        <w:tc>
          <w:tcPr>
            <w:tcW w:w="558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7C42E1" w:rsidRPr="00153CBD" w:rsidRDefault="007C42E1" w:rsidP="00081C41">
            <w:r>
              <w:t>Main_button_01</w:t>
            </w:r>
          </w:p>
        </w:tc>
        <w:tc>
          <w:tcPr>
            <w:tcW w:w="1701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7C42E1" w:rsidRPr="008C2A1B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Открытие</w:t>
            </w:r>
            <w:r>
              <w:rPr>
                <w:lang w:val="ru-RU"/>
              </w:rPr>
              <w:t xml:space="preserve"> поля с выбором фильтров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Main_button_05</w:t>
            </w:r>
          </w:p>
        </w:tc>
        <w:tc>
          <w:tcPr>
            <w:tcW w:w="1701" w:type="dxa"/>
          </w:tcPr>
          <w:p w:rsidR="002F760B" w:rsidRPr="00EC198A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Закрытие_поля_с" w:history="1">
              <w:r w:rsidRPr="002F760B">
                <w:rPr>
                  <w:rStyle w:val="afb"/>
                  <w:lang w:val="ru-RU"/>
                </w:rPr>
                <w:t>2.2.2</w:t>
              </w:r>
            </w:hyperlink>
            <w:hyperlink w:anchor="_Раскрытие_поля_с" w:history="1"/>
            <w:r>
              <w:rPr>
                <w:lang w:val="ru-RU"/>
              </w:rPr>
              <w:t>)</w:t>
            </w:r>
          </w:p>
        </w:tc>
      </w:tr>
      <w:tr w:rsidR="007C42E1" w:rsidRPr="00295A0D" w:rsidTr="00081C41">
        <w:tc>
          <w:tcPr>
            <w:tcW w:w="558" w:type="dxa"/>
          </w:tcPr>
          <w:p w:rsidR="007C42E1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7C42E1" w:rsidRDefault="002F760B" w:rsidP="00081C41">
            <w:r>
              <w:t>Main_button_15</w:t>
            </w:r>
          </w:p>
        </w:tc>
        <w:tc>
          <w:tcPr>
            <w:tcW w:w="1701" w:type="dxa"/>
          </w:tcPr>
          <w:p w:rsidR="007C42E1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7C42E1" w:rsidRDefault="007C42E1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7C42E1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Добавить" w:history="1">
              <w:r w:rsidRPr="002F760B">
                <w:rPr>
                  <w:rStyle w:val="afb"/>
                  <w:lang w:val="ru-RU"/>
                </w:rPr>
                <w:t>2.2.10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Main_button_16</w:t>
            </w:r>
          </w:p>
        </w:tc>
        <w:tc>
          <w:tcPr>
            <w:tcW w:w="1701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Переместить" w:history="1">
              <w:r w:rsidRPr="002F760B">
                <w:rPr>
                  <w:rStyle w:val="afb"/>
                  <w:lang w:val="ru-RU"/>
                </w:rPr>
                <w:t>2.2.11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Main_button_17</w:t>
            </w:r>
          </w:p>
        </w:tc>
        <w:tc>
          <w:tcPr>
            <w:tcW w:w="1701" w:type="dxa"/>
          </w:tcPr>
          <w:p w:rsidR="002F760B" w:rsidRPr="00EC198A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" w:history="1">
              <w:r w:rsidRPr="002F760B">
                <w:rPr>
                  <w:rStyle w:val="afb"/>
                  <w:lang w:val="ru-RU"/>
                </w:rPr>
                <w:t>2.2.12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F760B" w:rsidRDefault="002F760B" w:rsidP="002F760B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Main_button_06</w:t>
            </w:r>
          </w:p>
        </w:tc>
        <w:tc>
          <w:tcPr>
            <w:tcW w:w="1701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6C784C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F760B" w:rsidRPr="00236A10" w:rsidRDefault="002F760B" w:rsidP="002F760B">
            <w:r>
              <w:t>Main_button_07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F760B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Main_button_08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Main_button_18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_1" w:history="1">
              <w:r w:rsidRPr="002F760B">
                <w:rPr>
                  <w:rStyle w:val="afb"/>
                  <w:lang w:val="ru-RU"/>
                </w:rPr>
                <w:t>2.2.13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F760B" w:rsidRDefault="002F760B" w:rsidP="002F760B">
            <w:r>
              <w:t>Main_button_19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F760B" w:rsidRPr="00FE1334" w:rsidRDefault="002F760B" w:rsidP="002F760B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_20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F760B" w:rsidRPr="00FE1334" w:rsidRDefault="002F760B" w:rsidP="002F760B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_21</w:t>
            </w:r>
          </w:p>
        </w:tc>
        <w:tc>
          <w:tcPr>
            <w:tcW w:w="1701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2F760B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F760B" w:rsidRDefault="002F760B" w:rsidP="002F760B">
      <w:pPr>
        <w:jc w:val="center"/>
        <w:rPr>
          <w:i/>
          <w:lang w:val="ru-RU"/>
        </w:rPr>
      </w:pPr>
      <w:r w:rsidRPr="002F760B">
        <w:rPr>
          <w:i/>
          <w:lang w:val="ru-RU"/>
        </w:rPr>
        <w:t>Таблица 8. Элементы окна после раскрытия поля с выбором действий</w:t>
      </w:r>
    </w:p>
    <w:p w:rsidR="00295A0D" w:rsidRPr="002F760B" w:rsidRDefault="002F760B" w:rsidP="002F760B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295A0D" w:rsidRDefault="002F760B" w:rsidP="00295A0D">
      <w:pPr>
        <w:pStyle w:val="3"/>
        <w:rPr>
          <w:lang w:val="ru-RU"/>
        </w:rPr>
      </w:pPr>
      <w:bookmarkStart w:id="37" w:name="_Toc378314208"/>
      <w:bookmarkStart w:id="38" w:name="_Toc378314325"/>
      <w:bookmarkStart w:id="39" w:name="_Нажатие_на_«Добавить"/>
      <w:bookmarkEnd w:id="39"/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DBA1621" wp14:editId="66EFF9EE">
                <wp:simplePos x="0" y="0"/>
                <wp:positionH relativeFrom="column">
                  <wp:posOffset>-402609</wp:posOffset>
                </wp:positionH>
                <wp:positionV relativeFrom="paragraph">
                  <wp:posOffset>177421</wp:posOffset>
                </wp:positionV>
                <wp:extent cx="8420101" cy="4946036"/>
                <wp:effectExtent l="0" t="0" r="19050" b="26035"/>
                <wp:wrapNone/>
                <wp:docPr id="378" name="Группа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0101" cy="4946036"/>
                          <a:chOff x="-39756" y="-30120"/>
                          <a:chExt cx="8420101" cy="4946036"/>
                        </a:xfrm>
                      </wpg:grpSpPr>
                      <wps:wsp>
                        <wps:cNvPr id="379" name="Овал 379"/>
                        <wps:cNvSpPr/>
                        <wps:spPr>
                          <a:xfrm>
                            <a:off x="7283395" y="0"/>
                            <a:ext cx="333955" cy="33395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760B" w:rsidRPr="00153CBD" w:rsidRDefault="002F760B" w:rsidP="002F760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Овал 380"/>
                        <wps:cNvSpPr/>
                        <wps:spPr>
                          <a:xfrm>
                            <a:off x="7951529" y="-30120"/>
                            <a:ext cx="428816" cy="3941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760B" w:rsidRPr="00153CBD" w:rsidRDefault="002F760B" w:rsidP="002F760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1" name="Группа 381"/>
                        <wpg:cNvGrpSpPr/>
                        <wpg:grpSpPr>
                          <a:xfrm>
                            <a:off x="-39756" y="-11058"/>
                            <a:ext cx="3270029" cy="4679055"/>
                            <a:chOff x="-39756" y="-34912"/>
                            <a:chExt cx="3270029" cy="4679055"/>
                          </a:xfrm>
                        </wpg:grpSpPr>
                        <wpg:grpSp>
                          <wpg:cNvPr id="382" name="Группа 382"/>
                          <wpg:cNvGrpSpPr/>
                          <wpg:grpSpPr>
                            <a:xfrm>
                              <a:off x="-39756" y="299042"/>
                              <a:ext cx="1712319" cy="4008904"/>
                              <a:chOff x="-39756" y="-34913"/>
                              <a:chExt cx="1712319" cy="4008904"/>
                            </a:xfrm>
                          </wpg:grpSpPr>
                          <wps:wsp>
                            <wps:cNvPr id="383" name="Овал 383"/>
                            <wps:cNvSpPr/>
                            <wps:spPr>
                              <a:xfrm>
                                <a:off x="-39756" y="-34913"/>
                                <a:ext cx="373711" cy="34194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Овал 263"/>
                            <wps:cNvSpPr/>
                            <wps:spPr>
                              <a:xfrm>
                                <a:off x="0" y="38166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4" name="Овал 264"/>
                            <wps:cNvSpPr/>
                            <wps:spPr>
                              <a:xfrm>
                                <a:off x="7951" y="799843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" name="Прямая со стрелкой 265"/>
                            <wps:cNvCnPr/>
                            <wps:spPr>
                              <a:xfrm>
                                <a:off x="365759" y="532677"/>
                                <a:ext cx="388235" cy="1255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6" name="Овал 266"/>
                            <wps:cNvSpPr/>
                            <wps:spPr>
                              <a:xfrm>
                                <a:off x="7951" y="1494905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Прямая со стрелкой 267"/>
                            <wps:cNvCnPr/>
                            <wps:spPr>
                              <a:xfrm flipV="1">
                                <a:off x="354495" y="1454519"/>
                                <a:ext cx="376847" cy="19851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8" name="Овал 268"/>
                            <wps:cNvSpPr/>
                            <wps:spPr>
                              <a:xfrm>
                                <a:off x="1338608" y="3152440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0" name="Прямая со стрелкой 270"/>
                            <wps:cNvCnPr/>
                            <wps:spPr>
                              <a:xfrm>
                                <a:off x="354495" y="948552"/>
                                <a:ext cx="426390" cy="684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2" name="Прямая со стрелкой 272"/>
                            <wps:cNvCnPr/>
                            <wps:spPr>
                              <a:xfrm flipV="1">
                                <a:off x="302082" y="3142191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4" name="Прямая со стрелкой 274"/>
                            <wps:cNvCnPr/>
                            <wps:spPr>
                              <a:xfrm flipV="1">
                                <a:off x="302082" y="3613039"/>
                                <a:ext cx="451912" cy="3609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75" name="Группа 275"/>
                          <wpg:cNvGrpSpPr/>
                          <wpg:grpSpPr>
                            <a:xfrm>
                              <a:off x="1554098" y="-34912"/>
                              <a:ext cx="1676175" cy="3703563"/>
                              <a:chOff x="-616608" y="-34912"/>
                              <a:chExt cx="1676175" cy="3703563"/>
                            </a:xfrm>
                          </wpg:grpSpPr>
                          <wps:wsp>
                            <wps:cNvPr id="276" name="Овал 276"/>
                            <wps:cNvSpPr/>
                            <wps:spPr>
                              <a:xfrm>
                                <a:off x="725612" y="-2385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7" name="Прямая со стрелкой 277"/>
                            <wps:cNvCnPr/>
                            <wps:spPr>
                              <a:xfrm flipH="1">
                                <a:off x="428196" y="261160"/>
                                <a:ext cx="346313" cy="1819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8" name="Овал 278"/>
                            <wps:cNvSpPr/>
                            <wps:spPr>
                              <a:xfrm>
                                <a:off x="524795" y="3334697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9" name="Овал 279"/>
                            <wps:cNvSpPr/>
                            <wps:spPr>
                              <a:xfrm>
                                <a:off x="-328488" y="-34912"/>
                                <a:ext cx="333955" cy="33395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F760B" w:rsidRPr="00153CBD" w:rsidRDefault="002F760B" w:rsidP="002F760B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</w:pPr>
                                  <w:r w:rsidRPr="00153CBD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smallCaps/>
                                      <w:color w:val="0070C0"/>
                                      <w:sz w:val="16"/>
                                      <w:szCs w:val="20"/>
                                      <w:lang w:val="ru-RU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0" name="Прямая со стрелкой 280"/>
                            <wps:cNvCnPr/>
                            <wps:spPr>
                              <a:xfrm flipH="1">
                                <a:off x="-616608" y="230643"/>
                                <a:ext cx="309273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2" name="Овал 282"/>
                          <wps:cNvSpPr/>
                          <wps:spPr>
                            <a:xfrm>
                              <a:off x="-19277" y="3748435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760B" w:rsidRPr="00153CBD" w:rsidRDefault="002F760B" w:rsidP="002F760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Овал 283"/>
                          <wps:cNvSpPr/>
                          <wps:spPr>
                            <a:xfrm>
                              <a:off x="-26101" y="4246578"/>
                              <a:ext cx="461176" cy="39756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760B" w:rsidRPr="00153CBD" w:rsidRDefault="002F760B" w:rsidP="002F760B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</w:pPr>
                                <w:r w:rsidRPr="00153CBD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mallCaps/>
                                    <w:color w:val="0070C0"/>
                                    <w:sz w:val="16"/>
                                    <w:szCs w:val="20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4" name="Овал 284"/>
                        <wps:cNvSpPr/>
                        <wps:spPr>
                          <a:xfrm>
                            <a:off x="6164250" y="4518351"/>
                            <a:ext cx="461176" cy="39756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760B" w:rsidRPr="00153CBD" w:rsidRDefault="002F760B" w:rsidP="002F760B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mallCaps/>
                                  <w:color w:val="0070C0"/>
                                  <w:sz w:val="16"/>
                                  <w:szCs w:val="20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A1621" id="Группа 378" o:spid="_x0000_s1225" style="position:absolute;left:0;text-align:left;margin-left:-31.7pt;margin-top:13.95pt;width:663pt;height:389.45pt;z-index:251857920;mso-height-relative:margin" coordorigin="-397,-301" coordsize="84201,49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">
                <v:oval id="Овал 379" o:spid="_x0000_s1226" style="position:absolute;left:72833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w5sMA&#10;AADcAAAADwAAAGRycy9kb3ducmV2LnhtbESPS2vCQBSF90L/w3AL3emkLWiNjiKV+AA3jbq/ZK5J&#10;MHMnZKZJ/PeOILg8nMfHmS97U4mWGldaVvA5ikAQZ1aXnCs4HZPhDwjnkTVWlknBjRwsF2+DOcba&#10;dvxHbepzEUbYxaig8L6OpXRZQQbdyNbEwbvYxqAPssmlbrAL46aSX1E0lgZLDoQCa/otKLum/yZw&#10;3Xa9b+vz6pocN5MsXftDl0yV+njvVzMQnnr/Cj/bO63gezKFx5lw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nw5sMAAADc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F760B" w:rsidRPr="00153CBD" w:rsidRDefault="002F760B" w:rsidP="002F760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9</w:t>
                        </w:r>
                      </w:p>
                    </w:txbxContent>
                  </v:textbox>
                </v:oval>
                <v:oval id="Овал 380" o:spid="_x0000_s1227" style="position:absolute;left:79515;top:-301;width:4288;height:39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pXMEA&#10;AADcAAAADwAAAGRycy9kb3ducmV2LnhtbERPTWvCQBC9F/oflhF6qxtbqDa6ilTSVvDSqPchOybB&#10;7GzIbpP033cOgsfH+15tRteonrpQezYwmyagiAtvay4NnI7Z8wJUiMgWG89k4I8CbNaPDytMrR/4&#10;h/o8lkpCOKRooIqxTbUORUUOw9S3xMJdfOcwCuxKbTscJNw1+iVJ3rTDmqWhwpY+Kiqu+a+T3vC1&#10;2/fteXvNjp/zIt/Fw5C9G/M0GbdLUJHGeBff3N/WwOtC5ssZOQ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WKVzBAAAA3AAAAA8AAAAAAAAAAAAAAAAAmAIAAGRycy9kb3du&#10;cmV2LnhtbFBLBQYAAAAABAAEAPUAAACGAwAAAAA=&#10;" fillcolor="white [3201]" strokecolor="#1b587c [3206]" strokeweight="1pt">
                  <v:stroke joinstyle="miter"/>
                  <v:textbox>
                    <w:txbxContent>
                      <w:p w:rsidR="002F760B" w:rsidRPr="00153CBD" w:rsidRDefault="002F760B" w:rsidP="002F760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10</w:t>
                        </w:r>
                      </w:p>
                    </w:txbxContent>
                  </v:textbox>
                </v:oval>
                <v:group id="Группа 381" o:spid="_x0000_s1228" style="position:absolute;left:-397;top:-110;width:32699;height:46789" coordorigin="-397,-349" coordsize="32700,467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v:group id="Группа 382" o:spid="_x0000_s1229" style="position:absolute;left:-397;top:2990;width:17122;height:40089" coordorigin="-397,-349" coordsize="17123,40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  <v:oval id="Овал 383" o:spid="_x0000_s1230" style="position:absolute;left:-397;top:-349;width:3736;height:3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3K8MA&#10;AADcAAAADwAAAGRycy9kb3ducmV2LnhtbESPzWrCQBSF9wXfYbiCuzpRwWrqKKJELbgxtvtL5jYJ&#10;Zu6EzJjEt3eEQpeH8/NxVpveVKKlxpWWFUzGEQjizOqScwXf1+R9AcJ5ZI2VZVLwIAeb9eBthbG2&#10;HV+oTX0uwgi7GBUU3texlC4ryKAb25o4eL+2MeiDbHKpG+zCuKnkNIrm0mDJgVBgTbuCslt6N4Hr&#10;jvuvtv7Z3pLr4SNL9/7cJUulRsN++wnCU+//w3/tk1YwW8zgdSYc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S3K8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oval>
                    <v:oval id="Овал 263" o:spid="_x0000_s1231" style="position:absolute;top:3816;width:333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leTMMA&#10;AADcAAAADwAAAGRycy9kb3ducmV2LnhtbESPzWrCQBSF94LvMFyhO51oQW3qKKKkreDGpN1fMtck&#10;mLkTMmOSvn2nILg8nJ+Ps9kNphYdta6yrGA+i0AQ51ZXXCj4zpLpGoTzyBpry6TglxzstuPRBmNt&#10;e75Ql/pChBF2MSoovW9iKV1ekkE3sw1x8K62NeiDbAupW+zDuKnlIoqW0mDFgVBiQ4eS8lt6N4Hr&#10;Po+nrvnZ35LsY5WnR3/ukzelXibD/h2Ep8E/w4/2l1awWL7C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leTM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oval>
                    <v:oval id="Овал 264" o:spid="_x0000_s1232" style="position:absolute;left:79;top:7998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DGOMMA&#10;AADcAAAADwAAAGRycy9kb3ducmV2LnhtbESPzWrCQBSF94LvMFyhO50oRW3qKKKkreDGpN1fMtck&#10;mLkTMmOSvn2nILg8nJ+Ps9kNphYdta6yrGA+i0AQ51ZXXCj4zpLpGoTzyBpry6TglxzstuPRBmNt&#10;e75Ql/pChBF2MSoovW9iKV1ekkE3sw1x8K62NeiDbAupW+zDuKnlIoqW0mDFgVBiQ4eS8lt6N4Hr&#10;Po+nrvnZ35LsY5WnR3/ukzelXibD/h2Ep8E/w4/2l1awWL7C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DGOM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oval>
                    <v:shape id="Прямая со стрелкой 265" o:spid="_x0000_s1233" type="#_x0000_t32" style="position:absolute;left:3657;top:5326;width:3882;height:1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cz7scAAADcAAAADwAAAGRycy9kb3ducmV2LnhtbESPS2sCQRCE7wH/w9ABL6KzPiKycRSf&#10;IYdA8HXw1uy0u6s7PcvOqOu/dwJCjkVVfUWNp7UpxI0ql1tW0O1EIIgTq3NOFex36/YIhPPIGgvL&#10;pOBBDqaTxtsYY23vvKHb1qciQNjFqCDzvoyldElGBl3HlsTBO9nKoA+ySqWu8B7gppC9KBpKgzmH&#10;hQxLWmSUXLZXo2BwOuf9xXk///pdHS8H/9Oat5ZXpZrv9ewThKfa/4df7W+toDf8gL8z4QjIyR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ZzPuxwAAANwAAAAPAAAAAAAA&#10;AAAAAAAAAKECAABkcnMvZG93bnJldi54bWxQSwUGAAAAAAQABAD5AAAAlQMAAAAA&#10;" strokecolor="#1b587c [3206]" strokeweight=".5pt">
                      <v:stroke endarrow="block" joinstyle="miter"/>
                    </v:shape>
                    <v:oval id="Овал 266" o:spid="_x0000_s1234" style="position:absolute;left:79;top:14949;width:3340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791MMA&#10;AADcAAAADwAAAGRycy9kb3ducmV2LnhtbESPzWrCQBSF90LfYbhCdzrRRVqjo0glbYVuTNr9JXNN&#10;gpk7ITNN4ts7guDycH4+zmY3mkb01LnasoLFPAJBXFhdc6ngN09n7yCcR9bYWCYFV3Kw275MNpho&#10;O/CJ+syXIoywS1BB5X2bSOmKigy6uW2Jg3e2nUEfZFdK3eEQxk0jl1EUS4M1B0KFLX1UVFyyfxO4&#10;7utw7Nu//SXNP9+K7OB/hnSl1Ot03K9BeBr9M/xof2sFyziG+5lwBO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791M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oval>
                    <v:shape id="Прямая со стрелкой 267" o:spid="_x0000_s1235" type="#_x0000_t32" style="position:absolute;left:3544;top:14545;width:3769;height:19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TMUcUAAADcAAAADwAAAGRycy9kb3ducmV2LnhtbESPT4vCMBTE78J+h/CEvWlqD1a6RlkK&#10;C6Ks4B/2/GjettXmpSRZ2/32RhA8DjPzG2a5HkwrbuR8Y1nBbJqAIC6tbrhScD59TRYgfEDW2Fom&#10;Bf/kYb16Gy0x17bnA92OoRIRwj5HBXUIXS6lL2sy6Ke2I47er3UGQ5SuktphH+GmlWmSzKXBhuNC&#10;jR0VNZXX459RUOy3P/13li7MZXfZXk9FttmlTqn38fD5ASLQEF7hZ3ujFaTzDB5n4hG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GTMUcUAAADcAAAADwAAAAAAAAAA&#10;AAAAAAChAgAAZHJzL2Rvd25yZXYueG1sUEsFBgAAAAAEAAQA+QAAAJMDAAAAAA==&#10;" strokecolor="#1b587c [3206]" strokeweight=".5pt">
                      <v:stroke endarrow="block" joinstyle="miter"/>
                    </v:shape>
                    <v:oval id="Овал 268" o:spid="_x0000_s1236" style="position:absolute;left:13386;top:31524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3MPcEA&#10;AADcAAAADwAAAGRycy9kb3ducmV2LnhtbERPTWvCQBC9F/wPywi91Y0etI2uIpW0FXox1vuQHZNg&#10;djZkt0n67zsHwePjfW92o2tUT12oPRuYzxJQxIW3NZcGfs7ZyyuoEJEtNp7JwB8F2G0nTxtMrR/4&#10;RH0eSyUhHFI0UMXYplqHoiKHYeZbYuGuvnMYBXalth0OEu4avUiSpXZYszRU2NJ7RcUt/3XSGz4P&#10;x7697G/Z+WNV5If4PWRvxjxPx/0aVKQxPsR395c1sFjKWjkjR0Bv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NzD3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</w:p>
                        </w:txbxContent>
                      </v:textbox>
                    </v:oval>
                    <v:shape id="Прямая со стрелкой 270" o:spid="_x0000_s1237" type="#_x0000_t32" style="position:absolute;left:3544;top:9485;width:4264;height:6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Gq8YAAADcAAAADwAAAGRycy9kb3ducmV2LnhtbERPy2rCQBTdF/oPwy24CTrRFi2po/ho&#10;pYuCGNNFd5fMNYlm7oTMaOLfdxaFLg/nPV/2phY3al1lWcF4FIMgzq2uuFCQHT+GryCcR9ZYWyYF&#10;d3KwXDw+zDHRtuMD3VJfiBDCLkEFpfdNIqXLSzLoRrYhDtzJtgZ9gG0hdYtdCDe1nMTxVBqsODSU&#10;2NCmpPySXo2Cl9O5et6cs/Vu//5z+fZf0TraXpUaPPWrNxCeev8v/nN/agWTWZgfzo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JBqvGAAAA3AAAAA8AAAAAAAAA&#10;AAAAAAAAoQIAAGRycy9kb3ducmV2LnhtbFBLBQYAAAAABAAEAPkAAACUAwAAAAA=&#10;" strokecolor="#1b587c [3206]" strokeweight=".5pt">
                      <v:stroke endarrow="block" joinstyle="miter"/>
                    </v:shape>
                    <v:shape id="Прямая со стрелкой 272" o:spid="_x0000_s1238" type="#_x0000_t32" style="position:absolute;left:3020;top:31421;width:4519;height:36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r5FMUAAADcAAAADwAAAGRycy9kb3ducmV2LnhtbESPwWrDMBBE74X+g9hCbo1cHeLgRgnF&#10;UAgJLTQOOS/W1nZirYykxu7fV4FAj8PMvGFWm8n24ko+dI41vMwzEMS1Mx03Go7V+/MSRIjIBnvH&#10;pOGXAmzWjw8rLIwb+Yuuh9iIBOFQoIY2xqGQMtQtWQxzNxAn79t5izFJ30jjcUxw20uVZQtpseO0&#10;0OJAZUv15fBjNZSfu9P4kaulPe/Pu0tV5tu98lrPnqa3VxCRpvgfvre3RoPKF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r5FMUAAADcAAAADwAAAAAAAAAA&#10;AAAAAAChAgAAZHJzL2Rvd25yZXYueG1sUEsFBgAAAAAEAAQA+QAAAJMDAAAAAA==&#10;" strokecolor="#1b587c [3206]" strokeweight=".5pt">
                      <v:stroke endarrow="block" joinstyle="miter"/>
                    </v:shape>
                    <v:shape id="Прямая со стрелкой 274" o:spid="_x0000_s1239" type="#_x0000_t32" style="position:absolute;left:3020;top:36130;width:4519;height:36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/E+8UAAADcAAAADwAAAGRycy9kb3ducmV2LnhtbESP3WrCQBSE74W+w3IKvdNNgzSSuooE&#10;CqJU8IdeH7LHJJo9G3ZXk759tyB4OczMN8x8OZhW3Mn5xrKC90kCgri0uuFKwen4NZ6B8AFZY2uZ&#10;FPySh+XiZTTHXNue93Q/hEpECPscFdQhdLmUvqzJoJ/Yjjh6Z+sMhihdJbXDPsJNK9Mk+ZAGG44L&#10;NXZU1FReDzejoNhtfvrvLJ2Zy/ayuR6LbL1NnVJvr8PqE0SgITzDj/ZaK0izKfyfi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/E+8UAAADcAAAADwAAAAAAAAAA&#10;AAAAAAChAgAAZHJzL2Rvd25yZXYueG1sUEsFBgAAAAAEAAQA+QAAAJMDAAAAAA==&#10;" strokecolor="#1b587c [3206]" strokeweight=".5pt">
                      <v:stroke endarrow="block" joinstyle="miter"/>
                    </v:shape>
                  </v:group>
                  <v:group id="Группа 275" o:spid="_x0000_s1240" style="position:absolute;left:15540;top:-349;width:16762;height:37035" coordorigin="-6166,-349" coordsize="16761,37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<v:oval id="Овал 276" o:spid="_x0000_s1241" style="position:absolute;left:7256;top:-238;width:3339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drCcMA&#10;AADcAAAADwAAAGRycy9kb3ducmV2LnhtbESPzYrCMBSF98K8Q7gD7jTVhTrVKDJSR8GNddxfmmtb&#10;bG5Kk2k7b28EweXh/Hyc1aY3lWipcaVlBZNxBII4s7rkXMHvJRktQDiPrLGyTAr+ycFm/TFYYaxt&#10;x2dqU5+LMMIuRgWF93UspcsKMujGtiYO3s02Bn2QTS51g10YN5WcRtFMGiw5EAqs6bug7J7+mcB1&#10;P7tjW1+39+Syn2fpzp+65Eup4We/XYLw1Pt3+NU+aAXT+QyeZ8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drCc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8</w:t>
                            </w:r>
                          </w:p>
                        </w:txbxContent>
                      </v:textbox>
                    </v:oval>
                    <v:shape id="Прямая со стрелкой 277" o:spid="_x0000_s1242" type="#_x0000_t32" style="position:absolute;left:4281;top:2611;width:3464;height:18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1ajMQAAADcAAAADwAAAGRycy9kb3ducmV2LnhtbESPQWvCQBSE74L/YXlCb7ppDo1EVykB&#10;QZQKaun5kX0m0ezbsLua9N+7hYLHYWa+YZbrwbTiQc43lhW8zxIQxKXVDVcKvs+b6RyED8gaW8uk&#10;4Jc8rFfj0RJzbXs+0uMUKhEh7HNUUIfQ5VL6siaDfmY74uhdrDMYonSV1A77CDetTJPkQxpsOC7U&#10;2FFRU3k73Y2C4rD76b+ydG6u++vudi6y7T51Sr1Nhs8FiEBDeIX/21utIM0y+DsTj4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vVqMxAAAANwAAAAPAAAAAAAAAAAA&#10;AAAAAKECAABkcnMvZG93bnJldi54bWxQSwUGAAAAAAQABAD5AAAAkgMAAAAA&#10;" strokecolor="#1b587c [3206]" strokeweight=".5pt">
                      <v:stroke endarrow="block" joinstyle="miter"/>
                    </v:shape>
                    <v:oval id="Овал 278" o:spid="_x0000_s1243" style="position:absolute;left:5247;top:33346;width:3340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Ra4MEA&#10;AADcAAAADwAAAGRycy9kb3ducmV2LnhtbERPTWvCQBC9C/6HZYTedKOH2kZXkUpaC70Y633Ijkkw&#10;Oxuy2yT9952D0OPjfW/3o2tUT12oPRtYLhJQxIW3NZcGvi/Z/AVUiMgWG89k4JcC7HfTyRZT6wc+&#10;U5/HUkkIhxQNVDG2qdahqMhhWPiWWLib7xxGgV2pbYeDhLtGr5LkWTusWRoqbOmtouKe/zjpDR/H&#10;z769Hu7Z5X1d5Mf4NWSvxjzNxsMGVKQx/osf7pM1sFrLWjkjR0D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WuDBAAAA3AAAAA8AAAAAAAAAAAAAAAAAmAIAAGRycy9kb3du&#10;cmV2LnhtbFBLBQYAAAAABAAEAPUAAACGAwAAAAA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oval>
                    <v:oval id="Овал 279" o:spid="_x0000_s1244" style="position:absolute;left:-3284;top:-349;width:3338;height:33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j/e8MA&#10;AADcAAAADwAAAGRycy9kb3ducmV2LnhtbESPzYrCMBSF98K8Q7jC7DTVxajVKDJSR8GNdWZ/aa5t&#10;sbkpTWw7b28EweXh/Hyc1aY3lWipcaVlBZNxBII4s7rkXMHvJRnNQTiPrLGyTAr+ycFm/TFYYaxt&#10;x2dqU5+LMMIuRgWF93UspcsKMujGtiYO3tU2Bn2QTS51g10YN5WcRtGXNFhyIBRY03dB2S29m8B1&#10;P7tjW/9tb8llP8vSnT91yUKpz2G/XYLw1Pt3+NU+aAXT2QKeZ8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j/e8MAAADcAAAADwAAAAAAAAAAAAAAAACYAgAAZHJzL2Rv&#10;d25yZXYueG1sUEsFBgAAAAAEAAQA9QAAAIgDAAAAAA==&#10;" fillcolor="white [3201]" strokecolor="#1b587c [3206]" strokeweight="1pt">
                      <v:stroke joinstyle="miter"/>
                      <v:textbox>
                        <w:txbxContent>
                          <w:p w:rsidR="002F760B" w:rsidRPr="00153CBD" w:rsidRDefault="002F760B" w:rsidP="002F760B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</w:pPr>
                            <w:r w:rsidRPr="00153CBD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smallCaps/>
                                <w:color w:val="0070C0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</w:p>
                        </w:txbxContent>
                      </v:textbox>
                    </v:oval>
                    <v:shape id="Прямая со стрелкой 280" o:spid="_x0000_s1245" type="#_x0000_t32" style="position:absolute;left:-6166;top:2306;width:3093;height:167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Gy38EAAADcAAAADwAAAGRycy9kb3ducmV2LnhtbERPTYvCMBC9L/gfwgje1tQe1lKNIgVB&#10;FBdWxfPQjG21mZQka+u/N4eFPT7e93I9mFY8yfnGsoLZNAFBXFrdcKXgct5+ZiB8QNbYWiYFL/Kw&#10;Xo0+lphr2/MPPU+hEjGEfY4K6hC6XEpf1mTQT21HHLmbdQZDhK6S2mEfw00r0yT5kgYbjg01dlTU&#10;VD5Ov0ZB8b2/9sd5mpn74b5/nIv57pA6pSbjYbMAEWgI/+I/904rSLM4P56JR0C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gbLfwQAAANwAAAAPAAAAAAAAAAAAAAAA&#10;AKECAABkcnMvZG93bnJldi54bWxQSwUGAAAAAAQABAD5AAAAjwMAAAAA&#10;" strokecolor="#1b587c [3206]" strokeweight=".5pt">
                      <v:stroke endarrow="block" joinstyle="miter"/>
                    </v:shape>
                  </v:group>
                  <v:oval id="Овал 282" o:spid="_x0000_s1246" style="position:absolute;left:-192;top:37484;width:4610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kdLcQA&#10;AADcAAAADwAAAGRycy9kb3ducmV2LnhtbESPzWqDQBSF94W+w3AD3TVjXDSJyRhCg2kL3UTb/cW5&#10;UdG5I85E7dt3AoUuD+fn4+wPs+nESINrLCtYLSMQxKXVDVcKvorseQPCeWSNnWVS8EMODunjwx4T&#10;bSe+0Jj7SoQRdgkqqL3vEyldWZNBt7Q9cfCudjDogxwqqQecwrjpZBxFL9Jgw4FQY0+vNZVtfjOB&#10;695OH2P/fWyz4rwu85P/nLKtUk+L+bgD4Wn2/+G/9rtWEG9iuJ8JR0C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pHS3EAAAA3AAAAA8AAAAAAAAAAAAAAAAAmAIAAGRycy9k&#10;b3ducmV2LnhtbFBLBQYAAAAABAAEAPUAAACJAwAAAAA=&#10;" fillcolor="white [3201]" strokecolor="#1b587c [3206]" strokeweight="1pt">
                    <v:stroke joinstyle="miter"/>
                    <v:textbox>
                      <w:txbxContent>
                        <w:p w:rsidR="002F760B" w:rsidRPr="00153CBD" w:rsidRDefault="002F760B" w:rsidP="002F760B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oval>
                  <v:oval id="Овал 283" o:spid="_x0000_s1247" style="position:absolute;left:-261;top:42465;width:4611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W4tsMA&#10;AADcAAAADwAAAGRycy9kb3ducmV2LnhtbESPzWrCQBSF94LvMFyhO52oUGPqKKKkreDG2O4vmdsk&#10;mLkTMmOSvn2nILg8nJ+Ps9kNphYdta6yrGA+i0AQ51ZXXCj4uqbTGITzyBpry6TglxzstuPRBhNt&#10;e75Ql/lChBF2CSoovW8SKV1ekkE3sw1x8H5sa9AH2RZSt9iHcVPLRRS9SoMVB0KJDR1Kym/Z3QSu&#10;+zieuuZ7f0uv76s8O/pzn66VepkM+zcQngb/DD/an1rBIl7C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W4tsMAAADcAAAADwAAAAAAAAAAAAAAAACYAgAAZHJzL2Rv&#10;d25yZXYueG1sUEsFBgAAAAAEAAQA9QAAAIgDAAAAAA==&#10;" fillcolor="white [3201]" strokecolor="#1b587c [3206]" strokeweight="1pt">
                    <v:stroke joinstyle="miter"/>
                    <v:textbox>
                      <w:txbxContent>
                        <w:p w:rsidR="002F760B" w:rsidRPr="00153CBD" w:rsidRDefault="002F760B" w:rsidP="002F760B">
                          <w:pPr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</w:pPr>
                          <w:r w:rsidRPr="00153CBD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1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smallCaps/>
                              <w:color w:val="0070C0"/>
                              <w:sz w:val="16"/>
                              <w:szCs w:val="20"/>
                              <w:lang w:val="ru-RU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  <v:oval id="Овал 284" o:spid="_x0000_s1248" style="position:absolute;left:61642;top:45183;width:4612;height:3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wgwsMA&#10;AADcAAAADwAAAGRycy9kb3ducmV2LnhtbESPzWrCQBSF94LvMFyhO50oUmPqKKKkreDG2O4vmdsk&#10;mLkTMmOSvn2nILg8nJ+Ps9kNphYdta6yrGA+i0AQ51ZXXCj4uqbTGITzyBpry6TglxzstuPRBhNt&#10;e75Ql/lChBF2CSoovW8SKV1ekkE3sw1x8H5sa9AH2RZSt9iHcVPLRRS9SoMVB0KJDR1Kym/Z3QSu&#10;+zieuuZ7f0uv76s8O/pzn66VepkM+zcQngb/DD/an1rBIl7C/5lw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wgwsMAAADcAAAADwAAAAAAAAAAAAAAAACYAgAAZHJzL2Rv&#10;d25yZXYueG1sUEsFBgAAAAAEAAQA9QAAAIgDAAAAAA==&#10;" fillcolor="white [3201]" strokecolor="#1b587c [3206]" strokeweight="1pt">
                  <v:stroke joinstyle="miter"/>
                  <v:textbox>
                    <w:txbxContent>
                      <w:p w:rsidR="002F760B" w:rsidRPr="00153CBD" w:rsidRDefault="002F760B" w:rsidP="002F760B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mallCaps/>
                            <w:color w:val="0070C0"/>
                            <w:sz w:val="16"/>
                            <w:szCs w:val="20"/>
                            <w:lang w:val="ru-RU"/>
                          </w:rPr>
                          <w:t>14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295A0D">
        <w:rPr>
          <w:lang w:val="ru-RU"/>
        </w:rPr>
        <w:t>Нажатие на «Добавить в круг»</w:t>
      </w:r>
      <w:bookmarkEnd w:id="37"/>
      <w:bookmarkEnd w:id="38"/>
    </w:p>
    <w:p w:rsidR="007C42E1" w:rsidRPr="007C42E1" w:rsidRDefault="007C42E1" w:rsidP="007C42E1">
      <w:pPr>
        <w:rPr>
          <w:lang w:val="ru-RU"/>
        </w:rPr>
      </w:pPr>
    </w:p>
    <w:p w:rsidR="00295A0D" w:rsidRDefault="00295A0D" w:rsidP="00295A0D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622BC" wp14:editId="31FF3487">
            <wp:extent cx="8222615" cy="4776470"/>
            <wp:effectExtent l="0" t="0" r="6985" b="5080"/>
            <wp:docPr id="8" name="Рисунок 8" descr="C:\Users\tema-_000\Desktop\Circle Imag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a-_000\Desktop\Circle Images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E1" w:rsidRPr="002C495F" w:rsidRDefault="007C42E1" w:rsidP="007C42E1">
      <w:pPr>
        <w:jc w:val="center"/>
        <w:rPr>
          <w:i/>
          <w:lang w:val="ru-RU"/>
        </w:rPr>
      </w:pPr>
      <w:r>
        <w:rPr>
          <w:i/>
          <w:lang w:val="ru-RU"/>
        </w:rPr>
        <w:t>Рисунок 12</w:t>
      </w:r>
      <w:r w:rsidRPr="002C495F">
        <w:rPr>
          <w:i/>
          <w:lang w:val="ru-RU"/>
        </w:rPr>
        <w:t xml:space="preserve">. </w:t>
      </w:r>
      <w:r w:rsidRPr="007C42E1">
        <w:rPr>
          <w:i/>
          <w:lang w:val="ru-RU"/>
        </w:rPr>
        <w:t>Нажатие на «Добавить в круг»</w:t>
      </w:r>
    </w:p>
    <w:p w:rsidR="002F760B" w:rsidRDefault="009442C2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2F760B" w:rsidTr="00081C4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2F760B" w:rsidRPr="008C2A1B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Main_button_01</w:t>
            </w:r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Открытие поля с выбором фильтров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Main_button_05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Закрытие_поля_с" w:history="1">
              <w:r w:rsidRPr="002F760B">
                <w:rPr>
                  <w:rStyle w:val="afb"/>
                  <w:lang w:val="ru-RU"/>
                </w:rPr>
                <w:t>2.2.2</w:t>
              </w:r>
            </w:hyperlink>
            <w:hyperlink w:anchor="_Раскрытие_поля_с" w:history="1"/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Main_button_15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Добавить" w:history="1">
              <w:r w:rsidRPr="002F760B">
                <w:rPr>
                  <w:rStyle w:val="afb"/>
                  <w:lang w:val="ru-RU"/>
                </w:rPr>
                <w:t>2.2.10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Переместить" w:history="1">
              <w:r w:rsidRPr="002F760B">
                <w:rPr>
                  <w:rStyle w:val="afb"/>
                  <w:lang w:val="ru-RU"/>
                </w:rPr>
                <w:t>2.2.11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Main_button_17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" w:history="1">
              <w:r w:rsidRPr="002F760B">
                <w:rPr>
                  <w:rStyle w:val="afb"/>
                  <w:lang w:val="ru-RU"/>
                </w:rPr>
                <w:t>2.2.12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F760B" w:rsidRDefault="002F760B" w:rsidP="00081C41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6C784C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F760B" w:rsidRPr="00236A10" w:rsidRDefault="002F760B" w:rsidP="00081C41">
            <w:r>
              <w:t>Main_button_07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F760B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_1" w:history="1">
              <w:r w:rsidRPr="002F760B">
                <w:rPr>
                  <w:rStyle w:val="afb"/>
                  <w:lang w:val="ru-RU"/>
                </w:rPr>
                <w:t>2.2.13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Main_button_19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_20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_21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F760B" w:rsidRDefault="002F760B" w:rsidP="002F760B">
      <w:pPr>
        <w:jc w:val="center"/>
        <w:rPr>
          <w:i/>
          <w:lang w:val="ru-RU"/>
        </w:rPr>
      </w:pPr>
      <w:r>
        <w:rPr>
          <w:i/>
          <w:lang w:val="ru-RU"/>
        </w:rPr>
        <w:t>Таблица 9</w:t>
      </w:r>
      <w:r w:rsidRPr="002F760B">
        <w:rPr>
          <w:i/>
          <w:lang w:val="ru-RU"/>
        </w:rPr>
        <w:t xml:space="preserve">. Элементы окна </w:t>
      </w:r>
      <w:r>
        <w:rPr>
          <w:i/>
          <w:lang w:val="ru-RU"/>
        </w:rPr>
        <w:t>при нажатии на «Добавить в круг»</w:t>
      </w:r>
    </w:p>
    <w:p w:rsidR="009442C2" w:rsidRPr="002F760B" w:rsidRDefault="002F760B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9442C2" w:rsidRDefault="005C787C" w:rsidP="009442C2">
      <w:pPr>
        <w:pStyle w:val="3"/>
        <w:rPr>
          <w:lang w:val="ru-RU"/>
        </w:rPr>
      </w:pPr>
      <w:bookmarkStart w:id="40" w:name="_Toc378314209"/>
      <w:bookmarkStart w:id="41" w:name="_Toc378314326"/>
      <w:bookmarkStart w:id="42" w:name="_Нажатие_на_«Переместить"/>
      <w:bookmarkEnd w:id="42"/>
      <w:r>
        <w:rPr>
          <w:lang w:val="ru-RU"/>
        </w:rPr>
        <w:lastRenderedPageBreak/>
        <w:t>Нажатие на «П</w:t>
      </w:r>
      <w:r w:rsidR="009442C2">
        <w:rPr>
          <w:lang w:val="ru-RU"/>
        </w:rPr>
        <w:t>ереместить в круг</w:t>
      </w:r>
      <w:r>
        <w:rPr>
          <w:lang w:val="ru-RU"/>
        </w:rPr>
        <w:t>»</w:t>
      </w:r>
      <w:bookmarkEnd w:id="40"/>
      <w:bookmarkEnd w:id="41"/>
    </w:p>
    <w:p w:rsidR="007C42E1" w:rsidRPr="007C42E1" w:rsidRDefault="007C42E1" w:rsidP="007C42E1">
      <w:pPr>
        <w:rPr>
          <w:lang w:val="ru-RU"/>
        </w:rPr>
      </w:pPr>
    </w:p>
    <w:p w:rsidR="005C787C" w:rsidRDefault="005C787C" w:rsidP="005C78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8EFBA8" wp14:editId="56592E7D">
            <wp:extent cx="8222615" cy="4776470"/>
            <wp:effectExtent l="0" t="0" r="6985" b="5080"/>
            <wp:docPr id="11" name="Рисунок 11" descr="C:\Users\tema-_000\Desktop\Circle Imag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a-_000\Desktop\Circle Images\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E1" w:rsidRDefault="007C42E1" w:rsidP="007C42E1">
      <w:pPr>
        <w:jc w:val="center"/>
        <w:rPr>
          <w:i/>
          <w:lang w:val="ru-RU"/>
        </w:rPr>
      </w:pPr>
      <w:r>
        <w:rPr>
          <w:i/>
          <w:lang w:val="ru-RU"/>
        </w:rPr>
        <w:t>Рисунок 13</w:t>
      </w:r>
      <w:r w:rsidRPr="002C495F">
        <w:rPr>
          <w:i/>
          <w:lang w:val="ru-RU"/>
        </w:rPr>
        <w:t xml:space="preserve">. </w:t>
      </w:r>
      <w:r w:rsidRPr="007C42E1">
        <w:rPr>
          <w:i/>
          <w:lang w:val="ru-RU"/>
        </w:rPr>
        <w:t>Нажатие на «</w:t>
      </w:r>
      <w:r>
        <w:rPr>
          <w:i/>
          <w:lang w:val="ru-RU"/>
        </w:rPr>
        <w:t>Переместить</w:t>
      </w:r>
      <w:r w:rsidRPr="007C42E1">
        <w:rPr>
          <w:i/>
          <w:lang w:val="ru-RU"/>
        </w:rPr>
        <w:t xml:space="preserve"> в круг»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2F760B" w:rsidTr="00081C4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2F760B" w:rsidRPr="008C2A1B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Main_button_01</w:t>
            </w:r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Открытие поля с выбором фильтров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Main_button_05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Закрытие_поля_с" w:history="1">
              <w:r w:rsidRPr="002F760B">
                <w:rPr>
                  <w:rStyle w:val="afb"/>
                  <w:lang w:val="ru-RU"/>
                </w:rPr>
                <w:t>2.2.2</w:t>
              </w:r>
            </w:hyperlink>
            <w:hyperlink w:anchor="_Раскрытие_поля_с" w:history="1"/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Main_button_15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Добавить" w:history="1">
              <w:r w:rsidRPr="002F760B">
                <w:rPr>
                  <w:rStyle w:val="afb"/>
                  <w:lang w:val="ru-RU"/>
                </w:rPr>
                <w:t>2.2.10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Переместить" w:history="1">
              <w:r w:rsidRPr="002F760B">
                <w:rPr>
                  <w:rStyle w:val="afb"/>
                  <w:lang w:val="ru-RU"/>
                </w:rPr>
                <w:t>2.2.11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Main_button_17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" w:history="1">
              <w:r w:rsidRPr="002F760B">
                <w:rPr>
                  <w:rStyle w:val="afb"/>
                  <w:lang w:val="ru-RU"/>
                </w:rPr>
                <w:t>2.2.12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F760B" w:rsidRDefault="002F760B" w:rsidP="00081C41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6C784C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F760B" w:rsidRPr="00236A10" w:rsidRDefault="002F760B" w:rsidP="00081C41">
            <w:r>
              <w:t>Main_button_07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F760B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_1" w:history="1">
              <w:r w:rsidRPr="002F760B">
                <w:rPr>
                  <w:rStyle w:val="afb"/>
                  <w:lang w:val="ru-RU"/>
                </w:rPr>
                <w:t>2.2.13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Main_button_19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_20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_21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F760B" w:rsidRDefault="002F760B" w:rsidP="002F760B">
      <w:pPr>
        <w:jc w:val="center"/>
        <w:rPr>
          <w:i/>
          <w:lang w:val="ru-RU"/>
        </w:rPr>
      </w:pPr>
      <w:r>
        <w:rPr>
          <w:i/>
          <w:lang w:val="ru-RU"/>
        </w:rPr>
        <w:t>Таблица 10</w:t>
      </w:r>
      <w:r w:rsidRPr="002F760B">
        <w:rPr>
          <w:i/>
          <w:lang w:val="ru-RU"/>
        </w:rPr>
        <w:t xml:space="preserve">. Элементы окна после </w:t>
      </w:r>
      <w:r>
        <w:rPr>
          <w:i/>
          <w:lang w:val="ru-RU"/>
        </w:rPr>
        <w:t>нажатия на «Удалить из круга»</w:t>
      </w:r>
    </w:p>
    <w:p w:rsidR="002F760B" w:rsidRPr="007C42E1" w:rsidRDefault="002F760B" w:rsidP="007C42E1">
      <w:pPr>
        <w:jc w:val="center"/>
        <w:rPr>
          <w:i/>
          <w:lang w:val="ru-RU"/>
        </w:rPr>
      </w:pPr>
    </w:p>
    <w:p w:rsidR="005C787C" w:rsidRDefault="005C787C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5C787C" w:rsidRDefault="005C787C" w:rsidP="005C787C">
      <w:pPr>
        <w:pStyle w:val="3"/>
        <w:rPr>
          <w:lang w:val="ru-RU"/>
        </w:rPr>
      </w:pPr>
      <w:bookmarkStart w:id="43" w:name="_Toc378314210"/>
      <w:bookmarkStart w:id="44" w:name="_Toc378314327"/>
      <w:bookmarkStart w:id="45" w:name="_Нажатие_на_«Удалить"/>
      <w:bookmarkEnd w:id="45"/>
      <w:r>
        <w:rPr>
          <w:lang w:val="ru-RU"/>
        </w:rPr>
        <w:lastRenderedPageBreak/>
        <w:t>Нажатие на «Удалить из круга»</w:t>
      </w:r>
      <w:bookmarkEnd w:id="43"/>
      <w:bookmarkEnd w:id="44"/>
    </w:p>
    <w:p w:rsidR="007C42E1" w:rsidRPr="007C42E1" w:rsidRDefault="007C42E1" w:rsidP="007C42E1">
      <w:pPr>
        <w:rPr>
          <w:lang w:val="ru-RU"/>
        </w:rPr>
      </w:pPr>
    </w:p>
    <w:p w:rsidR="005C787C" w:rsidRDefault="005C787C" w:rsidP="005C78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595A6C" wp14:editId="1CEEBDB3">
            <wp:extent cx="8222615" cy="4783455"/>
            <wp:effectExtent l="0" t="0" r="6985" b="0"/>
            <wp:docPr id="13" name="Рисунок 13" descr="C:\Users\tema-_000\Desktop\Circle Imag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a-_000\Desktop\Circle Images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E1" w:rsidRDefault="007C42E1" w:rsidP="007C42E1">
      <w:pPr>
        <w:jc w:val="center"/>
        <w:rPr>
          <w:lang w:val="ru-RU"/>
        </w:rPr>
      </w:pPr>
      <w:r>
        <w:rPr>
          <w:i/>
          <w:lang w:val="ru-RU"/>
        </w:rPr>
        <w:t>Рисунок 14</w:t>
      </w:r>
      <w:r w:rsidRPr="002C495F">
        <w:rPr>
          <w:i/>
          <w:lang w:val="ru-RU"/>
        </w:rPr>
        <w:t xml:space="preserve">. </w:t>
      </w:r>
      <w:r w:rsidRPr="007C42E1">
        <w:rPr>
          <w:i/>
          <w:lang w:val="ru-RU"/>
        </w:rPr>
        <w:t>Нажатие на «</w:t>
      </w:r>
      <w:r>
        <w:rPr>
          <w:i/>
          <w:lang w:val="ru-RU"/>
        </w:rPr>
        <w:t>Удалить из круга</w:t>
      </w:r>
      <w:r w:rsidRPr="007C42E1">
        <w:rPr>
          <w:i/>
          <w:lang w:val="ru-RU"/>
        </w:rPr>
        <w:t>»</w:t>
      </w:r>
    </w:p>
    <w:p w:rsidR="002F760B" w:rsidRDefault="005C787C">
      <w:pPr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2F760B" w:rsidTr="00081C4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2F760B" w:rsidRPr="008C2A1B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Main_button_01</w:t>
            </w:r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Открытие поля с выбором фильтров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Main_button_05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Закрытие_поля_с" w:history="1">
              <w:r w:rsidRPr="002F760B">
                <w:rPr>
                  <w:rStyle w:val="afb"/>
                  <w:lang w:val="ru-RU"/>
                </w:rPr>
                <w:t>2.2.2</w:t>
              </w:r>
            </w:hyperlink>
            <w:hyperlink w:anchor="_Раскрытие_поля_с" w:history="1"/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Main_button_15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Добавить" w:history="1">
              <w:r w:rsidRPr="002F760B">
                <w:rPr>
                  <w:rStyle w:val="afb"/>
                  <w:lang w:val="ru-RU"/>
                </w:rPr>
                <w:t>2.2.10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Переместить" w:history="1">
              <w:r w:rsidRPr="002F760B">
                <w:rPr>
                  <w:rStyle w:val="afb"/>
                  <w:lang w:val="ru-RU"/>
                </w:rPr>
                <w:t>2.2.11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Main_button_17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" w:history="1">
              <w:r w:rsidRPr="002F760B">
                <w:rPr>
                  <w:rStyle w:val="afb"/>
                  <w:lang w:val="ru-RU"/>
                </w:rPr>
                <w:t>2.2.12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F760B" w:rsidRDefault="002F760B" w:rsidP="00081C41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6C784C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F760B" w:rsidRPr="00236A10" w:rsidRDefault="002F760B" w:rsidP="00081C41">
            <w:r>
              <w:t>Main_button_07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F760B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_1" w:history="1">
              <w:r w:rsidRPr="002F760B">
                <w:rPr>
                  <w:rStyle w:val="afb"/>
                  <w:lang w:val="ru-RU"/>
                </w:rPr>
                <w:t>2.2.13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Main_button_19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_20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_21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F760B" w:rsidRDefault="002F760B" w:rsidP="002F760B">
      <w:pPr>
        <w:jc w:val="center"/>
        <w:rPr>
          <w:i/>
          <w:lang w:val="ru-RU"/>
        </w:rPr>
      </w:pPr>
      <w:r w:rsidRPr="002F760B">
        <w:rPr>
          <w:i/>
          <w:lang w:val="ru-RU"/>
        </w:rPr>
        <w:t xml:space="preserve">Таблица </w:t>
      </w:r>
      <w:r>
        <w:rPr>
          <w:i/>
          <w:lang w:val="ru-RU"/>
        </w:rPr>
        <w:t>11</w:t>
      </w:r>
      <w:r w:rsidRPr="002F760B">
        <w:rPr>
          <w:i/>
          <w:lang w:val="ru-RU"/>
        </w:rPr>
        <w:t>. Элементы окна после раскрытия поля с выбором действий</w:t>
      </w:r>
    </w:p>
    <w:p w:rsidR="005C787C" w:rsidRPr="002F760B" w:rsidRDefault="002F760B">
      <w:pPr>
        <w:jc w:val="left"/>
        <w:rPr>
          <w:i/>
          <w:lang w:val="ru-RU"/>
        </w:rPr>
      </w:pPr>
      <w:r>
        <w:rPr>
          <w:i/>
          <w:lang w:val="ru-RU"/>
        </w:rPr>
        <w:br w:type="page"/>
      </w:r>
    </w:p>
    <w:p w:rsidR="005C787C" w:rsidRDefault="005C787C" w:rsidP="005C787C">
      <w:pPr>
        <w:pStyle w:val="3"/>
        <w:rPr>
          <w:lang w:val="ru-RU"/>
        </w:rPr>
      </w:pPr>
      <w:bookmarkStart w:id="46" w:name="_Toc378314211"/>
      <w:bookmarkStart w:id="47" w:name="_Toc378314328"/>
      <w:bookmarkStart w:id="48" w:name="_Нажатие_на_«Удалить_1"/>
      <w:bookmarkEnd w:id="48"/>
      <w:r>
        <w:rPr>
          <w:lang w:val="ru-RU"/>
        </w:rPr>
        <w:lastRenderedPageBreak/>
        <w:t>Нажатие на «Удалить из всех кругов»</w:t>
      </w:r>
      <w:bookmarkEnd w:id="46"/>
      <w:bookmarkEnd w:id="47"/>
    </w:p>
    <w:p w:rsidR="007C42E1" w:rsidRPr="007C42E1" w:rsidRDefault="007C42E1" w:rsidP="007C42E1">
      <w:pPr>
        <w:rPr>
          <w:lang w:val="ru-RU"/>
        </w:rPr>
      </w:pPr>
    </w:p>
    <w:p w:rsidR="005C787C" w:rsidRDefault="005C787C" w:rsidP="005C787C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8222615" cy="4783455"/>
            <wp:effectExtent l="0" t="0" r="6985" b="0"/>
            <wp:docPr id="14" name="Рисунок 14" descr="C:\Users\tema-_000\Desktop\Circle Imag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a-_000\Desktop\Circle Images\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261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E1" w:rsidRDefault="007C42E1" w:rsidP="007C42E1">
      <w:pPr>
        <w:jc w:val="center"/>
        <w:rPr>
          <w:lang w:val="ru-RU"/>
        </w:rPr>
      </w:pPr>
      <w:r>
        <w:rPr>
          <w:i/>
          <w:lang w:val="ru-RU"/>
        </w:rPr>
        <w:t>Рисунок 15</w:t>
      </w:r>
      <w:r w:rsidRPr="002C495F">
        <w:rPr>
          <w:i/>
          <w:lang w:val="ru-RU"/>
        </w:rPr>
        <w:t xml:space="preserve">. </w:t>
      </w:r>
      <w:r w:rsidRPr="007C42E1">
        <w:rPr>
          <w:i/>
          <w:lang w:val="ru-RU"/>
        </w:rPr>
        <w:t>Нажатие на «</w:t>
      </w:r>
      <w:r>
        <w:rPr>
          <w:i/>
          <w:lang w:val="ru-RU"/>
        </w:rPr>
        <w:t>Удалить из</w:t>
      </w:r>
      <w:r>
        <w:rPr>
          <w:i/>
          <w:lang w:val="ru-RU"/>
        </w:rPr>
        <w:t xml:space="preserve"> всех кругов</w:t>
      </w:r>
      <w:r w:rsidRPr="007C42E1">
        <w:rPr>
          <w:i/>
          <w:lang w:val="ru-RU"/>
        </w:rPr>
        <w:t>»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2272"/>
        <w:gridCol w:w="1701"/>
        <w:gridCol w:w="2410"/>
        <w:gridCol w:w="6009"/>
      </w:tblGrid>
      <w:tr w:rsidR="002F760B" w:rsidTr="00081C41">
        <w:tc>
          <w:tcPr>
            <w:tcW w:w="558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lastRenderedPageBreak/>
              <w:t>№</w:t>
            </w:r>
          </w:p>
        </w:tc>
        <w:tc>
          <w:tcPr>
            <w:tcW w:w="2272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Имя элемента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Обязательно</w:t>
            </w:r>
            <w:r w:rsidRPr="00843CC2">
              <w:rPr>
                <w:b/>
                <w:sz w:val="24"/>
              </w:rPr>
              <w:t>/</w:t>
            </w:r>
            <w:r w:rsidRPr="00843CC2">
              <w:rPr>
                <w:b/>
                <w:sz w:val="24"/>
                <w:lang w:val="ru-RU"/>
              </w:rPr>
              <w:t>Опционально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По умолчанию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:rsidR="002F760B" w:rsidRPr="00843CC2" w:rsidRDefault="002F760B" w:rsidP="00081C41">
            <w:pPr>
              <w:jc w:val="center"/>
              <w:rPr>
                <w:b/>
                <w:sz w:val="24"/>
                <w:lang w:val="ru-RU"/>
              </w:rPr>
            </w:pPr>
            <w:r w:rsidRPr="00843CC2">
              <w:rPr>
                <w:b/>
                <w:sz w:val="24"/>
                <w:lang w:val="ru-RU"/>
              </w:rPr>
              <w:t>Фун</w:t>
            </w:r>
            <w:r>
              <w:rPr>
                <w:b/>
                <w:sz w:val="24"/>
                <w:lang w:val="ru-RU"/>
              </w:rPr>
              <w:t>к</w:t>
            </w:r>
            <w:r w:rsidRPr="00843CC2">
              <w:rPr>
                <w:b/>
                <w:sz w:val="24"/>
                <w:lang w:val="ru-RU"/>
              </w:rPr>
              <w:t>ционал</w:t>
            </w:r>
          </w:p>
        </w:tc>
      </w:tr>
      <w:tr w:rsidR="002F760B" w:rsidRPr="008C2A1B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</w:t>
            </w:r>
            <w:r>
              <w:rPr>
                <w:lang w:val="ru-RU"/>
              </w:rPr>
              <w:t>_</w:t>
            </w:r>
            <w:proofErr w:type="spellStart"/>
            <w:r>
              <w:t>pict</w:t>
            </w:r>
            <w:proofErr w:type="spellEnd"/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Логотип программы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272" w:type="dxa"/>
          </w:tcPr>
          <w:p w:rsidR="002F760B" w:rsidRPr="00153CBD" w:rsidRDefault="002F760B" w:rsidP="00081C41">
            <w:r>
              <w:t>Main_button_01</w:t>
            </w:r>
          </w:p>
        </w:tc>
        <w:tc>
          <w:tcPr>
            <w:tcW w:w="1701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8C2A1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Открытие поля с выбором фильтров (</w:t>
            </w:r>
            <w:hyperlink w:anchor="_Первый_запуск_программы" w:history="1">
              <w:r>
                <w:rPr>
                  <w:rStyle w:val="afb"/>
                  <w:lang w:val="ru-RU"/>
                </w:rPr>
                <w:t>2</w:t>
              </w:r>
              <w:r w:rsidRPr="00EE624A">
                <w:rPr>
                  <w:rStyle w:val="afb"/>
                  <w:lang w:val="ru-RU"/>
                </w:rPr>
                <w:t>.2.1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Main_button_05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Раскрытие поля с выбором действий (</w:t>
            </w:r>
            <w:hyperlink w:anchor="_Закрытие_поля_с" w:history="1">
              <w:r w:rsidRPr="002F760B">
                <w:rPr>
                  <w:rStyle w:val="afb"/>
                  <w:lang w:val="ru-RU"/>
                </w:rPr>
                <w:t>2.2.2</w:t>
              </w:r>
            </w:hyperlink>
            <w:hyperlink w:anchor="_Раскрытие_поля_с" w:history="1"/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Main_button_15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Добавить" w:history="1">
              <w:r w:rsidRPr="002F760B">
                <w:rPr>
                  <w:rStyle w:val="afb"/>
                  <w:lang w:val="ru-RU"/>
                </w:rPr>
                <w:t>2.2.10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Переместить" w:history="1">
              <w:r w:rsidRPr="002F760B">
                <w:rPr>
                  <w:rStyle w:val="afb"/>
                  <w:lang w:val="ru-RU"/>
                </w:rPr>
                <w:t>2.2.11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Main_button_17</w:t>
            </w:r>
          </w:p>
        </w:tc>
        <w:tc>
          <w:tcPr>
            <w:tcW w:w="1701" w:type="dxa"/>
          </w:tcPr>
          <w:p w:rsidR="002F760B" w:rsidRPr="00EC198A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" w:history="1">
              <w:r w:rsidRPr="002F760B">
                <w:rPr>
                  <w:rStyle w:val="afb"/>
                  <w:lang w:val="ru-RU"/>
                </w:rPr>
                <w:t>2.2.12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272" w:type="dxa"/>
          </w:tcPr>
          <w:p w:rsidR="002F760B" w:rsidRDefault="002F760B" w:rsidP="00081C41">
            <w:proofErr w:type="spellStart"/>
            <w:r>
              <w:t>Main_login</w:t>
            </w:r>
            <w:proofErr w:type="spellEnd"/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Опционально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Показывает под каким аккаунтом вы зашли в программу (без функционала)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Main_button_06</w:t>
            </w:r>
          </w:p>
        </w:tc>
        <w:tc>
          <w:tcPr>
            <w:tcW w:w="1701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6C784C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 xml:space="preserve">Выход из аккаунта и переход к стандартному окну авторизации </w:t>
            </w:r>
            <w:r>
              <w:t>Google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2272" w:type="dxa"/>
          </w:tcPr>
          <w:p w:rsidR="002F760B" w:rsidRPr="00236A10" w:rsidRDefault="002F760B" w:rsidP="00081C41">
            <w:r>
              <w:t>Main_button_07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Запуск помощи по текущему шагу ()</w:t>
            </w:r>
          </w:p>
        </w:tc>
      </w:tr>
      <w:tr w:rsidR="002F760B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Main_button_08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настройкам программы ()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Main_button_18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(</w:t>
            </w:r>
            <w:hyperlink w:anchor="_Нажатие_на_«Удалить_1" w:history="1">
              <w:r w:rsidRPr="002F760B">
                <w:rPr>
                  <w:rStyle w:val="afb"/>
                  <w:lang w:val="ru-RU"/>
                </w:rPr>
                <w:t>2.2.13</w:t>
              </w:r>
            </w:hyperlink>
            <w:r>
              <w:rPr>
                <w:lang w:val="ru-RU"/>
              </w:rPr>
              <w:t>)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272" w:type="dxa"/>
          </w:tcPr>
          <w:p w:rsidR="002F760B" w:rsidRDefault="002F760B" w:rsidP="00081C41">
            <w:r>
              <w:t>Main_button_19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</w:t>
            </w:r>
          </w:p>
        </w:tc>
      </w:tr>
      <w:tr w:rsidR="002F760B" w:rsidRPr="00FE1334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_20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Переход к стандартному окну сохранения файла)</w:t>
            </w:r>
          </w:p>
        </w:tc>
      </w:tr>
      <w:tr w:rsidR="002F760B" w:rsidRPr="00295A0D" w:rsidTr="00081C41">
        <w:tc>
          <w:tcPr>
            <w:tcW w:w="558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272" w:type="dxa"/>
          </w:tcPr>
          <w:p w:rsidR="002F760B" w:rsidRPr="00FE1334" w:rsidRDefault="002F760B" w:rsidP="00081C41">
            <w:pPr>
              <w:rPr>
                <w:lang w:val="ru-RU"/>
              </w:rPr>
            </w:pPr>
            <w:r>
              <w:t>Main</w:t>
            </w:r>
            <w:r w:rsidRPr="00FE1334">
              <w:rPr>
                <w:lang w:val="ru-RU"/>
              </w:rPr>
              <w:t>_</w:t>
            </w:r>
            <w:r>
              <w:t>button</w:t>
            </w:r>
            <w:r>
              <w:rPr>
                <w:lang w:val="ru-RU"/>
              </w:rPr>
              <w:t>_21</w:t>
            </w:r>
          </w:p>
        </w:tc>
        <w:tc>
          <w:tcPr>
            <w:tcW w:w="1701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Обязательно</w:t>
            </w:r>
          </w:p>
        </w:tc>
        <w:tc>
          <w:tcPr>
            <w:tcW w:w="2410" w:type="dxa"/>
          </w:tcPr>
          <w:p w:rsidR="002F760B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Доступно</w:t>
            </w:r>
          </w:p>
        </w:tc>
        <w:tc>
          <w:tcPr>
            <w:tcW w:w="6009" w:type="dxa"/>
          </w:tcPr>
          <w:p w:rsidR="002F760B" w:rsidRPr="00236A10" w:rsidRDefault="002F760B" w:rsidP="00081C41">
            <w:pPr>
              <w:rPr>
                <w:lang w:val="ru-RU"/>
              </w:rPr>
            </w:pPr>
            <w:r>
              <w:rPr>
                <w:lang w:val="ru-RU"/>
              </w:rPr>
              <w:t>Фильтрация пользователей по выбранным фильтрам и показ отфильтрованного списка пользователей в поле с результатами. Закрытие поля с выбором фильтров и раскрытие поля с действиями (</w:t>
            </w:r>
            <w:hyperlink w:anchor="_Добавление_нового_поля" w:history="1">
              <w:r w:rsidRPr="00FE1334">
                <w:rPr>
                  <w:rStyle w:val="afb"/>
                  <w:lang w:val="ru-RU"/>
                </w:rPr>
                <w:t>2.2.7</w:t>
              </w:r>
            </w:hyperlink>
            <w:r>
              <w:rPr>
                <w:lang w:val="ru-RU"/>
              </w:rPr>
              <w:t>)</w:t>
            </w:r>
          </w:p>
        </w:tc>
      </w:tr>
    </w:tbl>
    <w:p w:rsidR="002F760B" w:rsidRDefault="002F760B" w:rsidP="002F760B">
      <w:pPr>
        <w:jc w:val="center"/>
        <w:rPr>
          <w:i/>
          <w:lang w:val="ru-RU"/>
        </w:rPr>
      </w:pPr>
      <w:r>
        <w:rPr>
          <w:i/>
          <w:lang w:val="ru-RU"/>
        </w:rPr>
        <w:t>Таблица 10</w:t>
      </w:r>
      <w:r w:rsidRPr="002F760B">
        <w:rPr>
          <w:i/>
          <w:lang w:val="ru-RU"/>
        </w:rPr>
        <w:t xml:space="preserve">. Элементы окна после </w:t>
      </w:r>
      <w:r>
        <w:rPr>
          <w:i/>
          <w:lang w:val="ru-RU"/>
        </w:rPr>
        <w:t>нажатия на «Удалить из всех кругов»</w:t>
      </w:r>
      <w:bookmarkStart w:id="49" w:name="_GoBack"/>
      <w:bookmarkEnd w:id="49"/>
    </w:p>
    <w:p w:rsidR="007C42E1" w:rsidRPr="005C787C" w:rsidRDefault="007C42E1" w:rsidP="002F760B">
      <w:pPr>
        <w:jc w:val="left"/>
        <w:rPr>
          <w:lang w:val="ru-RU"/>
        </w:rPr>
      </w:pPr>
    </w:p>
    <w:sectPr w:rsidR="007C42E1" w:rsidRPr="005C787C" w:rsidSect="00202E88">
      <w:headerReference w:type="default" r:id="rId25"/>
      <w:footerReference w:type="default" r:id="rId26"/>
      <w:pgSz w:w="15840" w:h="12240" w:orient="landscape" w:code="1"/>
      <w:pgMar w:top="1440" w:right="1440" w:bottom="1440" w:left="1440" w:header="51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DEE" w:rsidRDefault="00C94DEE" w:rsidP="007732EC">
      <w:pPr>
        <w:spacing w:after="0" w:line="240" w:lineRule="auto"/>
      </w:pPr>
      <w:r>
        <w:separator/>
      </w:r>
    </w:p>
  </w:endnote>
  <w:endnote w:type="continuationSeparator" w:id="0">
    <w:p w:rsidR="00C94DEE" w:rsidRDefault="00C94DEE" w:rsidP="00773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95F" w:rsidRDefault="002C495F" w:rsidP="00042EB5">
    <w:pPr>
      <w:pStyle w:val="af8"/>
      <w:tabs>
        <w:tab w:val="clear" w:pos="9355"/>
        <w:tab w:val="right" w:pos="9356"/>
      </w:tabs>
      <w:ind w:left="8222" w:firstLine="28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DEE" w:rsidRDefault="00C94DEE" w:rsidP="007732EC">
      <w:pPr>
        <w:spacing w:after="0" w:line="240" w:lineRule="auto"/>
      </w:pPr>
      <w:r>
        <w:separator/>
      </w:r>
    </w:p>
  </w:footnote>
  <w:footnote w:type="continuationSeparator" w:id="0">
    <w:p w:rsidR="00C94DEE" w:rsidRDefault="00C94DEE" w:rsidP="00773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95F" w:rsidRDefault="002C495F" w:rsidP="00A164DB">
    <w:pPr>
      <w:pStyle w:val="af6"/>
      <w:ind w:left="284" w:firstLine="155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469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AFD0836"/>
    <w:multiLevelType w:val="hybridMultilevel"/>
    <w:tmpl w:val="5CEEA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5F1BF6"/>
    <w:multiLevelType w:val="hybridMultilevel"/>
    <w:tmpl w:val="281E6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861CC"/>
    <w:multiLevelType w:val="hybridMultilevel"/>
    <w:tmpl w:val="27DEE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485A98"/>
    <w:multiLevelType w:val="hybridMultilevel"/>
    <w:tmpl w:val="281E6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264969"/>
    <w:multiLevelType w:val="hybridMultilevel"/>
    <w:tmpl w:val="F5EAA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5"/>
  </w:num>
  <w:num w:numId="15">
    <w:abstractNumId w:val="3"/>
  </w:num>
  <w:num w:numId="16">
    <w:abstractNumId w:val="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956"/>
    <w:rsid w:val="00026591"/>
    <w:rsid w:val="00034163"/>
    <w:rsid w:val="00042EB5"/>
    <w:rsid w:val="00043A2B"/>
    <w:rsid w:val="00063204"/>
    <w:rsid w:val="000C7704"/>
    <w:rsid w:val="00102D91"/>
    <w:rsid w:val="00110050"/>
    <w:rsid w:val="0012409E"/>
    <w:rsid w:val="00140119"/>
    <w:rsid w:val="00153CBD"/>
    <w:rsid w:val="00173D44"/>
    <w:rsid w:val="001756AD"/>
    <w:rsid w:val="001A253D"/>
    <w:rsid w:val="001B08AF"/>
    <w:rsid w:val="001D3A81"/>
    <w:rsid w:val="001F399B"/>
    <w:rsid w:val="001F3E84"/>
    <w:rsid w:val="001F54C4"/>
    <w:rsid w:val="00202E88"/>
    <w:rsid w:val="002031E0"/>
    <w:rsid w:val="002108C2"/>
    <w:rsid w:val="0021629D"/>
    <w:rsid w:val="00236A10"/>
    <w:rsid w:val="00241930"/>
    <w:rsid w:val="00246CA7"/>
    <w:rsid w:val="0025011B"/>
    <w:rsid w:val="00285C0F"/>
    <w:rsid w:val="00295A0D"/>
    <w:rsid w:val="002A25B8"/>
    <w:rsid w:val="002A7910"/>
    <w:rsid w:val="002C495F"/>
    <w:rsid w:val="002F1FAB"/>
    <w:rsid w:val="002F760B"/>
    <w:rsid w:val="00331D5A"/>
    <w:rsid w:val="00372A7B"/>
    <w:rsid w:val="0037498D"/>
    <w:rsid w:val="003760A2"/>
    <w:rsid w:val="003C1E12"/>
    <w:rsid w:val="003C1F8D"/>
    <w:rsid w:val="003C752F"/>
    <w:rsid w:val="004071EC"/>
    <w:rsid w:val="00422389"/>
    <w:rsid w:val="004230A9"/>
    <w:rsid w:val="00441E11"/>
    <w:rsid w:val="00442A94"/>
    <w:rsid w:val="00461A5D"/>
    <w:rsid w:val="0046236B"/>
    <w:rsid w:val="00480697"/>
    <w:rsid w:val="00480A8E"/>
    <w:rsid w:val="00492CF9"/>
    <w:rsid w:val="00493864"/>
    <w:rsid w:val="00494B13"/>
    <w:rsid w:val="004A792F"/>
    <w:rsid w:val="004B4067"/>
    <w:rsid w:val="004E2E33"/>
    <w:rsid w:val="00504F15"/>
    <w:rsid w:val="0053415E"/>
    <w:rsid w:val="00537D8A"/>
    <w:rsid w:val="005517DD"/>
    <w:rsid w:val="00552E53"/>
    <w:rsid w:val="00577690"/>
    <w:rsid w:val="005911AA"/>
    <w:rsid w:val="00591ECF"/>
    <w:rsid w:val="00593E5C"/>
    <w:rsid w:val="005A68C8"/>
    <w:rsid w:val="005C47B8"/>
    <w:rsid w:val="005C787C"/>
    <w:rsid w:val="005D4744"/>
    <w:rsid w:val="005D7465"/>
    <w:rsid w:val="005E4C28"/>
    <w:rsid w:val="006152C7"/>
    <w:rsid w:val="00626B70"/>
    <w:rsid w:val="006438AB"/>
    <w:rsid w:val="00644BD1"/>
    <w:rsid w:val="00645FAA"/>
    <w:rsid w:val="00672CCF"/>
    <w:rsid w:val="00693529"/>
    <w:rsid w:val="006C784C"/>
    <w:rsid w:val="006C7A78"/>
    <w:rsid w:val="006D38B6"/>
    <w:rsid w:val="006E2C8C"/>
    <w:rsid w:val="006F74F7"/>
    <w:rsid w:val="00727B7A"/>
    <w:rsid w:val="0073224B"/>
    <w:rsid w:val="007326E5"/>
    <w:rsid w:val="007379F3"/>
    <w:rsid w:val="00755D3F"/>
    <w:rsid w:val="007732EC"/>
    <w:rsid w:val="007C42E1"/>
    <w:rsid w:val="007D7749"/>
    <w:rsid w:val="007E54EA"/>
    <w:rsid w:val="007E5773"/>
    <w:rsid w:val="007F07CA"/>
    <w:rsid w:val="00806EE3"/>
    <w:rsid w:val="00843CC2"/>
    <w:rsid w:val="008675BB"/>
    <w:rsid w:val="008949D4"/>
    <w:rsid w:val="008B2CA1"/>
    <w:rsid w:val="008C2A1B"/>
    <w:rsid w:val="008F6202"/>
    <w:rsid w:val="00905C38"/>
    <w:rsid w:val="00935487"/>
    <w:rsid w:val="009442C2"/>
    <w:rsid w:val="00957938"/>
    <w:rsid w:val="009A0041"/>
    <w:rsid w:val="009F368C"/>
    <w:rsid w:val="00A03A86"/>
    <w:rsid w:val="00A03E72"/>
    <w:rsid w:val="00A164DB"/>
    <w:rsid w:val="00A23579"/>
    <w:rsid w:val="00A24BBC"/>
    <w:rsid w:val="00A34E97"/>
    <w:rsid w:val="00A415E5"/>
    <w:rsid w:val="00A70B84"/>
    <w:rsid w:val="00A837B2"/>
    <w:rsid w:val="00AA51BF"/>
    <w:rsid w:val="00AF52F7"/>
    <w:rsid w:val="00B10B41"/>
    <w:rsid w:val="00B43633"/>
    <w:rsid w:val="00BB7959"/>
    <w:rsid w:val="00BF77F0"/>
    <w:rsid w:val="00C0484D"/>
    <w:rsid w:val="00C177FA"/>
    <w:rsid w:val="00C534A0"/>
    <w:rsid w:val="00C66FAA"/>
    <w:rsid w:val="00C94DEE"/>
    <w:rsid w:val="00C97956"/>
    <w:rsid w:val="00CE453C"/>
    <w:rsid w:val="00CE4FBB"/>
    <w:rsid w:val="00CE7CAF"/>
    <w:rsid w:val="00D25378"/>
    <w:rsid w:val="00D36A31"/>
    <w:rsid w:val="00D40723"/>
    <w:rsid w:val="00D53ED5"/>
    <w:rsid w:val="00DD6A64"/>
    <w:rsid w:val="00E03FDC"/>
    <w:rsid w:val="00E07FAF"/>
    <w:rsid w:val="00E54C8B"/>
    <w:rsid w:val="00EB5F40"/>
    <w:rsid w:val="00EC198A"/>
    <w:rsid w:val="00EC4DF0"/>
    <w:rsid w:val="00EE624A"/>
    <w:rsid w:val="00EE6346"/>
    <w:rsid w:val="00F000DF"/>
    <w:rsid w:val="00F5154C"/>
    <w:rsid w:val="00F90848"/>
    <w:rsid w:val="00FE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B03B63-CE52-4993-BE34-07F56247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7B2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5911AA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911AA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441E11"/>
    <w:pPr>
      <w:numPr>
        <w:ilvl w:val="2"/>
      </w:numPr>
      <w:spacing w:before="200"/>
      <w:ind w:left="720"/>
      <w:outlineLvl w:val="2"/>
    </w:pPr>
    <w:rPr>
      <w:b w:val="0"/>
      <w:bCs w:val="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438AB"/>
    <w:pPr>
      <w:spacing w:after="0" w:line="240" w:lineRule="auto"/>
      <w:contextualSpacing/>
    </w:pPr>
    <w:rPr>
      <w:rFonts w:ascii="Constantia" w:eastAsiaTheme="majorEastAsia" w:hAnsi="Constantia" w:cstheme="majorBidi"/>
      <w:color w:val="0070C0"/>
      <w:sz w:val="72"/>
      <w:szCs w:val="56"/>
    </w:rPr>
  </w:style>
  <w:style w:type="character" w:customStyle="1" w:styleId="a4">
    <w:name w:val="Название Знак"/>
    <w:basedOn w:val="a0"/>
    <w:link w:val="a3"/>
    <w:uiPriority w:val="10"/>
    <w:rsid w:val="006438AB"/>
    <w:rPr>
      <w:rFonts w:ascii="Constantia" w:eastAsiaTheme="majorEastAsia" w:hAnsi="Constantia" w:cstheme="majorBidi"/>
      <w:color w:val="0070C0"/>
      <w:sz w:val="72"/>
      <w:szCs w:val="56"/>
    </w:rPr>
  </w:style>
  <w:style w:type="paragraph" w:styleId="a5">
    <w:name w:val="Subtitle"/>
    <w:basedOn w:val="a"/>
    <w:next w:val="a"/>
    <w:link w:val="a6"/>
    <w:uiPriority w:val="11"/>
    <w:pPr>
      <w:numPr>
        <w:ilvl w:val="1"/>
      </w:numPr>
      <w:ind w:firstLine="680"/>
    </w:pPr>
    <w:rPr>
      <w:color w:val="5A5A5A" w:themeColor="text1" w:themeTint="A5"/>
      <w:spacing w:val="10"/>
    </w:rPr>
  </w:style>
  <w:style w:type="character" w:customStyle="1" w:styleId="a6">
    <w:name w:val="Подзаголовок Знак"/>
    <w:basedOn w:val="a0"/>
    <w:link w:val="a5"/>
    <w:uiPriority w:val="11"/>
    <w:rPr>
      <w:color w:val="5A5A5A" w:themeColor="text1" w:themeTint="A5"/>
      <w:spacing w:val="10"/>
    </w:rPr>
  </w:style>
  <w:style w:type="character" w:customStyle="1" w:styleId="10">
    <w:name w:val="Заголовок 1 Знак"/>
    <w:basedOn w:val="a0"/>
    <w:link w:val="1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44"/>
      <w:szCs w:val="36"/>
    </w:rPr>
  </w:style>
  <w:style w:type="character" w:customStyle="1" w:styleId="20">
    <w:name w:val="Заголовок 2 Знак"/>
    <w:basedOn w:val="a0"/>
    <w:link w:val="2"/>
    <w:uiPriority w:val="9"/>
    <w:rsid w:val="005911AA"/>
    <w:rPr>
      <w:rFonts w:asciiTheme="majorHAnsi" w:eastAsiaTheme="majorEastAsia" w:hAnsiTheme="majorHAnsi" w:cstheme="majorBidi"/>
      <w:b/>
      <w:bCs/>
      <w:smallCaps/>
      <w:color w:val="0070C0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441E11"/>
    <w:rPr>
      <w:rFonts w:asciiTheme="majorHAnsi" w:eastAsiaTheme="majorEastAsia" w:hAnsiTheme="majorHAnsi" w:cstheme="majorBidi"/>
      <w:smallCaps/>
      <w:color w:val="0070C0"/>
      <w:sz w:val="32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7">
    <w:name w:val="Subtle Emphasis"/>
    <w:basedOn w:val="a0"/>
    <w:uiPriority w:val="19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rPr>
      <w:i/>
      <w:iCs/>
      <w:color w:val="auto"/>
    </w:rPr>
  </w:style>
  <w:style w:type="character" w:styleId="a9">
    <w:name w:val="Intense Emphasis"/>
    <w:basedOn w:val="a0"/>
    <w:uiPriority w:val="21"/>
    <w:qFormat/>
    <w:rPr>
      <w:b/>
      <w:bCs/>
      <w:i/>
      <w:iCs/>
      <w:caps/>
    </w:rPr>
  </w:style>
  <w:style w:type="character" w:styleId="aa">
    <w:name w:val="Strong"/>
    <w:basedOn w:val="a0"/>
    <w:uiPriority w:val="22"/>
    <w:rPr>
      <w:b/>
      <w:bCs/>
      <w:color w:val="000000" w:themeColor="text1"/>
    </w:rPr>
  </w:style>
  <w:style w:type="paragraph" w:styleId="21">
    <w:name w:val="Quote"/>
    <w:basedOn w:val="a"/>
    <w:next w:val="a"/>
    <w:link w:val="22"/>
    <w:uiPriority w:val="29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b">
    <w:name w:val="Intense Quote"/>
    <w:basedOn w:val="a"/>
    <w:link w:val="ac"/>
    <w:uiPriority w:val="30"/>
    <w:qFormat/>
    <w:rsid w:val="00A837B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left"/>
    </w:pPr>
    <w:rPr>
      <w:rFonts w:ascii="Tahoma" w:hAnsi="Tahoma"/>
      <w:color w:val="14415C" w:themeColor="accent3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A837B2"/>
    <w:rPr>
      <w:rFonts w:ascii="Tahoma" w:hAnsi="Tahoma"/>
      <w:color w:val="14415C" w:themeColor="accent3" w:themeShade="BF"/>
      <w:shd w:val="clear" w:color="auto" w:fill="F2F2F2" w:themeFill="background1" w:themeFillShade="F2"/>
    </w:rPr>
  </w:style>
  <w:style w:type="character" w:styleId="ad">
    <w:name w:val="Subtle Reference"/>
    <w:basedOn w:val="a0"/>
    <w:uiPriority w:val="31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rPr>
      <w:b/>
      <w:bCs/>
      <w:smallCaps/>
      <w:u w:val="single"/>
    </w:rPr>
  </w:style>
  <w:style w:type="character" w:styleId="af">
    <w:name w:val="Book Title"/>
    <w:basedOn w:val="a0"/>
    <w:uiPriority w:val="33"/>
    <w:rPr>
      <w:b w:val="0"/>
      <w:bCs w:val="0"/>
      <w:smallCaps/>
      <w:spacing w:val="5"/>
    </w:rPr>
  </w:style>
  <w:style w:type="paragraph" w:styleId="a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pPr>
      <w:outlineLvl w:val="9"/>
    </w:pPr>
  </w:style>
  <w:style w:type="paragraph" w:styleId="af2">
    <w:name w:val="No Spacing"/>
    <w:link w:val="af3"/>
    <w:uiPriority w:val="1"/>
    <w:qFormat/>
    <w:pPr>
      <w:spacing w:after="0" w:line="240" w:lineRule="auto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table" w:styleId="af5">
    <w:name w:val="Table Grid"/>
    <w:basedOn w:val="a1"/>
    <w:rsid w:val="00C97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C979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6">
    <w:name w:val="header"/>
    <w:basedOn w:val="a"/>
    <w:link w:val="af7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7732EC"/>
  </w:style>
  <w:style w:type="paragraph" w:styleId="af8">
    <w:name w:val="footer"/>
    <w:basedOn w:val="a"/>
    <w:link w:val="af9"/>
    <w:uiPriority w:val="99"/>
    <w:unhideWhenUsed/>
    <w:rsid w:val="007732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7732EC"/>
  </w:style>
  <w:style w:type="character" w:customStyle="1" w:styleId="af3">
    <w:name w:val="Без интервала Знак"/>
    <w:basedOn w:val="a0"/>
    <w:link w:val="af2"/>
    <w:uiPriority w:val="1"/>
    <w:rsid w:val="00442A94"/>
  </w:style>
  <w:style w:type="character" w:styleId="afa">
    <w:name w:val="Placeholder Text"/>
    <w:basedOn w:val="a0"/>
    <w:uiPriority w:val="99"/>
    <w:semiHidden/>
    <w:rsid w:val="00442A94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5D4744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D4744"/>
    <w:pPr>
      <w:spacing w:after="100"/>
      <w:ind w:left="220"/>
    </w:pPr>
  </w:style>
  <w:style w:type="character" w:styleId="afb">
    <w:name w:val="Hyperlink"/>
    <w:basedOn w:val="a0"/>
    <w:uiPriority w:val="99"/>
    <w:unhideWhenUsed/>
    <w:rsid w:val="005D4744"/>
    <w:rPr>
      <w:color w:val="6B9F25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80697"/>
    <w:pPr>
      <w:spacing w:after="100"/>
      <w:ind w:left="440"/>
    </w:pPr>
  </w:style>
  <w:style w:type="paragraph" w:styleId="afc">
    <w:name w:val="Balloon Text"/>
    <w:basedOn w:val="a"/>
    <w:link w:val="afd"/>
    <w:uiPriority w:val="99"/>
    <w:semiHidden/>
    <w:unhideWhenUsed/>
    <w:rsid w:val="006935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0"/>
    <w:link w:val="afc"/>
    <w:uiPriority w:val="99"/>
    <w:semiHidden/>
    <w:rsid w:val="00693529"/>
    <w:rPr>
      <w:rFonts w:ascii="Segoe UI" w:hAnsi="Segoe UI" w:cs="Segoe UI"/>
      <w:sz w:val="18"/>
      <w:szCs w:val="18"/>
    </w:rPr>
  </w:style>
  <w:style w:type="character" w:styleId="afe">
    <w:name w:val="FollowedHyperlink"/>
    <w:basedOn w:val="a0"/>
    <w:uiPriority w:val="99"/>
    <w:semiHidden/>
    <w:unhideWhenUsed/>
    <w:rsid w:val="00236A10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1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\AppData\Roaming\Microsoft\&#1064;&#1072;&#1073;&#1083;&#1086;&#1085;&#1099;\&#1041;&#1083;&#1072;&#1085;&#1082;%20&#1089;%20&#1086;&#1092;&#1086;&#1088;&#1084;&#1083;&#1077;&#1085;&#1080;&#1077;&#1084;%20&#1054;&#1090;&#1095;&#1077;&#1090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DEC39D-316F-4B37-9549-24876CDE4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с оформлением Отчет.dotx</Template>
  <TotalTime>1948</TotalTime>
  <Pages>31</Pages>
  <Words>3510</Words>
  <Characters>20013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UI и диалог с пользователем</vt:lpstr>
    </vt:vector>
  </TitlesOfParts>
  <Company/>
  <LinksUpToDate>false</LinksUpToDate>
  <CharactersWithSpaces>23477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UI и диалог с пользователем</dc:title>
  <dc:subject>Студент (ы) группы с8404:</dc:subject>
  <dc:creator>Трикашный а. татюшев м.</dc:creator>
  <cp:keywords/>
  <dc:description/>
  <cp:lastModifiedBy>Артём Трикашный</cp:lastModifiedBy>
  <cp:revision>9</cp:revision>
  <cp:lastPrinted>2013-09-26T15:24:00Z</cp:lastPrinted>
  <dcterms:created xsi:type="dcterms:W3CDTF">2014-01-21T09:23:00Z</dcterms:created>
  <dcterms:modified xsi:type="dcterms:W3CDTF">2014-01-23T21:52:00Z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