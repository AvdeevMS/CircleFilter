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744" w:rsidRDefault="005D4744"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209</wp:posOffset>
                </wp:positionV>
                <wp:extent cx="7096125" cy="1404620"/>
                <wp:effectExtent l="0" t="0" r="9525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2269" w:rsidRPr="005D4744" w:rsidRDefault="00D12269" w:rsidP="005D4744">
                            <w:pPr>
                              <w:shd w:val="clear" w:color="auto" w:fill="FFFFFF"/>
                              <w:jc w:val="center"/>
                              <w:rPr>
                                <w:caps/>
                                <w:sz w:val="28"/>
                                <w:szCs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8"/>
                                <w:szCs w:val="2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:rsidR="00D12269" w:rsidRPr="005D4744" w:rsidRDefault="00D12269" w:rsidP="005D4744">
                            <w:pPr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</w:t>
                            </w:r>
                          </w:p>
                          <w:p w:rsidR="00D12269" w:rsidRPr="005D4744" w:rsidRDefault="00D12269" w:rsidP="005D4744">
                            <w:pPr>
                              <w:shd w:val="clear" w:color="auto" w:fill="FFFFFF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4"/>
                                <w:lang w:val="ru-RU"/>
                              </w:rPr>
                              <w:t>высшего профессионального образования</w:t>
                            </w:r>
                          </w:p>
                          <w:p w:rsidR="00D12269" w:rsidRPr="00026591" w:rsidRDefault="00D12269" w:rsidP="005D4744">
                            <w:pPr>
                              <w:shd w:val="clear" w:color="auto" w:fill="FFFFFF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026591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>«Дальневосточный федеральный университет»</w:t>
                            </w:r>
                          </w:p>
                          <w:p w:rsidR="00D12269" w:rsidRPr="00026591" w:rsidRDefault="00D12269" w:rsidP="005D4744">
                            <w:pPr>
                              <w:pBdr>
                                <w:top w:val="thinThickSmallGap" w:sz="24" w:space="1" w:color="auto"/>
                              </w:pBdr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Borders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10138"/>
                            </w:tblGrid>
                            <w:tr w:rsidR="00D12269" w:rsidRPr="005D4744" w:rsidTr="008B2CA1">
                              <w:tc>
                                <w:tcPr>
                                  <w:tcW w:w="101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12269" w:rsidRPr="005D4744" w:rsidRDefault="00D12269" w:rsidP="005D4744">
                                  <w:pPr>
                                    <w:widowControl w:val="0"/>
                                    <w:jc w:val="center"/>
                                    <w:rPr>
                                      <w:sz w:val="32"/>
                                      <w:szCs w:val="28"/>
                                    </w:rPr>
                                  </w:pPr>
                                  <w:r w:rsidRPr="005D4744">
                                    <w:rPr>
                                      <w:b/>
                                      <w:sz w:val="32"/>
                                      <w:szCs w:val="28"/>
                                    </w:rPr>
                                    <w:t>ШКОЛА ЕСТЕСТВЕННЫХ НАУК</w:t>
                                  </w:r>
                                </w:p>
                              </w:tc>
                            </w:tr>
                          </w:tbl>
                          <w:p w:rsidR="00D12269" w:rsidRPr="00843CC2" w:rsidRDefault="00D12269" w:rsidP="005D4744">
                            <w:pPr>
                              <w:widowControl w:val="0"/>
                              <w:jc w:val="center"/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5D4744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 xml:space="preserve">Кафедра </w:t>
                            </w:r>
                            <w:r w:rsidRPr="005D4744"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  <w:t>прикладной математики, механики, управления и программного обеспечения</w:t>
                            </w:r>
                          </w:p>
                          <w:p w:rsidR="00D12269" w:rsidRPr="005D4744" w:rsidRDefault="00D12269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0;width:558.75pt;height:110.6pt;z-index: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" stroked="f">
                <v:textbox style="mso-fit-shape-to-text:t">
                  <w:txbxContent>
                    <w:p w:rsidR="00D12269" w:rsidRPr="005D4744" w:rsidRDefault="00D12269" w:rsidP="005D4744">
                      <w:pPr>
                        <w:shd w:val="clear" w:color="auto" w:fill="FFFFFF"/>
                        <w:jc w:val="center"/>
                        <w:rPr>
                          <w:caps/>
                          <w:sz w:val="28"/>
                          <w:szCs w:val="24"/>
                          <w:lang w:val="ru-RU"/>
                        </w:rPr>
                      </w:pPr>
                      <w:r w:rsidRPr="005D4744">
                        <w:rPr>
                          <w:sz w:val="28"/>
                          <w:szCs w:val="24"/>
                          <w:lang w:val="ru-RU"/>
                        </w:rPr>
                        <w:t>МИНИСТЕРСТВО ОБРАЗОВАНИЯ И НАУКИ РОССИЙСКОЙ ФЕДЕРАЦИИ</w:t>
                      </w:r>
                    </w:p>
                    <w:p w:rsidR="00D12269" w:rsidRPr="005D4744" w:rsidRDefault="00D12269" w:rsidP="005D4744">
                      <w:pPr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5D4744">
                        <w:rPr>
                          <w:sz w:val="24"/>
                          <w:lang w:val="ru-RU"/>
                        </w:rPr>
                        <w:t xml:space="preserve">Федеральное государственное автономное образовательное учреждение </w:t>
                      </w:r>
                    </w:p>
                    <w:p w:rsidR="00D12269" w:rsidRPr="005D4744" w:rsidRDefault="00D12269" w:rsidP="005D4744">
                      <w:pPr>
                        <w:shd w:val="clear" w:color="auto" w:fill="FFFFFF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5D4744">
                        <w:rPr>
                          <w:sz w:val="24"/>
                          <w:lang w:val="ru-RU"/>
                        </w:rPr>
                        <w:t>высшего профессионального образования</w:t>
                      </w:r>
                    </w:p>
                    <w:p w:rsidR="00D12269" w:rsidRPr="00026591" w:rsidRDefault="00D12269" w:rsidP="005D4744">
                      <w:pPr>
                        <w:shd w:val="clear" w:color="auto" w:fill="FFFFFF"/>
                        <w:jc w:val="center"/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</w:pPr>
                      <w:r w:rsidRPr="00026591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>«Дальневосточный федеральный университет»</w:t>
                      </w:r>
                    </w:p>
                    <w:p w:rsidR="00D12269" w:rsidRPr="00026591" w:rsidRDefault="00D12269" w:rsidP="005D4744">
                      <w:pPr>
                        <w:pBdr>
                          <w:top w:val="thinThickSmallGap" w:sz="24" w:space="1" w:color="auto"/>
                        </w:pBdr>
                        <w:rPr>
                          <w:sz w:val="24"/>
                          <w:lang w:val="ru-RU"/>
                        </w:rPr>
                      </w:pPr>
                    </w:p>
                    <w:tbl>
                      <w:tblPr>
                        <w:tblW w:w="0" w:type="auto"/>
                        <w:tblBorders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10138"/>
                      </w:tblGrid>
                      <w:tr w:rsidR="00D12269" w:rsidRPr="005D4744" w:rsidTr="008B2CA1">
                        <w:tc>
                          <w:tcPr>
                            <w:tcW w:w="101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12269" w:rsidRPr="005D4744" w:rsidRDefault="00D12269" w:rsidP="005D4744">
                            <w:pPr>
                              <w:widowControl w:val="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5D4744">
                              <w:rPr>
                                <w:b/>
                                <w:sz w:val="32"/>
                                <w:szCs w:val="28"/>
                              </w:rPr>
                              <w:t>ШКОЛА ЕСТЕСТВЕННЫХ НАУК</w:t>
                            </w:r>
                          </w:p>
                        </w:tc>
                      </w:tr>
                    </w:tbl>
                    <w:p w:rsidR="00D12269" w:rsidRPr="00843CC2" w:rsidRDefault="00D12269" w:rsidP="005D4744">
                      <w:pPr>
                        <w:widowControl w:val="0"/>
                        <w:jc w:val="center"/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</w:pPr>
                      <w:r w:rsidRPr="005D4744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 xml:space="preserve">Кафедра </w:t>
                      </w:r>
                      <w:r w:rsidRPr="005D4744"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  <w:t>прикладной математики, механики, управления и программного обеспечения</w:t>
                      </w:r>
                    </w:p>
                    <w:p w:rsidR="00D12269" w:rsidRPr="005D4744" w:rsidRDefault="00D12269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id w:val="1300504333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:rsidR="00442A94" w:rsidRDefault="00442A94"/>
        <w:p w:rsidR="00442A94" w:rsidRDefault="005D4744">
          <w:pPr>
            <w:jc w:val="left"/>
            <w:rPr>
              <w:lang w:val="ru-RU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6104C2BB" wp14:editId="0EAF6CBC">
                    <wp:simplePos x="0" y="0"/>
                    <wp:positionH relativeFrom="margin">
                      <wp:posOffset>5497003</wp:posOffset>
                    </wp:positionH>
                    <wp:positionV relativeFrom="page">
                      <wp:posOffset>9072880</wp:posOffset>
                    </wp:positionV>
                    <wp:extent cx="590550" cy="260350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26035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24"/>
                                  </w:rPr>
                                  <w:alias w:val="Год"/>
                                  <w:tag w:val=""/>
                                  <w:id w:val="-41948763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12269" w:rsidRDefault="00D12269" w:rsidP="005D4744">
                                    <w:pPr>
                                      <w:pStyle w:val="af2"/>
                                      <w:ind w:left="-4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442A94"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  <w:lang w:val="ru-RU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432.85pt;margin-top:714.4pt;width:46.5pt;height:20.5pt;z-index:251651072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" fillcolor="black [3213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24"/>
                            </w:rPr>
                            <w:alias w:val="Год"/>
                            <w:tag w:val=""/>
                            <w:id w:val="-41948763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12269" w:rsidRDefault="00D12269" w:rsidP="005D4744">
                              <w:pPr>
                                <w:pStyle w:val="af2"/>
                                <w:ind w:left="-4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442A94">
                                <w:rPr>
                                  <w:color w:val="FFFFFF" w:themeColor="background1"/>
                                  <w:sz w:val="36"/>
                                  <w:szCs w:val="24"/>
                                  <w:lang w:val="ru-RU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42A94"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82880" distR="182880" simplePos="0" relativeHeight="251652096" behindDoc="0" locked="0" layoutInCell="1" allowOverlap="1" wp14:anchorId="7AEB11E1" wp14:editId="2719DDA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4421657</wp:posOffset>
                    </wp:positionV>
                    <wp:extent cx="5622290" cy="6720840"/>
                    <wp:effectExtent l="0" t="0" r="0" b="1206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2229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2269" w:rsidRPr="00442A94" w:rsidRDefault="00D12269">
                                <w:pPr>
                                  <w:pStyle w:val="af2"/>
                                  <w:spacing w:before="40" w:after="560" w:line="216" w:lineRule="auto"/>
                                  <w:rPr>
                                    <w:color w:val="F07F09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96"/>
                                      <w:szCs w:val="72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Название"/>
                                    <w:tag w:val=""/>
                                    <w:id w:val="7879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F370AB">
                                      <w:rPr>
                                        <w:color w:val="000000" w:themeColor="text1"/>
                                        <w:sz w:val="96"/>
                                        <w:szCs w:val="72"/>
                                        <w:lang w:val="ru-RU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User</w:t>
                                    </w:r>
                                    <w:proofErr w:type="spellEnd"/>
                                    <w:r w:rsidRPr="00F370AB">
                                      <w:rPr>
                                        <w:color w:val="000000" w:themeColor="text1"/>
                                        <w:sz w:val="96"/>
                                        <w:szCs w:val="72"/>
                                        <w:lang w:val="ru-RU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F370AB">
                                      <w:rPr>
                                        <w:color w:val="000000" w:themeColor="text1"/>
                                        <w:sz w:val="96"/>
                                        <w:szCs w:val="72"/>
                                        <w:lang w:val="ru-RU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interface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0243C" w:themeColor="accent5" w:themeShade="80"/>
                                    <w:sz w:val="36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57420173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12269" w:rsidRPr="00442A94" w:rsidRDefault="00D12269">
                                    <w:pPr>
                                      <w:pStyle w:val="af2"/>
                                      <w:spacing w:before="40" w:after="40"/>
                                      <w:rPr>
                                        <w:caps/>
                                        <w:color w:val="30243C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0243C" w:themeColor="accent5" w:themeShade="80"/>
                                        <w:sz w:val="36"/>
                                        <w:szCs w:val="28"/>
                                        <w:lang w:val="ru-RU"/>
                                      </w:rPr>
                                      <w:t>Студент (ы) группы с8404: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604878" w:themeColor="accent5"/>
                                    <w:sz w:val="32"/>
                                    <w:szCs w:val="24"/>
                                  </w:rPr>
                                  <w:alias w:val="Автор"/>
                                  <w:tag w:val=""/>
                                  <w:id w:val="20636623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12269" w:rsidRPr="005D4744" w:rsidRDefault="00D12269">
                                    <w:pPr>
                                      <w:pStyle w:val="af2"/>
                                      <w:spacing w:before="80" w:after="40"/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Трикашный а</w:t>
                                    </w:r>
                                    <w:r w:rsidRPr="00442A94"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.</w:t>
                                    </w:r>
                                    <w:r w:rsidR="00D67826"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,</w:t>
                                    </w:r>
                                    <w:r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 xml:space="preserve"> татюшев м.</w:t>
                                    </w:r>
                                    <w:r w:rsidR="00D67826"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, Иваненко ю.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Текстовое поле 131" o:spid="_x0000_s1028" type="#_x0000_t202" style="position:absolute;margin-left:0;margin-top:348.15pt;width:442.7pt;height:529.2pt;z-index:251652096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" filled="f" stroked="f" strokeweight=".5pt">
                    <v:textbox style="mso-fit-shape-to-text:t" inset="0,0,0,0">
                      <w:txbxContent>
                        <w:p w:rsidR="00D12269" w:rsidRPr="00442A94" w:rsidRDefault="00D12269">
                          <w:pPr>
                            <w:pStyle w:val="af2"/>
                            <w:spacing w:before="40" w:after="560" w:line="216" w:lineRule="auto"/>
                            <w:rPr>
                              <w:color w:val="F07F09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9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Название"/>
                              <w:tag w:val=""/>
                              <w:id w:val="7879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F370AB">
                                <w:rPr>
                                  <w:color w:val="000000" w:themeColor="text1"/>
                                  <w:sz w:val="96"/>
                                  <w:szCs w:val="72"/>
                                  <w:lang w:val="ru-RU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User</w:t>
                              </w:r>
                              <w:proofErr w:type="spellEnd"/>
                              <w:r w:rsidRPr="00F370AB">
                                <w:rPr>
                                  <w:color w:val="000000" w:themeColor="text1"/>
                                  <w:sz w:val="96"/>
                                  <w:szCs w:val="72"/>
                                  <w:lang w:val="ru-RU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Pr="00F370AB">
                                <w:rPr>
                                  <w:color w:val="000000" w:themeColor="text1"/>
                                  <w:sz w:val="96"/>
                                  <w:szCs w:val="72"/>
                                  <w:lang w:val="ru-RU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interface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0243C" w:themeColor="accent5" w:themeShade="80"/>
                              <w:sz w:val="36"/>
                              <w:szCs w:val="28"/>
                            </w:rPr>
                            <w:alias w:val="Подзаголовок"/>
                            <w:tag w:val=""/>
                            <w:id w:val="-57420173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12269" w:rsidRPr="00442A94" w:rsidRDefault="00D12269">
                              <w:pPr>
                                <w:pStyle w:val="af2"/>
                                <w:spacing w:before="40" w:after="40"/>
                                <w:rPr>
                                  <w:caps/>
                                  <w:color w:val="30243C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30243C" w:themeColor="accent5" w:themeShade="80"/>
                                  <w:sz w:val="36"/>
                                  <w:szCs w:val="28"/>
                                  <w:lang w:val="ru-RU"/>
                                </w:rPr>
                                <w:t>Студент (ы) группы с8404: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604878" w:themeColor="accent5"/>
                              <w:sz w:val="32"/>
                              <w:szCs w:val="24"/>
                            </w:rPr>
                            <w:alias w:val="Автор"/>
                            <w:tag w:val=""/>
                            <w:id w:val="20636623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12269" w:rsidRPr="005D4744" w:rsidRDefault="00D12269">
                              <w:pPr>
                                <w:pStyle w:val="af2"/>
                                <w:spacing w:before="80" w:after="40"/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Трикашный а</w:t>
                              </w:r>
                              <w:r w:rsidRPr="00442A94"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.</w:t>
                              </w:r>
                              <w:r w:rsidR="00D67826"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,</w:t>
                              </w:r>
                              <w:r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 xml:space="preserve"> татюшев м.</w:t>
                              </w:r>
                              <w:r w:rsidR="00D67826"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, Иваненко ю.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42A94">
            <w:rPr>
              <w:lang w:val="ru-RU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ru-RU"/>
        </w:rPr>
        <w:id w:val="-1896850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C787C" w:rsidRDefault="005C787C" w:rsidP="00D41264">
          <w:pPr>
            <w:pStyle w:val="af1"/>
            <w:numPr>
              <w:ilvl w:val="0"/>
              <w:numId w:val="0"/>
            </w:numPr>
            <w:ind w:left="432" w:hanging="432"/>
          </w:pPr>
          <w:r>
            <w:rPr>
              <w:lang w:val="ru-RU"/>
            </w:rPr>
            <w:t>Оглавление</w:t>
          </w:r>
        </w:p>
        <w:p w:rsidR="00D12269" w:rsidRDefault="005C787C">
          <w:pPr>
            <w:pStyle w:val="11"/>
            <w:tabs>
              <w:tab w:val="right" w:leader="dot" w:pos="12950"/>
            </w:tabs>
            <w:rPr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183073" w:history="1">
            <w:r w:rsidR="00D12269" w:rsidRPr="00E93F94">
              <w:rPr>
                <w:rStyle w:val="afb"/>
                <w:noProof/>
                <w:lang w:val="ru-RU"/>
              </w:rPr>
              <w:t>История изменений</w:t>
            </w:r>
            <w:r w:rsidR="00D12269">
              <w:rPr>
                <w:noProof/>
                <w:webHidden/>
              </w:rPr>
              <w:tab/>
            </w:r>
            <w:r w:rsidR="00D12269">
              <w:rPr>
                <w:noProof/>
                <w:webHidden/>
              </w:rPr>
              <w:fldChar w:fldCharType="begin"/>
            </w:r>
            <w:r w:rsidR="00D12269">
              <w:rPr>
                <w:noProof/>
                <w:webHidden/>
              </w:rPr>
              <w:instrText xml:space="preserve"> PAGEREF _Toc385183073 \h </w:instrText>
            </w:r>
            <w:r w:rsidR="00D12269">
              <w:rPr>
                <w:noProof/>
                <w:webHidden/>
              </w:rPr>
            </w:r>
            <w:r w:rsidR="00D12269">
              <w:rPr>
                <w:noProof/>
                <w:webHidden/>
              </w:rPr>
              <w:fldChar w:fldCharType="separate"/>
            </w:r>
            <w:r w:rsidR="00D12269">
              <w:rPr>
                <w:noProof/>
                <w:webHidden/>
              </w:rPr>
              <w:t>3</w:t>
            </w:r>
            <w:r w:rsidR="00D12269"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4" w:history="1">
            <w:r w:rsidRPr="00E93F94">
              <w:rPr>
                <w:rStyle w:val="afb"/>
                <w:noProof/>
                <w:lang w:val="ru-RU"/>
              </w:rPr>
              <w:t>1.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5" w:history="1">
            <w:r w:rsidRPr="00E93F94">
              <w:rPr>
                <w:rStyle w:val="afb"/>
                <w:noProof/>
                <w:lang w:val="ru-RU"/>
              </w:rPr>
              <w:t>2.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Стартовое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6" w:history="1">
            <w:r w:rsidRPr="00E93F94">
              <w:rPr>
                <w:rStyle w:val="afb"/>
                <w:noProof/>
                <w:lang w:val="ru-RU"/>
              </w:rPr>
              <w:t>3.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Закрытие полей с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7" w:history="1">
            <w:r w:rsidRPr="00E93F94">
              <w:rPr>
                <w:rStyle w:val="afb"/>
                <w:noProof/>
                <w:lang w:val="ru-RU"/>
              </w:rPr>
              <w:t>4.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Открытие меню со списком критериев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8" w:history="1">
            <w:r w:rsidRPr="00E93F94">
              <w:rPr>
                <w:rStyle w:val="afb"/>
                <w:noProof/>
                <w:lang w:val="ru-RU"/>
              </w:rPr>
              <w:t>5.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«Количество +1»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79" w:history="1">
            <w:r w:rsidRPr="00E93F94">
              <w:rPr>
                <w:rStyle w:val="afb"/>
                <w:noProof/>
                <w:lang w:val="ru-RU"/>
              </w:rPr>
              <w:t>6.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«Количество репостов»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0" w:history="1">
            <w:r w:rsidRPr="00E93F94">
              <w:rPr>
                <w:rStyle w:val="afb"/>
                <w:noProof/>
                <w:lang w:val="ru-RU"/>
              </w:rPr>
              <w:t>7.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«Количество постов»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1" w:history="1">
            <w:r w:rsidRPr="00E93F94">
              <w:rPr>
                <w:rStyle w:val="afb"/>
                <w:noProof/>
                <w:lang w:val="ru-RU"/>
              </w:rPr>
              <w:t>8.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«Количество комментариев»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66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2" w:history="1">
            <w:r w:rsidRPr="00E93F94">
              <w:rPr>
                <w:rStyle w:val="afb"/>
                <w:noProof/>
                <w:lang w:val="ru-RU"/>
              </w:rPr>
              <w:t>9.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 xml:space="preserve">Выбор параметров критерия фильтра «Связь пользователя </w:t>
            </w:r>
            <w:r w:rsidRPr="00E93F94">
              <w:rPr>
                <w:rStyle w:val="afb"/>
                <w:noProof/>
              </w:rPr>
              <w:t>CF</w:t>
            </w:r>
            <w:r w:rsidRPr="00E93F94">
              <w:rPr>
                <w:rStyle w:val="afb"/>
                <w:noProof/>
                <w:lang w:val="ru-RU"/>
              </w:rPr>
              <w:t xml:space="preserve"> с пользователем»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3" w:history="1">
            <w:r w:rsidRPr="00E93F94">
              <w:rPr>
                <w:rStyle w:val="afb"/>
                <w:noProof/>
                <w:lang w:val="ru-RU"/>
              </w:rPr>
              <w:t>10.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«Количество дней с даты последней активности»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4" w:history="1">
            <w:r w:rsidRPr="00E93F94">
              <w:rPr>
                <w:rStyle w:val="afb"/>
                <w:noProof/>
                <w:lang w:val="ru-RU"/>
              </w:rPr>
              <w:t>11.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«Пол»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5" w:history="1">
            <w:r w:rsidRPr="00E93F94">
              <w:rPr>
                <w:rStyle w:val="afb"/>
                <w:noProof/>
                <w:lang w:val="ru-RU"/>
              </w:rPr>
              <w:t>12.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«Место проживания»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6" w:history="1">
            <w:r w:rsidRPr="00E93F94">
              <w:rPr>
                <w:rStyle w:val="afb"/>
                <w:noProof/>
                <w:lang w:val="ru-RU"/>
              </w:rPr>
              <w:t>13.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параметров критерия фильтра «Круги»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7" w:history="1">
            <w:r w:rsidRPr="00E93F94">
              <w:rPr>
                <w:rStyle w:val="afb"/>
                <w:noProof/>
                <w:lang w:val="ru-RU"/>
              </w:rPr>
              <w:t>14.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Внешний вид окна после выбора критерия фильтра  (на примере критерия фильтра «Количество +1)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8" w:history="1">
            <w:r w:rsidRPr="00E93F94">
              <w:rPr>
                <w:rStyle w:val="afb"/>
                <w:noProof/>
                <w:lang w:val="ru-RU"/>
              </w:rPr>
              <w:t>15.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Нажатие на кнопку «или»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89" w:history="1">
            <w:r w:rsidRPr="00E93F94">
              <w:rPr>
                <w:rStyle w:val="afb"/>
                <w:noProof/>
                <w:lang w:val="ru-RU"/>
              </w:rPr>
              <w:t>16.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Вид окна при добавлении большого количества критериев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0" w:history="1">
            <w:r w:rsidRPr="00E93F94">
              <w:rPr>
                <w:rStyle w:val="afb"/>
                <w:noProof/>
                <w:lang w:val="ru-RU"/>
              </w:rPr>
              <w:t>17.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Нажатие на кнопку «Применить»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1" w:history="1">
            <w:r w:rsidRPr="00E93F94">
              <w:rPr>
                <w:rStyle w:val="afb"/>
                <w:noProof/>
                <w:lang w:val="ru-RU"/>
              </w:rPr>
              <w:t>1.17.1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 случае если пользователь еще не применял фильтр (18)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2" w:history="1">
            <w:r w:rsidRPr="00E93F94">
              <w:rPr>
                <w:rStyle w:val="afb"/>
                <w:noProof/>
                <w:lang w:val="ru-RU"/>
              </w:rPr>
              <w:t>1.17.2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 случае если пользователь уже применял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3" w:history="1">
            <w:r w:rsidRPr="00E93F94">
              <w:rPr>
                <w:rStyle w:val="afb"/>
                <w:noProof/>
                <w:lang w:val="ru-RU"/>
              </w:rPr>
              <w:t>18.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Открытие поля с выбором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4" w:history="1">
            <w:r w:rsidRPr="00E93F94">
              <w:rPr>
                <w:rStyle w:val="afb"/>
                <w:noProof/>
                <w:lang w:val="ru-RU"/>
              </w:rPr>
              <w:t>19.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Окно с подтверждением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5" w:history="1">
            <w:r w:rsidRPr="00E93F94">
              <w:rPr>
                <w:rStyle w:val="afb"/>
                <w:noProof/>
                <w:lang w:val="ru-RU"/>
              </w:rPr>
              <w:t>20.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Помощь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6" w:history="1">
            <w:r w:rsidRPr="00E93F94">
              <w:rPr>
                <w:rStyle w:val="afb"/>
                <w:noProof/>
                <w:lang w:val="ru-RU"/>
              </w:rPr>
              <w:t>1.20.1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Помощь при выборе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7" w:history="1">
            <w:r w:rsidRPr="00E93F94">
              <w:rPr>
                <w:rStyle w:val="afb"/>
                <w:noProof/>
                <w:lang w:val="ru-RU"/>
              </w:rPr>
              <w:t>1.20.2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Помощь при выборе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8" w:history="1">
            <w:r w:rsidRPr="00E93F94">
              <w:rPr>
                <w:rStyle w:val="afb"/>
                <w:noProof/>
                <w:lang w:val="ru-RU"/>
              </w:rPr>
              <w:t>21.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099" w:history="1">
            <w:r w:rsidRPr="00E93F94">
              <w:rPr>
                <w:rStyle w:val="afb"/>
                <w:noProof/>
                <w:lang w:val="ru-RU"/>
              </w:rPr>
              <w:t>22.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Выбор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100" w:history="1">
            <w:r w:rsidRPr="00E93F94">
              <w:rPr>
                <w:rStyle w:val="afb"/>
                <w:noProof/>
                <w:lang w:val="ru-RU"/>
              </w:rPr>
              <w:t>23.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Наведение на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269" w:rsidRDefault="00D12269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85183101" w:history="1">
            <w:r w:rsidRPr="00E93F94">
              <w:rPr>
                <w:rStyle w:val="afb"/>
                <w:noProof/>
                <w:lang w:val="ru-RU"/>
              </w:rPr>
              <w:t>24.</w:t>
            </w:r>
            <w:r>
              <w:rPr>
                <w:noProof/>
                <w:lang w:val="ru-RU" w:eastAsia="ru-RU"/>
              </w:rPr>
              <w:tab/>
            </w:r>
            <w:r w:rsidRPr="00E93F94">
              <w:rPr>
                <w:rStyle w:val="afb"/>
                <w:noProof/>
                <w:lang w:val="ru-RU"/>
              </w:rPr>
              <w:t>Вид окна, если результатов 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_Toc385183101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r>
            <w:rPr>
              <w:b/>
              <w:bCs/>
            </w:rPr>
            <w:fldChar w:fldCharType="end"/>
          </w:r>
        </w:p>
      </w:sdtContent>
    </w:sdt>
    <w:p w:rsidR="005D4744" w:rsidRDefault="00442A94">
      <w:pPr>
        <w:jc w:val="left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5D4744" w:rsidRDefault="005D4744" w:rsidP="00480697"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0" w:name="_Toc378314194"/>
      <w:bookmarkStart w:id="1" w:name="_Toc385183073"/>
      <w:r>
        <w:rPr>
          <w:lang w:val="ru-RU"/>
        </w:rPr>
        <w:lastRenderedPageBreak/>
        <w:t>История изменений</w:t>
      </w:r>
      <w:bookmarkEnd w:id="0"/>
      <w:bookmarkEnd w:id="1"/>
    </w:p>
    <w:tbl>
      <w:tblPr>
        <w:tblStyle w:val="PlainTable1"/>
        <w:tblW w:w="10926" w:type="dxa"/>
        <w:tblLook w:val="04A0" w:firstRow="1" w:lastRow="0" w:firstColumn="1" w:lastColumn="0" w:noHBand="0" w:noVBand="1"/>
      </w:tblPr>
      <w:tblGrid>
        <w:gridCol w:w="579"/>
        <w:gridCol w:w="1412"/>
        <w:gridCol w:w="5801"/>
        <w:gridCol w:w="1567"/>
        <w:gridCol w:w="1567"/>
      </w:tblGrid>
      <w:tr w:rsidR="00DE6567" w:rsidTr="00DE65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DE6567" w:rsidRDefault="00DE6567" w:rsidP="008B2CA1">
            <w:pPr>
              <w:jc w:val="center"/>
            </w:pPr>
            <w:r>
              <w:t>id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DE6567" w:rsidRDefault="00DE6567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Фамилия Имя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DE6567" w:rsidRDefault="00DE6567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DE6567" w:rsidRDefault="00DE6567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CR_id</w:t>
            </w:r>
            <w:proofErr w:type="spellEnd"/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</w:tcPr>
          <w:p w:rsidR="00DE6567" w:rsidRPr="00DE6567" w:rsidRDefault="00DE6567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</w:tr>
      <w:tr w:rsidR="00DE6567" w:rsidRPr="006C7A78" w:rsidTr="00DE6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E6567" w:rsidRDefault="00DE6567" w:rsidP="008B2CA1">
            <w:pPr>
              <w:jc w:val="left"/>
              <w:rPr>
                <w:b w:val="0"/>
              </w:rPr>
            </w:pPr>
            <w:r>
              <w:t>0.1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E6567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Трикашный</w:t>
            </w:r>
            <w:proofErr w:type="spellEnd"/>
            <w:r>
              <w:rPr>
                <w:lang w:val="ru-RU"/>
              </w:rPr>
              <w:t xml:space="preserve">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E6567" w:rsidRPr="0073224B" w:rsidRDefault="00DE6567" w:rsidP="0073224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документа, создание начальной версии </w:t>
            </w:r>
            <w:r>
              <w:t>UI</w:t>
            </w:r>
            <w:r w:rsidRPr="0073224B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диалога с пользователем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E6567" w:rsidRPr="00422389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#51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E6567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21.11.2013</w:t>
            </w:r>
          </w:p>
        </w:tc>
      </w:tr>
      <w:tr w:rsidR="00DE6567" w:rsidRPr="00843CC2" w:rsidTr="00DE6567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026591" w:rsidRDefault="00DE6567" w:rsidP="008B2CA1">
            <w:pPr>
              <w:jc w:val="left"/>
              <w:rPr>
                <w:b w:val="0"/>
              </w:rPr>
            </w:pPr>
            <w:r>
              <w:t>0.2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026591" w:rsidRDefault="00DE6567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Трикашный</w:t>
            </w:r>
            <w:proofErr w:type="spellEnd"/>
            <w:r>
              <w:rPr>
                <w:lang w:val="ru-RU"/>
              </w:rPr>
              <w:t xml:space="preserve">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5E4C28" w:rsidRDefault="00DE6567" w:rsidP="006935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новой пиктограммы, переделывание структуры документа, обновление </w:t>
            </w:r>
            <w:r>
              <w:t>UI</w:t>
            </w:r>
            <w:r>
              <w:rPr>
                <w:lang w:val="ru-RU"/>
              </w:rPr>
              <w:t xml:space="preserve"> (версия документа с неполным функционалом и с начальными примерами таблиц с элементами интерфейса)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202E88" w:rsidRDefault="00DE6567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#51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E6567" w:rsidRDefault="00DE6567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27.12.2013</w:t>
            </w:r>
          </w:p>
        </w:tc>
      </w:tr>
      <w:tr w:rsidR="00DE6567" w:rsidRPr="00D25378" w:rsidTr="00DE6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Default="00DE6567" w:rsidP="008B2CA1">
            <w:pPr>
              <w:jc w:val="left"/>
            </w:pPr>
            <w:r>
              <w:t>0.3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Трикашный</w:t>
            </w:r>
            <w:proofErr w:type="spellEnd"/>
            <w:r>
              <w:rPr>
                <w:lang w:val="ru-RU"/>
              </w:rPr>
              <w:t xml:space="preserve"> Артём,</w:t>
            </w:r>
          </w:p>
          <w:p w:rsidR="00DE6567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Татюшев Михаил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25378" w:rsidRDefault="00DE6567" w:rsidP="006935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Изменение </w:t>
            </w:r>
            <w:r>
              <w:t>UI</w:t>
            </w:r>
            <w:r>
              <w:rPr>
                <w:lang w:val="ru-RU"/>
              </w:rPr>
              <w:t xml:space="preserve">, добавление необходимых элементов. Версия без настроек и помощи. </w:t>
            </w:r>
            <w:proofErr w:type="gramStart"/>
            <w:r>
              <w:rPr>
                <w:lang w:val="ru-RU"/>
              </w:rPr>
              <w:t>Начиная с 1.2.8 элементы интерфейса не описаны до завтрашнего</w:t>
            </w:r>
            <w:proofErr w:type="gramEnd"/>
            <w:r>
              <w:rPr>
                <w:lang w:val="ru-RU"/>
              </w:rPr>
              <w:t xml:space="preserve"> дня.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25378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D25378">
              <w:rPr>
                <w:lang w:val="ru-RU"/>
              </w:rPr>
              <w:t>#51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25378" w:rsidRDefault="00DE6567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23.01.2014</w:t>
            </w:r>
          </w:p>
        </w:tc>
      </w:tr>
      <w:tr w:rsidR="00DE6567" w:rsidRPr="008A57BC" w:rsidTr="00DE6567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E6567" w:rsidRDefault="00DE6567" w:rsidP="008B2CA1">
            <w:pPr>
              <w:jc w:val="left"/>
              <w:rPr>
                <w:lang w:val="ru-RU"/>
              </w:rPr>
            </w:pPr>
            <w:r>
              <w:rPr>
                <w:lang w:val="ru-RU"/>
              </w:rPr>
              <w:t>1.0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E6567" w:rsidRDefault="00DE6567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Трикашный</w:t>
            </w:r>
            <w:proofErr w:type="spellEnd"/>
            <w:r>
              <w:rPr>
                <w:lang w:val="ru-RU"/>
              </w:rPr>
              <w:t xml:space="preserve"> Артём, Татюшев Михаил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Default="00DE6567" w:rsidP="006935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proofErr w:type="gramStart"/>
            <w:r>
              <w:rPr>
                <w:lang w:val="ru-RU"/>
              </w:rPr>
              <w:t>Предварительно-окончательная</w:t>
            </w:r>
            <w:proofErr w:type="gramEnd"/>
            <w:r>
              <w:rPr>
                <w:lang w:val="ru-RU"/>
              </w:rPr>
              <w:t xml:space="preserve"> версия пользовательского интерфейса, измененная в соответствии с указаниями и требованиями.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E6567" w:rsidRDefault="00DE6567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#82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E6567" w:rsidRPr="00D25378" w:rsidRDefault="008A57BC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03.</w:t>
            </w:r>
            <w:r>
              <w:t>03</w:t>
            </w:r>
            <w:r w:rsidR="00DE6567">
              <w:rPr>
                <w:lang w:val="ru-RU"/>
              </w:rPr>
              <w:t>.2014</w:t>
            </w:r>
          </w:p>
        </w:tc>
      </w:tr>
      <w:tr w:rsidR="00D67826" w:rsidRPr="00D67826" w:rsidTr="00DE65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67826" w:rsidRDefault="00D67826" w:rsidP="008B2CA1">
            <w:pPr>
              <w:jc w:val="left"/>
              <w:rPr>
                <w:lang w:val="ru-RU"/>
              </w:rPr>
            </w:pPr>
            <w:r>
              <w:rPr>
                <w:lang w:val="ru-RU"/>
              </w:rPr>
              <w:t>1.1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67826" w:rsidRDefault="00D67826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Трикашный</w:t>
            </w:r>
            <w:proofErr w:type="spellEnd"/>
            <w:r>
              <w:rPr>
                <w:lang w:val="ru-RU"/>
              </w:rPr>
              <w:t xml:space="preserve"> Артём, Татюшев Михаил, Иваненко Юрий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67826" w:rsidRDefault="00D67826" w:rsidP="006935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proofErr w:type="gramStart"/>
            <w:r>
              <w:rPr>
                <w:lang w:val="ru-RU"/>
              </w:rPr>
              <w:t>Финальная</w:t>
            </w:r>
            <w:proofErr w:type="gramEnd"/>
            <w:r>
              <w:rPr>
                <w:lang w:val="ru-RU"/>
              </w:rPr>
              <w:t xml:space="preserve"> версия пользовательского интерфейса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67826" w:rsidRPr="00D67826" w:rsidRDefault="00276EE4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hyperlink r:id="rId11" w:history="1">
              <w:r w:rsidRPr="00276EE4">
                <w:rPr>
                  <w:rStyle w:val="afb"/>
                  <w:lang w:val="ru-RU"/>
                </w:rPr>
                <w:t>#8</w:t>
              </w:r>
              <w:r w:rsidRPr="00276EE4">
                <w:rPr>
                  <w:rStyle w:val="afb"/>
                  <w:lang w:val="ru-RU"/>
                </w:rPr>
                <w:t>2</w:t>
              </w:r>
            </w:hyperlink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67826" w:rsidRDefault="00D67826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13.04.2014</w:t>
            </w:r>
          </w:p>
        </w:tc>
      </w:tr>
    </w:tbl>
    <w:p w:rsidR="00480697" w:rsidRDefault="00480697" w:rsidP="005D4744">
      <w:pPr>
        <w:rPr>
          <w:lang w:val="ru-RU"/>
        </w:rPr>
      </w:pPr>
    </w:p>
    <w:p w:rsidR="00480697" w:rsidRDefault="00480697" w:rsidP="00480697">
      <w:pPr>
        <w:rPr>
          <w:lang w:val="ru-RU"/>
        </w:rPr>
      </w:pPr>
      <w:r>
        <w:rPr>
          <w:lang w:val="ru-RU"/>
        </w:rPr>
        <w:br w:type="page"/>
      </w:r>
    </w:p>
    <w:p w:rsidR="00F370AB" w:rsidRDefault="00F370AB" w:rsidP="00F370AB">
      <w:pPr>
        <w:pStyle w:val="2"/>
        <w:rPr>
          <w:lang w:val="ru-RU"/>
        </w:rPr>
      </w:pPr>
      <w:bookmarkStart w:id="2" w:name="_Ref381296227"/>
      <w:bookmarkStart w:id="3" w:name="_Toc385183074"/>
      <w:r>
        <w:rPr>
          <w:lang w:val="ru-RU"/>
        </w:rPr>
        <w:lastRenderedPageBreak/>
        <w:t>Запуск программы</w:t>
      </w:r>
      <w:bookmarkEnd w:id="2"/>
      <w:bookmarkEnd w:id="3"/>
    </w:p>
    <w:p w:rsidR="0073224B" w:rsidRPr="00233DA5" w:rsidRDefault="0073224B" w:rsidP="0046655B">
      <w:pPr>
        <w:ind w:firstLine="431"/>
        <w:rPr>
          <w:sz w:val="24"/>
          <w:lang w:val="ru-RU"/>
        </w:rPr>
      </w:pPr>
      <w:r w:rsidRPr="00233DA5">
        <w:rPr>
          <w:sz w:val="24"/>
          <w:lang w:val="ru-RU"/>
        </w:rPr>
        <w:t xml:space="preserve">При установке приложения </w:t>
      </w:r>
      <w:proofErr w:type="spellStart"/>
      <w:r w:rsidRPr="00233DA5">
        <w:rPr>
          <w:sz w:val="24"/>
        </w:rPr>
        <w:t>CircleFilter</w:t>
      </w:r>
      <w:proofErr w:type="spellEnd"/>
      <w:r w:rsidRPr="00233DA5">
        <w:rPr>
          <w:sz w:val="24"/>
          <w:lang w:val="ru-RU"/>
        </w:rPr>
        <w:t xml:space="preserve"> мы увидим пиктограмму в правом верхнем углу на панели браузера </w:t>
      </w:r>
      <w:r w:rsidRPr="00233DA5">
        <w:rPr>
          <w:sz w:val="24"/>
        </w:rPr>
        <w:t>Google</w:t>
      </w:r>
      <w:r w:rsidRPr="00233DA5">
        <w:rPr>
          <w:sz w:val="24"/>
          <w:lang w:val="ru-RU"/>
        </w:rPr>
        <w:t xml:space="preserve"> </w:t>
      </w:r>
      <w:r w:rsidRPr="00233DA5">
        <w:rPr>
          <w:sz w:val="24"/>
        </w:rPr>
        <w:t>Chrome</w:t>
      </w:r>
      <w:r w:rsidRPr="00233DA5">
        <w:rPr>
          <w:sz w:val="24"/>
          <w:lang w:val="ru-RU"/>
        </w:rPr>
        <w:t>.</w:t>
      </w:r>
      <w:r w:rsidR="003C1F8D" w:rsidRPr="00233DA5">
        <w:rPr>
          <w:sz w:val="24"/>
          <w:lang w:val="ru-RU"/>
        </w:rPr>
        <w:t xml:space="preserve"> </w:t>
      </w:r>
    </w:p>
    <w:p w:rsidR="0073224B" w:rsidRDefault="0073224B" w:rsidP="0073224B">
      <w:pPr>
        <w:jc w:val="center"/>
        <w:rPr>
          <w:i/>
          <w:lang w:val="ru-RU"/>
        </w:rPr>
      </w:pPr>
    </w:p>
    <w:p w:rsidR="000838EB" w:rsidRDefault="00E735D2" w:rsidP="000838EB">
      <w:pPr>
        <w:keepNext/>
        <w:jc w:val="center"/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8pt;height:39pt">
            <v:imagedata r:id="rId12" o:title="1"/>
          </v:shape>
        </w:pict>
      </w:r>
    </w:p>
    <w:p w:rsidR="003C1F8D" w:rsidRPr="00C978DC" w:rsidRDefault="000838EB" w:rsidP="000838EB">
      <w:pPr>
        <w:pStyle w:val="af0"/>
        <w:jc w:val="center"/>
        <w:rPr>
          <w:i w:val="0"/>
          <w:sz w:val="22"/>
          <w:lang w:val="ru-RU"/>
        </w:rPr>
      </w:pPr>
      <w:r w:rsidRPr="00E735D2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E735D2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E735D2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E735D2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Пиктограмма </w:t>
      </w:r>
      <w:proofErr w:type="spellStart"/>
      <w:r w:rsidRPr="00C978DC">
        <w:rPr>
          <w:sz w:val="22"/>
          <w:lang w:val="ru-RU"/>
        </w:rPr>
        <w:t>CircleFilter</w:t>
      </w:r>
      <w:proofErr w:type="spellEnd"/>
    </w:p>
    <w:p w:rsidR="0046655B" w:rsidRPr="0046655B" w:rsidRDefault="0046655B" w:rsidP="0046655B">
      <w:pPr>
        <w:jc w:val="left"/>
        <w:rPr>
          <w:lang w:val="ru-RU"/>
        </w:rPr>
      </w:pPr>
      <w:r>
        <w:rPr>
          <w:lang w:val="ru-RU"/>
        </w:rPr>
        <w:tab/>
      </w:r>
    </w:p>
    <w:p w:rsidR="006E2C8C" w:rsidRDefault="0046655B" w:rsidP="0046655B">
      <w:pPr>
        <w:ind w:left="426" w:hanging="426"/>
        <w:rPr>
          <w:sz w:val="24"/>
          <w:lang w:val="ru-RU"/>
        </w:rPr>
      </w:pPr>
      <w:r>
        <w:rPr>
          <w:lang w:val="ru-RU"/>
        </w:rPr>
        <w:tab/>
      </w:r>
      <w:r w:rsidRPr="0046655B">
        <w:rPr>
          <w:sz w:val="24"/>
          <w:lang w:val="ru-RU"/>
        </w:rPr>
        <w:t>Для запуска расширения требуется нажать левой кнопкой мыши на пиктограмму.</w:t>
      </w:r>
    </w:p>
    <w:p w:rsidR="00F370AB" w:rsidRDefault="0046655B" w:rsidP="00F370AB">
      <w:pPr>
        <w:jc w:val="left"/>
        <w:rPr>
          <w:sz w:val="24"/>
          <w:lang w:val="ru-RU"/>
        </w:rPr>
      </w:pPr>
      <w:r>
        <w:rPr>
          <w:sz w:val="24"/>
          <w:lang w:val="ru-RU"/>
        </w:rPr>
        <w:br w:type="page"/>
      </w:r>
      <w:bookmarkStart w:id="4" w:name="_Первый_запуск_программы"/>
      <w:bookmarkEnd w:id="4"/>
    </w:p>
    <w:p w:rsidR="004100D9" w:rsidRDefault="00F370AB" w:rsidP="00F370AB">
      <w:pPr>
        <w:pStyle w:val="2"/>
        <w:rPr>
          <w:sz w:val="24"/>
          <w:lang w:val="ru-RU"/>
        </w:rPr>
      </w:pPr>
      <w:bookmarkStart w:id="5" w:name="_Ref381296256"/>
      <w:bookmarkStart w:id="6" w:name="_Toc385183075"/>
      <w:r w:rsidRPr="00F370AB">
        <w:rPr>
          <w:lang w:val="ru-RU"/>
        </w:rPr>
        <w:lastRenderedPageBreak/>
        <w:t>Стартовое окно</w:t>
      </w:r>
      <w:bookmarkEnd w:id="5"/>
      <w:bookmarkEnd w:id="6"/>
    </w:p>
    <w:p w:rsidR="000838EB" w:rsidRDefault="00531CE7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05C05C37" wp14:editId="3F9E4DDF">
            <wp:extent cx="8229600" cy="4773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50" w:rsidRPr="00C978DC" w:rsidRDefault="000838EB" w:rsidP="000838EB">
      <w:pPr>
        <w:pStyle w:val="af0"/>
        <w:jc w:val="center"/>
        <w:rPr>
          <w:sz w:val="22"/>
        </w:rPr>
      </w:pPr>
      <w:proofErr w:type="spellStart"/>
      <w:r w:rsidRPr="00C978DC">
        <w:rPr>
          <w:sz w:val="22"/>
        </w:rPr>
        <w:t>Рисунок</w:t>
      </w:r>
      <w:proofErr w:type="spellEnd"/>
      <w:r w:rsidRPr="00C978DC">
        <w:rPr>
          <w:sz w:val="22"/>
        </w:rPr>
        <w:t xml:space="preserve"> </w:t>
      </w:r>
      <w:r w:rsidRPr="00C978DC">
        <w:rPr>
          <w:sz w:val="22"/>
        </w:rPr>
        <w:fldChar w:fldCharType="begin"/>
      </w:r>
      <w:r w:rsidRPr="00C978DC">
        <w:rPr>
          <w:sz w:val="22"/>
        </w:rPr>
        <w:instrText xml:space="preserve"> SEQ Рисунок \* ARABIC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2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Стартовое окно</w:t>
      </w:r>
    </w:p>
    <w:p w:rsidR="00531CE7" w:rsidRDefault="00531CE7">
      <w:pPr>
        <w:jc w:val="left"/>
        <w:rPr>
          <w:i/>
        </w:rPr>
      </w:pPr>
      <w:r>
        <w:rPr>
          <w:i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693529" w:rsidTr="005C47B8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bookmarkStart w:id="7" w:name="OLE_LINK92"/>
            <w:bookmarkStart w:id="8" w:name="OLE_LINK93"/>
            <w:bookmarkStart w:id="9" w:name="OLE_LINK94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 w:rsidR="001F54C4">
              <w:rPr>
                <w:b/>
                <w:sz w:val="24"/>
                <w:lang w:val="ru-RU"/>
              </w:rPr>
              <w:t>/Описание</w:t>
            </w:r>
          </w:p>
        </w:tc>
      </w:tr>
      <w:tr w:rsidR="00693529" w:rsidRPr="00F370AB" w:rsidTr="005C47B8">
        <w:tc>
          <w:tcPr>
            <w:tcW w:w="558" w:type="dxa"/>
          </w:tcPr>
          <w:p w:rsidR="00693529" w:rsidRPr="00A173D1" w:rsidRDefault="00A173D1" w:rsidP="00434A22">
            <w:r>
              <w:t>1</w:t>
            </w:r>
          </w:p>
        </w:tc>
        <w:tc>
          <w:tcPr>
            <w:tcW w:w="2272" w:type="dxa"/>
          </w:tcPr>
          <w:p w:rsidR="00693529" w:rsidRPr="00153CBD" w:rsidRDefault="00A173D1" w:rsidP="005C47B8">
            <w:r>
              <w:t>filterButton</w:t>
            </w:r>
          </w:p>
        </w:tc>
        <w:tc>
          <w:tcPr>
            <w:tcW w:w="1701" w:type="dxa"/>
          </w:tcPr>
          <w:p w:rsidR="00693529" w:rsidRPr="008C2A1B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93529" w:rsidRPr="008C2A1B" w:rsidRDefault="0011005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93529" w:rsidRPr="008C2A1B" w:rsidRDefault="00E049FB" w:rsidP="00F370AB">
            <w:pPr>
              <w:rPr>
                <w:lang w:val="ru-RU"/>
              </w:rPr>
            </w:pPr>
            <w:r>
              <w:rPr>
                <w:lang w:val="ru-RU"/>
              </w:rPr>
              <w:t xml:space="preserve">Закрытие поля редактирования фильтра </w:t>
            </w:r>
            <w:r w:rsidR="0016153F">
              <w:rPr>
                <w:lang w:val="ru-RU"/>
              </w:rPr>
              <w:t>(</w:t>
            </w:r>
            <w:r w:rsidR="00F370AB">
              <w:rPr>
                <w:lang w:val="ru-RU"/>
              </w:rPr>
              <w:fldChar w:fldCharType="begin"/>
            </w:r>
            <w:r w:rsidR="00F370AB">
              <w:rPr>
                <w:lang w:val="ru-RU"/>
              </w:rPr>
              <w:instrText xml:space="preserve"> REF _Ref381296084 \r \h </w:instrText>
            </w:r>
            <w:r w:rsidR="00F370AB">
              <w:rPr>
                <w:lang w:val="ru-RU"/>
              </w:rPr>
            </w:r>
            <w:r w:rsidR="00F370AB">
              <w:rPr>
                <w:lang w:val="ru-RU"/>
              </w:rPr>
              <w:fldChar w:fldCharType="separate"/>
            </w:r>
            <w:r w:rsidR="00F370AB">
              <w:rPr>
                <w:lang w:val="ru-RU"/>
              </w:rPr>
              <w:t>3</w:t>
            </w:r>
            <w:r w:rsidR="00F370AB">
              <w:rPr>
                <w:lang w:val="ru-RU"/>
              </w:rPr>
              <w:fldChar w:fldCharType="end"/>
            </w:r>
            <w:r w:rsidR="00EE624A">
              <w:rPr>
                <w:lang w:val="ru-RU"/>
              </w:rPr>
              <w:t>)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A173D1" w:rsidRPr="00EC198A" w:rsidRDefault="00A173D1" w:rsidP="005C47B8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16153F">
            <w:pPr>
              <w:rPr>
                <w:lang w:val="ru-RU"/>
              </w:rPr>
            </w:pPr>
            <w:bookmarkStart w:id="10" w:name="OLE_LINK81"/>
            <w:bookmarkStart w:id="11" w:name="OLE_LINK82"/>
            <w:bookmarkStart w:id="12" w:name="OLE_LINK83"/>
            <w:r>
              <w:rPr>
                <w:lang w:val="ru-RU"/>
              </w:rPr>
              <w:t>Открытие меню со списком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_Ref381308623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4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  <w:bookmarkEnd w:id="10"/>
            <w:bookmarkEnd w:id="11"/>
            <w:bookmarkEnd w:id="12"/>
          </w:p>
        </w:tc>
      </w:tr>
      <w:tr w:rsidR="00A173D1" w:rsidRPr="003760A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bookmarkStart w:id="13" w:name="_Hlk385176783"/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A173D1" w:rsidRDefault="00A173D1" w:rsidP="005C47B8">
            <w:r>
              <w:t>orButton</w:t>
            </w:r>
          </w:p>
        </w:tc>
        <w:tc>
          <w:tcPr>
            <w:tcW w:w="1701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bookmarkEnd w:id="13"/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A173D1" w:rsidRDefault="00A173D1" w:rsidP="005C47B8">
            <w:r>
              <w:t>actionButton</w:t>
            </w:r>
          </w:p>
        </w:tc>
        <w:tc>
          <w:tcPr>
            <w:tcW w:w="1701" w:type="dxa"/>
          </w:tcPr>
          <w:p w:rsidR="00A173D1" w:rsidRPr="00EC198A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действия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_Ref384977607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18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A173D1" w:rsidRDefault="00A173D1" w:rsidP="005C47B8">
            <w:r>
              <w:t>accountText</w:t>
            </w:r>
          </w:p>
        </w:tc>
        <w:tc>
          <w:tcPr>
            <w:tcW w:w="1701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A173D1" w:rsidRDefault="00A173D1" w:rsidP="005C47B8">
            <w:r>
              <w:t>exitButton</w:t>
            </w:r>
          </w:p>
        </w:tc>
        <w:tc>
          <w:tcPr>
            <w:tcW w:w="1701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4B4067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A173D1" w:rsidRPr="00236A10" w:rsidRDefault="00A173D1" w:rsidP="005C47B8">
            <w:r>
              <w:t>helpButton</w:t>
            </w:r>
          </w:p>
        </w:tc>
        <w:tc>
          <w:tcPr>
            <w:tcW w:w="1701" w:type="dxa"/>
          </w:tcPr>
          <w:p w:rsidR="00A173D1" w:rsidRPr="00236A10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173D1" w:rsidRPr="00E00165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A173D1" w:rsidRDefault="00A173D1" w:rsidP="005C47B8">
            <w:r>
              <w:t>optionsButton</w:t>
            </w:r>
          </w:p>
        </w:tc>
        <w:tc>
          <w:tcPr>
            <w:tcW w:w="1701" w:type="dxa"/>
          </w:tcPr>
          <w:p w:rsidR="00A173D1" w:rsidRPr="00236A10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173D1" w:rsidRPr="00236A10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A173D1" w:rsidRDefault="00A173D1" w:rsidP="005C47B8">
            <w:r>
              <w:t>savingButton</w:t>
            </w:r>
          </w:p>
        </w:tc>
        <w:tc>
          <w:tcPr>
            <w:tcW w:w="1701" w:type="dxa"/>
          </w:tcPr>
          <w:p w:rsidR="00A173D1" w:rsidRPr="00236A10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A173D1" w:rsidRDefault="00A173D1" w:rsidP="00EC198A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A173D1" w:rsidRDefault="00A173D1" w:rsidP="005C47B8">
            <w:r>
              <w:t>loadingButton</w:t>
            </w:r>
          </w:p>
        </w:tc>
        <w:tc>
          <w:tcPr>
            <w:tcW w:w="1701" w:type="dxa"/>
          </w:tcPr>
          <w:p w:rsidR="00A173D1" w:rsidRPr="00236A10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5A4B77" w:rsidRDefault="00A173D1" w:rsidP="005C47B8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A173D1" w:rsidRPr="001F54C4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A173D1" w:rsidRPr="001F54C4" w:rsidRDefault="00A173D1" w:rsidP="00236A10">
            <w:pPr>
              <w:rPr>
                <w:lang w:val="ru-RU"/>
              </w:rPr>
            </w:pPr>
            <w:r>
              <w:t>deleteButton</w:t>
            </w:r>
          </w:p>
        </w:tc>
        <w:tc>
          <w:tcPr>
            <w:tcW w:w="1701" w:type="dxa"/>
          </w:tcPr>
          <w:p w:rsidR="00A173D1" w:rsidRPr="00236A10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A173D1" w:rsidRPr="00236A10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A173D1" w:rsidRPr="00EC198A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A173D1" w:rsidRPr="001F54C4" w:rsidRDefault="00A173D1" w:rsidP="00236A10">
            <w:pPr>
              <w:rPr>
                <w:lang w:val="ru-RU"/>
              </w:rPr>
            </w:pPr>
            <w:r>
              <w:t>acceptButton</w:t>
            </w:r>
          </w:p>
        </w:tc>
        <w:tc>
          <w:tcPr>
            <w:tcW w:w="1701" w:type="dxa"/>
          </w:tcPr>
          <w:p w:rsidR="00A173D1" w:rsidRPr="00236A10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A173D1" w:rsidRPr="00236A10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A173D1" w:rsidRDefault="00A173D1" w:rsidP="00236A10">
            <w:r>
              <w:t>descriptionText</w:t>
            </w:r>
          </w:p>
        </w:tc>
        <w:tc>
          <w:tcPr>
            <w:tcW w:w="1701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C0484D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A173D1" w:rsidRPr="00E735D2" w:rsidTr="005C47B8">
        <w:tc>
          <w:tcPr>
            <w:tcW w:w="558" w:type="dxa"/>
          </w:tcPr>
          <w:p w:rsidR="00A173D1" w:rsidRPr="00434A22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A173D1" w:rsidRDefault="00A173D1" w:rsidP="00236A10">
            <w:r>
              <w:t>importButton</w:t>
            </w:r>
          </w:p>
        </w:tc>
        <w:tc>
          <w:tcPr>
            <w:tcW w:w="1701" w:type="dxa"/>
          </w:tcPr>
          <w:p w:rsidR="00A173D1" w:rsidRDefault="00A173D1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C0484D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CC772D" w:rsidRDefault="00A173D1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</w:t>
            </w:r>
            <w:r w:rsidR="00CC772D">
              <w:rPr>
                <w:lang w:val="ru-RU"/>
              </w:rPr>
              <w:t xml:space="preserve"> файла. </w:t>
            </w:r>
          </w:p>
        </w:tc>
      </w:tr>
    </w:tbl>
    <w:bookmarkEnd w:id="7"/>
    <w:bookmarkEnd w:id="8"/>
    <w:bookmarkEnd w:id="9"/>
    <w:p w:rsidR="00693529" w:rsidRPr="00C978DC" w:rsidRDefault="00C978DC" w:rsidP="00C978DC">
      <w:pPr>
        <w:pStyle w:val="af0"/>
        <w:jc w:val="center"/>
        <w:rPr>
          <w:i w:val="0"/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стартового окна программы</w:t>
      </w:r>
    </w:p>
    <w:p w:rsidR="00504F15" w:rsidRPr="00C978DC" w:rsidRDefault="00504F15" w:rsidP="00C978DC">
      <w:pPr>
        <w:jc w:val="center"/>
        <w:rPr>
          <w:sz w:val="28"/>
          <w:lang w:val="ru-RU"/>
        </w:rPr>
      </w:pPr>
      <w:r w:rsidRPr="00C978DC">
        <w:rPr>
          <w:sz w:val="28"/>
          <w:lang w:val="ru-RU"/>
        </w:rPr>
        <w:br w:type="page"/>
      </w:r>
    </w:p>
    <w:p w:rsidR="008F6202" w:rsidRDefault="00F370AB" w:rsidP="00F370AB">
      <w:pPr>
        <w:pStyle w:val="2"/>
        <w:rPr>
          <w:lang w:val="ru-RU"/>
        </w:rPr>
      </w:pPr>
      <w:bookmarkStart w:id="14" w:name="_Закрытие_поля_с"/>
      <w:bookmarkStart w:id="15" w:name="_Ref381296084"/>
      <w:bookmarkStart w:id="16" w:name="_Toc385183076"/>
      <w:bookmarkEnd w:id="14"/>
      <w:r>
        <w:rPr>
          <w:lang w:val="ru-RU"/>
        </w:rPr>
        <w:lastRenderedPageBreak/>
        <w:t>Закрытие полей с выбором</w:t>
      </w:r>
      <w:bookmarkEnd w:id="15"/>
      <w:bookmarkEnd w:id="16"/>
    </w:p>
    <w:p w:rsidR="00C0484D" w:rsidRPr="00C0484D" w:rsidRDefault="00C0484D" w:rsidP="00C0484D">
      <w:pPr>
        <w:rPr>
          <w:lang w:val="ru-RU"/>
        </w:rPr>
      </w:pPr>
    </w:p>
    <w:p w:rsidR="000838EB" w:rsidRDefault="00531CE7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3E836CCF" wp14:editId="52F22767">
            <wp:extent cx="8229600" cy="47732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13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3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Закрытие полей с выбором</w:t>
      </w:r>
    </w:p>
    <w:p w:rsidR="00494B13" w:rsidRDefault="00494B13" w:rsidP="00494B13">
      <w:pPr>
        <w:jc w:val="center"/>
        <w:rPr>
          <w:i/>
          <w:lang w:val="ru-RU"/>
        </w:rPr>
      </w:pPr>
    </w:p>
    <w:p w:rsidR="00C0484D" w:rsidRDefault="00C0484D">
      <w:pPr>
        <w:jc w:val="left"/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C0484D" w:rsidTr="00D36A3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F370AB" w:rsidRPr="00E735D2" w:rsidTr="00D36A31">
        <w:tc>
          <w:tcPr>
            <w:tcW w:w="558" w:type="dxa"/>
          </w:tcPr>
          <w:p w:rsidR="00F370AB" w:rsidRPr="00A173D1" w:rsidRDefault="00A173D1" w:rsidP="00F370AB">
            <w:r>
              <w:t>1</w:t>
            </w:r>
          </w:p>
        </w:tc>
        <w:tc>
          <w:tcPr>
            <w:tcW w:w="2272" w:type="dxa"/>
          </w:tcPr>
          <w:p w:rsidR="00F370AB" w:rsidRPr="00153CBD" w:rsidRDefault="000214AB" w:rsidP="00F370AB">
            <w:r>
              <w:t>filterButton</w:t>
            </w:r>
          </w:p>
        </w:tc>
        <w:tc>
          <w:tcPr>
            <w:tcW w:w="1701" w:type="dxa"/>
          </w:tcPr>
          <w:p w:rsidR="00F370AB" w:rsidRPr="008C2A1B" w:rsidRDefault="00F370AB" w:rsidP="00F370A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370AB" w:rsidRPr="008C2A1B" w:rsidRDefault="00F370AB" w:rsidP="00F370A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370AB" w:rsidRPr="008C2A1B" w:rsidRDefault="00F370AB" w:rsidP="00F370AB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 xml:space="preserve">) </w:t>
            </w:r>
          </w:p>
        </w:tc>
      </w:tr>
      <w:tr w:rsidR="00A173D1" w:rsidRPr="00E735D2" w:rsidTr="00D36A31">
        <w:tc>
          <w:tcPr>
            <w:tcW w:w="558" w:type="dxa"/>
          </w:tcPr>
          <w:p w:rsidR="00A173D1" w:rsidRPr="008C2A1B" w:rsidRDefault="00A173D1" w:rsidP="00A173D1">
            <w:pPr>
              <w:rPr>
                <w:lang w:val="ru-RU"/>
              </w:rPr>
            </w:pPr>
            <w:bookmarkStart w:id="17" w:name="_Hlk385171321"/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A173D1" w:rsidRDefault="000214AB" w:rsidP="00F370AB">
            <w:r>
              <w:t>actionButton</w:t>
            </w:r>
          </w:p>
        </w:tc>
        <w:tc>
          <w:tcPr>
            <w:tcW w:w="1701" w:type="dxa"/>
          </w:tcPr>
          <w:p w:rsidR="00A173D1" w:rsidRDefault="00A173D1" w:rsidP="00F370A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F370A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F370AB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r w:rsidR="00CC772D">
              <w:fldChar w:fldCharType="begin"/>
            </w:r>
            <w:r w:rsidR="00CC772D">
              <w:rPr>
                <w:lang w:val="ru-RU"/>
              </w:rPr>
              <w:instrText xml:space="preserve"> REF _Ref384977607 \r \h </w:instrText>
            </w:r>
            <w:r w:rsidR="00CC772D">
              <w:fldChar w:fldCharType="separate"/>
            </w:r>
            <w:r w:rsidR="00CC772D">
              <w:rPr>
                <w:lang w:val="ru-RU"/>
              </w:rPr>
              <w:t>18</w:t>
            </w:r>
            <w:r w:rsidR="00CC772D">
              <w:fldChar w:fldCharType="end"/>
            </w:r>
            <w:r>
              <w:rPr>
                <w:lang w:val="ru-RU"/>
              </w:rPr>
              <w:t>)</w:t>
            </w:r>
          </w:p>
        </w:tc>
      </w:tr>
      <w:bookmarkEnd w:id="17"/>
      <w:tr w:rsidR="00A173D1" w:rsidRPr="00E735D2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A173D1" w:rsidRDefault="000214AB" w:rsidP="00434A22">
            <w:r>
              <w:t>accountText</w:t>
            </w:r>
          </w:p>
        </w:tc>
        <w:tc>
          <w:tcPr>
            <w:tcW w:w="1701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A173D1" w:rsidRPr="00E735D2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A173D1" w:rsidRDefault="000214AB" w:rsidP="00434A22">
            <w:r>
              <w:t>exitButton</w:t>
            </w:r>
          </w:p>
        </w:tc>
        <w:tc>
          <w:tcPr>
            <w:tcW w:w="1701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4B4067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A173D1" w:rsidRPr="00E735D2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A173D1" w:rsidRPr="00236A10" w:rsidRDefault="000214AB" w:rsidP="00434A22">
            <w:r>
              <w:t>helpButton</w:t>
            </w:r>
          </w:p>
        </w:tc>
        <w:tc>
          <w:tcPr>
            <w:tcW w:w="1701" w:type="dxa"/>
          </w:tcPr>
          <w:p w:rsidR="00A173D1" w:rsidRPr="00236A10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 w:rsidR="00CC772D">
              <w:rPr>
                <w:color w:val="FF0000"/>
              </w:rPr>
              <w:fldChar w:fldCharType="begin"/>
            </w:r>
            <w:r w:rsidR="00CC772D">
              <w:rPr>
                <w:lang w:val="ru-RU"/>
              </w:rPr>
              <w:instrText xml:space="preserve"> PAGEREF _Ref384977946 \h </w:instrText>
            </w:r>
            <w:r w:rsidR="00CC772D">
              <w:rPr>
                <w:color w:val="FF0000"/>
              </w:rPr>
            </w:r>
            <w:r w:rsidR="00CC772D">
              <w:rPr>
                <w:color w:val="FF0000"/>
              </w:rPr>
              <w:fldChar w:fldCharType="separate"/>
            </w:r>
            <w:r w:rsidR="00CC772D">
              <w:rPr>
                <w:noProof/>
                <w:lang w:val="ru-RU"/>
              </w:rPr>
              <w:t>20</w:t>
            </w:r>
            <w:r w:rsidR="00CC772D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173D1" w:rsidRPr="00A173D1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A173D1" w:rsidRDefault="000214AB" w:rsidP="00434A22">
            <w:r>
              <w:t>optionsButton</w:t>
            </w:r>
          </w:p>
        </w:tc>
        <w:tc>
          <w:tcPr>
            <w:tcW w:w="1701" w:type="dxa"/>
          </w:tcPr>
          <w:p w:rsidR="00A173D1" w:rsidRPr="00236A10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CC772D" w:rsidRDefault="00A173D1" w:rsidP="00CC772D">
            <w:r>
              <w:rPr>
                <w:lang w:val="ru-RU"/>
              </w:rPr>
              <w:t>Переход к настройкам программы (</w:t>
            </w:r>
            <w:r w:rsidR="00CC772D">
              <w:rPr>
                <w:lang w:val="ru-RU"/>
              </w:rPr>
              <w:fldChar w:fldCharType="begin"/>
            </w:r>
            <w:r w:rsidR="00CC772D">
              <w:rPr>
                <w:lang w:val="ru-RU"/>
              </w:rPr>
              <w:instrText xml:space="preserve"> REF _Ref384977959 \r \h </w:instrText>
            </w:r>
            <w:r w:rsidR="00CC772D">
              <w:rPr>
                <w:lang w:val="ru-RU"/>
              </w:rPr>
            </w:r>
            <w:r w:rsidR="00CC772D">
              <w:rPr>
                <w:lang w:val="ru-RU"/>
              </w:rPr>
              <w:fldChar w:fldCharType="separate"/>
            </w:r>
            <w:r w:rsidR="00CC772D">
              <w:rPr>
                <w:lang w:val="ru-RU"/>
              </w:rPr>
              <w:t>21</w:t>
            </w:r>
            <w:r w:rsidR="00CC772D"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  <w:r w:rsidR="00CC772D">
              <w:rPr>
                <w:lang w:val="ru-RU"/>
              </w:rPr>
              <w:t xml:space="preserve"> </w:t>
            </w:r>
          </w:p>
        </w:tc>
      </w:tr>
      <w:tr w:rsidR="00A173D1" w:rsidRPr="00E735D2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A173D1" w:rsidRDefault="000214AB" w:rsidP="005A68C8">
            <w:r>
              <w:t>descriptionText</w:t>
            </w:r>
          </w:p>
        </w:tc>
        <w:tc>
          <w:tcPr>
            <w:tcW w:w="1701" w:type="dxa"/>
          </w:tcPr>
          <w:p w:rsidR="00A173D1" w:rsidRDefault="00A173D1" w:rsidP="005A68C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5A68C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A173D1" w:rsidRDefault="00A173D1" w:rsidP="005A68C8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A173D1" w:rsidRPr="00E735D2" w:rsidTr="00D36A31">
        <w:tc>
          <w:tcPr>
            <w:tcW w:w="558" w:type="dxa"/>
          </w:tcPr>
          <w:p w:rsidR="00A173D1" w:rsidRDefault="00A173D1" w:rsidP="00A173D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A173D1" w:rsidRDefault="000214AB" w:rsidP="00434A22">
            <w:r>
              <w:t>importButton</w:t>
            </w:r>
          </w:p>
        </w:tc>
        <w:tc>
          <w:tcPr>
            <w:tcW w:w="1701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173D1" w:rsidRDefault="00A173D1" w:rsidP="00434A2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173D1" w:rsidRPr="00CC772D" w:rsidRDefault="00A173D1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</w:t>
            </w:r>
            <w:r w:rsidR="00CC772D">
              <w:rPr>
                <w:lang w:val="ru-RU"/>
              </w:rPr>
              <w:t>андартному окну открытия файла.</w:t>
            </w:r>
          </w:p>
        </w:tc>
      </w:tr>
    </w:tbl>
    <w:p w:rsidR="00C66FAA" w:rsidRPr="00C978DC" w:rsidRDefault="00C978DC" w:rsidP="00C978DC">
      <w:pPr>
        <w:pStyle w:val="af0"/>
        <w:jc w:val="center"/>
        <w:rPr>
          <w:i w:val="0"/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2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«Закрытие полей с выбором»</w:t>
      </w:r>
    </w:p>
    <w:p w:rsidR="005A68C8" w:rsidRDefault="005A68C8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5A68C8" w:rsidRDefault="00434A22" w:rsidP="00434A22">
      <w:pPr>
        <w:pStyle w:val="2"/>
        <w:rPr>
          <w:lang w:val="ru-RU"/>
        </w:rPr>
      </w:pPr>
      <w:bookmarkStart w:id="18" w:name="_Открытие_контекстного_меню"/>
      <w:bookmarkStart w:id="19" w:name="_Ref381308623"/>
      <w:bookmarkStart w:id="20" w:name="_Toc385183077"/>
      <w:bookmarkEnd w:id="18"/>
      <w:r>
        <w:rPr>
          <w:lang w:val="ru-RU"/>
        </w:rPr>
        <w:lastRenderedPageBreak/>
        <w:t>Открытие меню со списком критериев фильтра</w:t>
      </w:r>
      <w:bookmarkEnd w:id="19"/>
      <w:bookmarkEnd w:id="20"/>
    </w:p>
    <w:p w:rsidR="00EE624A" w:rsidRPr="00EE624A" w:rsidRDefault="00EE624A" w:rsidP="00EE624A">
      <w:pPr>
        <w:rPr>
          <w:lang w:val="ru-RU"/>
        </w:rPr>
      </w:pPr>
    </w:p>
    <w:p w:rsidR="000838EB" w:rsidRDefault="00C620D0" w:rsidP="000838EB">
      <w:pPr>
        <w:keepNext/>
      </w:pPr>
      <w:r w:rsidRPr="00C620D0">
        <w:rPr>
          <w:noProof/>
          <w:lang w:val="ru-RU" w:eastAsia="ru-RU"/>
        </w:rPr>
        <w:t xml:space="preserve"> </w:t>
      </w:r>
      <w:r w:rsidR="00D00FF6">
        <w:rPr>
          <w:noProof/>
          <w:lang w:val="ru-RU" w:eastAsia="ru-RU"/>
        </w:rPr>
        <w:drawing>
          <wp:inline distT="0" distB="0" distL="0" distR="0" wp14:anchorId="480E5C5E" wp14:editId="69FA6A4C">
            <wp:extent cx="8229600" cy="47732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67" w:rsidRPr="00C978DC" w:rsidRDefault="000838EB" w:rsidP="00C978DC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4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Открытие меню со списком критериев фильтра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434A22" w:rsidTr="00A96EF2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434A22" w:rsidRPr="00843CC2" w:rsidRDefault="00434A2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434A22" w:rsidRPr="00843CC2" w:rsidRDefault="00434A2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434A22" w:rsidRPr="00843CC2" w:rsidRDefault="00434A2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434A22" w:rsidRPr="00843CC2" w:rsidRDefault="00434A2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434A22" w:rsidRPr="00843CC2" w:rsidRDefault="00434A2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434A22" w:rsidRPr="00F370AB" w:rsidTr="00A96EF2">
        <w:tc>
          <w:tcPr>
            <w:tcW w:w="558" w:type="dxa"/>
          </w:tcPr>
          <w:p w:rsidR="00434A22" w:rsidRPr="00A173D1" w:rsidRDefault="00A173D1" w:rsidP="00A96EF2">
            <w:r>
              <w:t>1</w:t>
            </w:r>
          </w:p>
        </w:tc>
        <w:tc>
          <w:tcPr>
            <w:tcW w:w="2272" w:type="dxa"/>
          </w:tcPr>
          <w:p w:rsidR="00434A22" w:rsidRPr="00153CBD" w:rsidRDefault="000214AB" w:rsidP="00A96EF2">
            <w:r>
              <w:t>filterButton</w:t>
            </w:r>
          </w:p>
        </w:tc>
        <w:tc>
          <w:tcPr>
            <w:tcW w:w="1701" w:type="dxa"/>
          </w:tcPr>
          <w:p w:rsidR="00434A22" w:rsidRPr="008C2A1B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34A22" w:rsidRPr="008C2A1B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34A22" w:rsidRPr="008C2A1B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34A22" w:rsidRPr="00E735D2" w:rsidTr="00A96EF2">
        <w:tc>
          <w:tcPr>
            <w:tcW w:w="558" w:type="dxa"/>
          </w:tcPr>
          <w:p w:rsidR="00434A22" w:rsidRPr="00A173D1" w:rsidRDefault="00A173D1" w:rsidP="00A96EF2">
            <w:r>
              <w:t>2</w:t>
            </w:r>
          </w:p>
        </w:tc>
        <w:tc>
          <w:tcPr>
            <w:tcW w:w="2272" w:type="dxa"/>
          </w:tcPr>
          <w:p w:rsidR="00434A22" w:rsidRPr="00EC198A" w:rsidRDefault="000214AB" w:rsidP="00A96EF2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434A22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34A22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34A22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34A22" w:rsidRPr="00E735D2" w:rsidTr="00A96EF2">
        <w:tc>
          <w:tcPr>
            <w:tcW w:w="558" w:type="dxa"/>
          </w:tcPr>
          <w:p w:rsidR="00434A22" w:rsidRPr="00434A22" w:rsidRDefault="00A173D1" w:rsidP="00A96EF2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434A22" w:rsidRDefault="000214AB" w:rsidP="00A96EF2">
            <w:r>
              <w:t>filterButton</w:t>
            </w:r>
            <w:r w:rsidR="00FD4F6F">
              <w:t>1</w:t>
            </w:r>
          </w:p>
        </w:tc>
        <w:tc>
          <w:tcPr>
            <w:tcW w:w="1701" w:type="dxa"/>
          </w:tcPr>
          <w:p w:rsidR="00434A22" w:rsidRDefault="00434A2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34A22" w:rsidRPr="00FD4F6F" w:rsidRDefault="00FD4F6F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34A22" w:rsidRDefault="00FD4F6F" w:rsidP="00A96EF2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критерия фильтра «Количество +1» (</w:t>
            </w:r>
            <w:r w:rsidR="00A96EF2">
              <w:rPr>
                <w:color w:val="FF0000"/>
                <w:lang w:val="ru-RU"/>
              </w:rPr>
              <w:fldChar w:fldCharType="begin"/>
            </w:r>
            <w:r w:rsidR="00A96EF2">
              <w:rPr>
                <w:lang w:val="ru-RU"/>
              </w:rPr>
              <w:instrText xml:space="preserve"> REF _Ref381562748 \r \h </w:instrText>
            </w:r>
            <w:r w:rsidR="00A96EF2">
              <w:rPr>
                <w:color w:val="FF0000"/>
                <w:lang w:val="ru-RU"/>
              </w:rPr>
            </w:r>
            <w:r w:rsidR="00A96EF2">
              <w:rPr>
                <w:color w:val="FF0000"/>
                <w:lang w:val="ru-RU"/>
              </w:rPr>
              <w:fldChar w:fldCharType="separate"/>
            </w:r>
            <w:r w:rsidR="00A96EF2">
              <w:rPr>
                <w:lang w:val="ru-RU"/>
              </w:rPr>
              <w:t>5</w:t>
            </w:r>
            <w:r w:rsidR="00A96EF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FD4F6F" w:rsidRDefault="000214AB" w:rsidP="000214AB">
            <w:r>
              <w:t>filterButton</w:t>
            </w:r>
            <w:r w:rsidR="00FD4F6F">
              <w:t>2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 xml:space="preserve">Открытие окна с выбором параметров для критерия фильтра «Количество </w:t>
            </w:r>
            <w:proofErr w:type="spellStart"/>
            <w:r>
              <w:rPr>
                <w:lang w:val="ru-RU"/>
              </w:rPr>
              <w:t>репостов</w:t>
            </w:r>
            <w:proofErr w:type="spellEnd"/>
            <w:r>
              <w:rPr>
                <w:lang w:val="ru-RU"/>
              </w:rPr>
              <w:t>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_Ref384976495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6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.3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3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</w:t>
            </w:r>
            <w:r w:rsidR="00540D12">
              <w:rPr>
                <w:lang w:val="ru-RU"/>
              </w:rPr>
              <w:t>ия фильтра «Количество постов» (</w:t>
            </w:r>
            <w:r w:rsidR="00540D12">
              <w:rPr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_Ref384976508 \r \h </w:instrText>
            </w:r>
            <w:r w:rsidR="00540D12">
              <w:rPr>
                <w:lang w:val="ru-RU"/>
              </w:rPr>
            </w:r>
            <w:r w:rsidR="00540D12">
              <w:rPr>
                <w:lang w:val="ru-RU"/>
              </w:rPr>
              <w:fldChar w:fldCharType="separate"/>
            </w:r>
            <w:r w:rsidR="00540D12">
              <w:rPr>
                <w:lang w:val="ru-RU"/>
              </w:rPr>
              <w:t>7</w:t>
            </w:r>
            <w:r w:rsidR="00540D12"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.4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4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критерия фильтра «Количество комментариев»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_Ref384976517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8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.5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5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 xml:space="preserve">Открытие окна с выбором параметров для критерия фильтра «Связь пользователя </w:t>
            </w:r>
            <w:r>
              <w:t>CF</w:t>
            </w:r>
            <w:r w:rsidRPr="00FD4F6F">
              <w:rPr>
                <w:lang w:val="ru-RU"/>
              </w:rPr>
              <w:t xml:space="preserve"> </w:t>
            </w:r>
            <w:r>
              <w:rPr>
                <w:lang w:val="ru-RU"/>
              </w:rPr>
              <w:t>с пользователем»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_Ref384976526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9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.6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6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 xml:space="preserve">Открытие окна с выбором параметров для критерия фильтра «Количество дней </w:t>
            </w:r>
            <w:proofErr w:type="gramStart"/>
            <w:r>
              <w:rPr>
                <w:lang w:val="ru-RU"/>
              </w:rPr>
              <w:t>с даты</w:t>
            </w:r>
            <w:proofErr w:type="gramEnd"/>
            <w:r>
              <w:rPr>
                <w:lang w:val="ru-RU"/>
              </w:rPr>
              <w:t xml:space="preserve"> последней активности»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_Ref384976547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10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.7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7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критерия фильтра «Пол» (</w:t>
            </w:r>
            <w:r w:rsidR="00540D12">
              <w:rPr>
                <w:color w:val="FF0000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_Ref384976558 \r \h </w:instrText>
            </w:r>
            <w:r w:rsidR="00540D12">
              <w:rPr>
                <w:color w:val="FF0000"/>
              </w:rPr>
            </w:r>
            <w:r w:rsidR="00540D12">
              <w:rPr>
                <w:color w:val="FF0000"/>
              </w:rPr>
              <w:fldChar w:fldCharType="separate"/>
            </w:r>
            <w:r w:rsidR="00540D12">
              <w:rPr>
                <w:lang w:val="ru-RU"/>
              </w:rPr>
              <w:t>11</w:t>
            </w:r>
            <w:r w:rsidR="00540D12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.8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8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критерия фильтра «Место проживания»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_Ref384976567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12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Default="00A173D1" w:rsidP="00FD4F6F">
            <w:pPr>
              <w:rPr>
                <w:lang w:val="ru-RU"/>
              </w:rPr>
            </w:pPr>
            <w:r>
              <w:t>3</w:t>
            </w:r>
            <w:r w:rsidR="00FD4F6F">
              <w:rPr>
                <w:lang w:val="ru-RU"/>
              </w:rPr>
              <w:t>.9</w:t>
            </w:r>
          </w:p>
        </w:tc>
        <w:tc>
          <w:tcPr>
            <w:tcW w:w="2272" w:type="dxa"/>
          </w:tcPr>
          <w:p w:rsidR="00FD4F6F" w:rsidRDefault="000214AB" w:rsidP="00FD4F6F">
            <w:r>
              <w:t>filterButton</w:t>
            </w:r>
            <w:r w:rsidR="00FD4F6F">
              <w:t>9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Открытие окна с выбором параметров для критерия фильтра «Круги» (</w:t>
            </w:r>
            <w:r w:rsidR="00540D12">
              <w:rPr>
                <w:color w:val="FF0000"/>
                <w:lang w:val="ru-RU"/>
              </w:rPr>
              <w:fldChar w:fldCharType="begin"/>
            </w:r>
            <w:r w:rsidR="00540D12">
              <w:rPr>
                <w:lang w:val="ru-RU"/>
              </w:rPr>
              <w:instrText xml:space="preserve"> REF _Ref384976579 \r \h </w:instrText>
            </w:r>
            <w:r w:rsidR="00540D12">
              <w:rPr>
                <w:color w:val="FF0000"/>
                <w:lang w:val="ru-RU"/>
              </w:rPr>
            </w:r>
            <w:r w:rsidR="00540D12">
              <w:rPr>
                <w:color w:val="FF0000"/>
                <w:lang w:val="ru-RU"/>
              </w:rPr>
              <w:fldChar w:fldCharType="separate"/>
            </w:r>
            <w:r w:rsidR="00540D12">
              <w:rPr>
                <w:lang w:val="ru-RU"/>
              </w:rPr>
              <w:t>13</w:t>
            </w:r>
            <w:r w:rsidR="00540D12">
              <w:rPr>
                <w:color w:val="FF0000"/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9D0CCA" w:rsidRPr="00E735D2" w:rsidTr="00A96EF2">
        <w:tc>
          <w:tcPr>
            <w:tcW w:w="558" w:type="dxa"/>
          </w:tcPr>
          <w:p w:rsidR="009D0CCA" w:rsidRPr="00A173D1" w:rsidRDefault="009D0CCA" w:rsidP="00333171">
            <w:r>
              <w:t>5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9D0CCA" w:rsidRPr="00E735D2" w:rsidTr="00A96EF2">
        <w:tc>
          <w:tcPr>
            <w:tcW w:w="558" w:type="dxa"/>
          </w:tcPr>
          <w:p w:rsidR="009D0CCA" w:rsidRPr="00A173D1" w:rsidRDefault="009D0CCA" w:rsidP="00333171">
            <w:r>
              <w:t>6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9D0CCA" w:rsidRPr="004B4067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9D0CCA" w:rsidRPr="00E735D2" w:rsidTr="00A96EF2">
        <w:tc>
          <w:tcPr>
            <w:tcW w:w="558" w:type="dxa"/>
          </w:tcPr>
          <w:p w:rsidR="009D0CCA" w:rsidRPr="00A173D1" w:rsidRDefault="009D0CCA" w:rsidP="00333171">
            <w:r>
              <w:t>7</w:t>
            </w:r>
          </w:p>
        </w:tc>
        <w:tc>
          <w:tcPr>
            <w:tcW w:w="2272" w:type="dxa"/>
          </w:tcPr>
          <w:p w:rsidR="009D0CCA" w:rsidRPr="00236A10" w:rsidRDefault="009D0CCA" w:rsidP="00FD4F6F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9D0CCA" w:rsidRPr="00A173D1" w:rsidTr="00A96EF2">
        <w:tc>
          <w:tcPr>
            <w:tcW w:w="558" w:type="dxa"/>
          </w:tcPr>
          <w:p w:rsidR="009D0CCA" w:rsidRPr="00A173D1" w:rsidRDefault="009D0CCA" w:rsidP="00333171">
            <w:r>
              <w:t>8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9D0CCA" w:rsidRDefault="009D0CCA" w:rsidP="00CC772D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9D0CCA" w:rsidRPr="00F370AB" w:rsidTr="00A96EF2">
        <w:tc>
          <w:tcPr>
            <w:tcW w:w="558" w:type="dxa"/>
          </w:tcPr>
          <w:p w:rsidR="009D0CCA" w:rsidRPr="00A173D1" w:rsidRDefault="009D0CCA" w:rsidP="00333171">
            <w:r>
              <w:t>9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9D0CCA" w:rsidRPr="00E735D2" w:rsidTr="00A96EF2">
        <w:tc>
          <w:tcPr>
            <w:tcW w:w="558" w:type="dxa"/>
          </w:tcPr>
          <w:p w:rsidR="009D0CCA" w:rsidRPr="00A173D1" w:rsidRDefault="009D0CCA" w:rsidP="00333171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9D0CCA" w:rsidRPr="00E735D2" w:rsidRDefault="009D0CCA" w:rsidP="00CC772D">
            <w:pPr>
              <w:rPr>
                <w:lang w:val="ru-RU"/>
              </w:rPr>
            </w:pPr>
            <w:r>
              <w:rPr>
                <w:lang w:val="ru-RU"/>
              </w:rPr>
              <w:t xml:space="preserve">Загрузка формулы фильтра. Переход к стандартному окну открытия файла. </w:t>
            </w:r>
          </w:p>
        </w:tc>
      </w:tr>
      <w:tr w:rsidR="009D0CCA" w:rsidRPr="00DE6567" w:rsidTr="00A96EF2">
        <w:tc>
          <w:tcPr>
            <w:tcW w:w="558" w:type="dxa"/>
          </w:tcPr>
          <w:p w:rsidR="009D0CCA" w:rsidRPr="00A173D1" w:rsidRDefault="009D0CCA" w:rsidP="00333171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9D0CCA" w:rsidRPr="001F54C4" w:rsidRDefault="009D0CCA" w:rsidP="00FD4F6F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9D0CCA" w:rsidRPr="001F54C4" w:rsidTr="00A96EF2">
        <w:tc>
          <w:tcPr>
            <w:tcW w:w="558" w:type="dxa"/>
          </w:tcPr>
          <w:p w:rsidR="009D0CCA" w:rsidRPr="00A173D1" w:rsidRDefault="009D0CCA" w:rsidP="00333171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9D0CCA" w:rsidRPr="001F54C4" w:rsidRDefault="009D0CCA" w:rsidP="00FD4F6F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9D0CCA" w:rsidRPr="00236A10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9D0CCA" w:rsidRPr="00E735D2" w:rsidTr="00A96EF2">
        <w:tc>
          <w:tcPr>
            <w:tcW w:w="558" w:type="dxa"/>
          </w:tcPr>
          <w:p w:rsidR="009D0CCA" w:rsidRPr="00A173D1" w:rsidRDefault="009D0CCA" w:rsidP="00333171">
            <w:r>
              <w:rPr>
                <w:lang w:val="ru-RU"/>
              </w:rPr>
              <w:lastRenderedPageBreak/>
              <w:t>1</w:t>
            </w:r>
            <w:r>
              <w:t>3</w:t>
            </w:r>
          </w:p>
        </w:tc>
        <w:tc>
          <w:tcPr>
            <w:tcW w:w="2272" w:type="dxa"/>
          </w:tcPr>
          <w:p w:rsidR="009D0CCA" w:rsidRDefault="009D0CCA" w:rsidP="00FD4F6F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9D0CCA" w:rsidRDefault="009D0CCA" w:rsidP="00FD4F6F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FD4F6F" w:rsidRPr="00E735D2" w:rsidTr="00A96EF2">
        <w:tc>
          <w:tcPr>
            <w:tcW w:w="558" w:type="dxa"/>
          </w:tcPr>
          <w:p w:rsidR="00FD4F6F" w:rsidRPr="00A173D1" w:rsidRDefault="009D0CCA" w:rsidP="00A173D1">
            <w:r>
              <w:t>14</w:t>
            </w:r>
          </w:p>
        </w:tc>
        <w:tc>
          <w:tcPr>
            <w:tcW w:w="2272" w:type="dxa"/>
          </w:tcPr>
          <w:p w:rsidR="00FD4F6F" w:rsidRDefault="000214AB" w:rsidP="00FD4F6F">
            <w:r>
              <w:t>importButton</w:t>
            </w:r>
          </w:p>
        </w:tc>
        <w:tc>
          <w:tcPr>
            <w:tcW w:w="1701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D4F6F" w:rsidRDefault="00FD4F6F" w:rsidP="00FD4F6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D4F6F" w:rsidRDefault="00FD4F6F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4B4067" w:rsidRPr="00C978DC" w:rsidRDefault="00C978DC" w:rsidP="00C978DC">
      <w:pPr>
        <w:pStyle w:val="af0"/>
        <w:jc w:val="center"/>
        <w:rPr>
          <w:i w:val="0"/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3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при открытии меню со списком критериев фильтра</w:t>
      </w:r>
    </w:p>
    <w:p w:rsidR="00C66FAA" w:rsidRPr="00C978DC" w:rsidRDefault="0025011B" w:rsidP="00C978DC">
      <w:pPr>
        <w:jc w:val="center"/>
        <w:rPr>
          <w:i/>
          <w:sz w:val="28"/>
          <w:lang w:val="ru-RU"/>
        </w:rPr>
      </w:pPr>
      <w:r w:rsidRPr="00C978DC">
        <w:rPr>
          <w:i/>
          <w:sz w:val="28"/>
          <w:lang w:val="ru-RU"/>
        </w:rPr>
        <w:br w:type="page"/>
      </w:r>
    </w:p>
    <w:p w:rsidR="005E2543" w:rsidRDefault="005E2543" w:rsidP="005E2543">
      <w:pPr>
        <w:pStyle w:val="2"/>
        <w:rPr>
          <w:lang w:val="ru-RU"/>
        </w:rPr>
      </w:pPr>
      <w:bookmarkStart w:id="21" w:name="_Изменение_критериев_фильтра"/>
      <w:bookmarkStart w:id="22" w:name="_Ref381562748"/>
      <w:bookmarkStart w:id="23" w:name="_Toc385183078"/>
      <w:bookmarkEnd w:id="21"/>
      <w:r>
        <w:rPr>
          <w:lang w:val="ru-RU"/>
        </w:rPr>
        <w:lastRenderedPageBreak/>
        <w:t>Выбор параметров критерия фильтра</w:t>
      </w:r>
      <w:r w:rsidR="00AF66D4">
        <w:rPr>
          <w:lang w:val="ru-RU"/>
        </w:rPr>
        <w:t xml:space="preserve"> «Количество +1»</w:t>
      </w:r>
      <w:bookmarkEnd w:id="22"/>
      <w:bookmarkEnd w:id="23"/>
    </w:p>
    <w:p w:rsidR="00BA1B5D" w:rsidRPr="00BA1B5D" w:rsidRDefault="00BA1B5D" w:rsidP="00BA1B5D">
      <w:pPr>
        <w:rPr>
          <w:lang w:val="ru-RU"/>
        </w:rPr>
      </w:pPr>
    </w:p>
    <w:p w:rsidR="000838EB" w:rsidRDefault="00333171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015E7059" wp14:editId="1F08A8BA">
            <wp:extent cx="8229600" cy="47732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78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5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«Количество +1»</w:t>
      </w:r>
    </w:p>
    <w:p w:rsidR="00333171" w:rsidRDefault="00333171">
      <w:pPr>
        <w:jc w:val="left"/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A96EF2" w:rsidTr="00A96EF2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A96EF2" w:rsidRPr="00843CC2" w:rsidRDefault="00A96EF2" w:rsidP="00A96EF2">
            <w:pPr>
              <w:jc w:val="center"/>
              <w:rPr>
                <w:b/>
                <w:sz w:val="24"/>
                <w:lang w:val="ru-RU"/>
              </w:rPr>
            </w:pPr>
            <w:bookmarkStart w:id="24" w:name="OLE_LINK1"/>
            <w:bookmarkStart w:id="25" w:name="OLE_LINK2"/>
            <w:bookmarkStart w:id="26" w:name="OLE_LINK3"/>
            <w:bookmarkStart w:id="27" w:name="OLE_LINK4"/>
            <w:bookmarkStart w:id="28" w:name="OLE_LINK5"/>
            <w:bookmarkStart w:id="29" w:name="OLE_LINK6"/>
            <w:bookmarkStart w:id="30" w:name="OLE_LINK7"/>
            <w:bookmarkStart w:id="31" w:name="OLE_LINK8"/>
            <w:bookmarkStart w:id="32" w:name="OLE_LINK9"/>
            <w:bookmarkStart w:id="33" w:name="OLE_LINK10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A96EF2" w:rsidRPr="00843CC2" w:rsidRDefault="00A96EF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A96EF2" w:rsidRPr="00843CC2" w:rsidRDefault="00A96EF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A96EF2" w:rsidRPr="00843CC2" w:rsidRDefault="00A96EF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A96EF2" w:rsidRPr="00843CC2" w:rsidRDefault="00A96EF2" w:rsidP="00A96EF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A96EF2" w:rsidRPr="00F370AB" w:rsidTr="00A96EF2">
        <w:tc>
          <w:tcPr>
            <w:tcW w:w="558" w:type="dxa"/>
          </w:tcPr>
          <w:p w:rsidR="00A96EF2" w:rsidRPr="000214AB" w:rsidRDefault="000214AB" w:rsidP="00A96EF2">
            <w:r>
              <w:t>1</w:t>
            </w:r>
          </w:p>
        </w:tc>
        <w:tc>
          <w:tcPr>
            <w:tcW w:w="2272" w:type="dxa"/>
          </w:tcPr>
          <w:p w:rsidR="00A96EF2" w:rsidRPr="00153CBD" w:rsidRDefault="000214AB" w:rsidP="00A96EF2">
            <w:r>
              <w:t>filterButton</w:t>
            </w:r>
          </w:p>
        </w:tc>
        <w:tc>
          <w:tcPr>
            <w:tcW w:w="1701" w:type="dxa"/>
          </w:tcPr>
          <w:p w:rsidR="00A96EF2" w:rsidRPr="008C2A1B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Pr="008C2A1B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Pr="008C2A1B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Pr="000214AB" w:rsidRDefault="000214AB" w:rsidP="00A96EF2">
            <w:r>
              <w:t>2</w:t>
            </w:r>
          </w:p>
        </w:tc>
        <w:tc>
          <w:tcPr>
            <w:tcW w:w="2272" w:type="dxa"/>
          </w:tcPr>
          <w:p w:rsidR="00A96EF2" w:rsidRPr="00EC198A" w:rsidRDefault="000214AB" w:rsidP="00A96EF2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Pr="00434A22" w:rsidRDefault="000214AB" w:rsidP="00A96EF2">
            <w:pPr>
              <w:rPr>
                <w:lang w:val="ru-RU"/>
              </w:rPr>
            </w:pPr>
            <w:r>
              <w:t>3</w:t>
            </w:r>
            <w:r w:rsidR="00A96EF2"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</w:t>
            </w:r>
            <w:r w:rsidR="001D6EFB">
              <w:t>Button1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Pr="00FD4F6F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Pr="00605931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 xml:space="preserve">Поле для ввода минимального значения </w:t>
            </w:r>
            <w:r w:rsidR="003360A7">
              <w:rPr>
                <w:lang w:val="ru-RU"/>
              </w:rPr>
              <w:t>критерия</w:t>
            </w:r>
            <w:r w:rsidR="00FF70FC">
              <w:rPr>
                <w:lang w:val="ru-RU"/>
              </w:rPr>
              <w:t xml:space="preserve"> (</w:t>
            </w:r>
            <w:r w:rsidR="00FF70FC">
              <w:rPr>
                <w:rFonts w:cstheme="minorHAnsi"/>
                <w:lang w:val="ru-RU"/>
              </w:rPr>
              <w:t>Целое неотрицательное число ≤ 10000</w:t>
            </w:r>
            <w:r w:rsidR="00FF70FC">
              <w:rPr>
                <w:lang w:val="ru-RU"/>
              </w:rPr>
              <w:t>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Default="000214AB" w:rsidP="00A96EF2">
            <w:pPr>
              <w:rPr>
                <w:lang w:val="ru-RU"/>
              </w:rPr>
            </w:pPr>
            <w:r>
              <w:t>3</w:t>
            </w:r>
            <w:r w:rsidR="00A96EF2"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filterButton</w:t>
            </w:r>
            <w:r w:rsidR="00A96EF2">
              <w:t>2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Pr="00FF70FC" w:rsidRDefault="00605931" w:rsidP="0060593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максимального значения критерия</w:t>
            </w:r>
            <w:r w:rsidR="00FF70FC" w:rsidRPr="00FF70FC">
              <w:rPr>
                <w:lang w:val="ru-RU"/>
              </w:rPr>
              <w:t xml:space="preserve"> </w:t>
            </w:r>
            <w:bookmarkStart w:id="34" w:name="OLE_LINK11"/>
            <w:bookmarkStart w:id="35" w:name="OLE_LINK12"/>
            <w:bookmarkStart w:id="36" w:name="OLE_LINK13"/>
            <w:bookmarkStart w:id="37" w:name="OLE_LINK14"/>
            <w:bookmarkStart w:id="38" w:name="OLE_LINK15"/>
            <w:bookmarkStart w:id="39" w:name="OLE_LINK16"/>
            <w:r w:rsidR="00FF70FC" w:rsidRPr="00FF70FC">
              <w:rPr>
                <w:lang w:val="ru-RU"/>
              </w:rPr>
              <w:t>(</w:t>
            </w:r>
            <w:r w:rsidR="00FF70FC">
              <w:rPr>
                <w:rFonts w:cstheme="minorHAnsi"/>
                <w:lang w:val="ru-RU"/>
              </w:rPr>
              <w:t>Целое неотрицательное число ≤ 10000</w:t>
            </w:r>
            <w:r w:rsidR="00FF70FC" w:rsidRPr="00FF70FC">
              <w:rPr>
                <w:lang w:val="ru-RU"/>
              </w:rPr>
              <w:t>)</w:t>
            </w:r>
            <w:bookmarkEnd w:id="34"/>
            <w:bookmarkEnd w:id="35"/>
            <w:bookmarkEnd w:id="36"/>
            <w:bookmarkEnd w:id="37"/>
            <w:bookmarkEnd w:id="38"/>
            <w:bookmarkEnd w:id="39"/>
          </w:p>
        </w:tc>
      </w:tr>
      <w:tr w:rsidR="00A96EF2" w:rsidRPr="00E735D2" w:rsidTr="00A96EF2">
        <w:tc>
          <w:tcPr>
            <w:tcW w:w="558" w:type="dxa"/>
          </w:tcPr>
          <w:p w:rsidR="00A96EF2" w:rsidRDefault="000214AB" w:rsidP="00A96EF2">
            <w:pPr>
              <w:rPr>
                <w:lang w:val="ru-RU"/>
              </w:rPr>
            </w:pPr>
            <w:bookmarkStart w:id="40" w:name="_Hlk385162804"/>
            <w:r>
              <w:t>3</w:t>
            </w:r>
            <w:r w:rsidR="00A96EF2">
              <w:rPr>
                <w:lang w:val="ru-RU"/>
              </w:rPr>
              <w:t>.3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filterButton</w:t>
            </w:r>
            <w:r w:rsidR="00A96EF2">
              <w:t>3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Pr="00605931" w:rsidRDefault="00605931" w:rsidP="00A96EF2">
            <w:pPr>
              <w:rPr>
                <w:lang w:val="ru-RU"/>
              </w:rPr>
            </w:pPr>
            <w:r>
              <w:rPr>
                <w:lang w:val="ru-RU"/>
              </w:rPr>
              <w:t>Чекбокс, предназначенный для выбора параметра «Период»</w:t>
            </w:r>
            <w:r w:rsidR="00333171">
              <w:rPr>
                <w:lang w:val="ru-RU"/>
              </w:rPr>
              <w:t xml:space="preserve"> (доступ к выбору периода)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Default="000214AB" w:rsidP="00A96EF2">
            <w:pPr>
              <w:rPr>
                <w:lang w:val="ru-RU"/>
              </w:rPr>
            </w:pPr>
            <w:r>
              <w:t>3</w:t>
            </w:r>
            <w:r w:rsidR="00A96EF2">
              <w:rPr>
                <w:lang w:val="ru-RU"/>
              </w:rPr>
              <w:t>.4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filterButton</w:t>
            </w:r>
            <w:r w:rsidR="00A96EF2">
              <w:t>4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333171" w:rsidP="00A96EF2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A96EF2" w:rsidRDefault="00605931" w:rsidP="00A96EF2">
            <w:pPr>
              <w:rPr>
                <w:lang w:val="ru-RU"/>
              </w:rPr>
            </w:pPr>
            <w:r>
              <w:rPr>
                <w:lang w:val="ru-RU"/>
              </w:rPr>
              <w:t>Раскрывающийся список с вариантами параметра фильтра</w:t>
            </w:r>
            <w:r w:rsidR="00333171">
              <w:rPr>
                <w:lang w:val="ru-RU"/>
              </w:rPr>
              <w:t xml:space="preserve"> (</w:t>
            </w:r>
            <w:r w:rsidR="00333171">
              <w:rPr>
                <w:rFonts w:cstheme="minorHAnsi"/>
                <w:lang w:val="ru-RU"/>
              </w:rPr>
              <w:t>«за последний день», «за последнюю неделю», «за последний месяц», «за последние 3 месяца», «за последние полгода» «за последний год», «за все время»</w:t>
            </w:r>
            <w:r w:rsidR="00333171">
              <w:rPr>
                <w:lang w:val="ru-RU"/>
              </w:rPr>
              <w:t>)</w:t>
            </w:r>
          </w:p>
        </w:tc>
      </w:tr>
      <w:bookmarkEnd w:id="40"/>
      <w:tr w:rsidR="00A96EF2" w:rsidRPr="00E735D2" w:rsidTr="00A96EF2">
        <w:tc>
          <w:tcPr>
            <w:tcW w:w="558" w:type="dxa"/>
          </w:tcPr>
          <w:p w:rsidR="00A96EF2" w:rsidRDefault="000214AB" w:rsidP="00A96EF2">
            <w:pPr>
              <w:rPr>
                <w:lang w:val="ru-RU"/>
              </w:rPr>
            </w:pPr>
            <w:r>
              <w:t>3</w:t>
            </w:r>
            <w:r w:rsidR="00A96EF2">
              <w:rPr>
                <w:lang w:val="ru-RU"/>
              </w:rPr>
              <w:t>.5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filterButton</w:t>
            </w:r>
            <w:r w:rsidR="00A96EF2">
              <w:t>5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Default="00605931" w:rsidP="00A96EF2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Default="000214AB" w:rsidP="00A96EF2">
            <w:pPr>
              <w:rPr>
                <w:lang w:val="ru-RU"/>
              </w:rPr>
            </w:pPr>
            <w:r>
              <w:t>3</w:t>
            </w:r>
            <w:r w:rsidR="00A96EF2">
              <w:rPr>
                <w:lang w:val="ru-RU"/>
              </w:rPr>
              <w:t>.6</w:t>
            </w:r>
          </w:p>
        </w:tc>
        <w:tc>
          <w:tcPr>
            <w:tcW w:w="2272" w:type="dxa"/>
          </w:tcPr>
          <w:p w:rsidR="00A96EF2" w:rsidRDefault="000214AB" w:rsidP="00A96EF2">
            <w:r>
              <w:t>filterButton</w:t>
            </w:r>
            <w:r w:rsidR="00A96EF2">
              <w:t>6</w:t>
            </w:r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Pr="00605931" w:rsidRDefault="00605931" w:rsidP="00A96EF2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333171">
              <w:rPr>
                <w:color w:val="FF0000"/>
                <w:lang w:val="ru-RU"/>
              </w:rPr>
              <w:fldChar w:fldCharType="begin"/>
            </w:r>
            <w:r w:rsidR="00333171">
              <w:rPr>
                <w:lang w:val="ru-RU"/>
              </w:rPr>
              <w:instrText xml:space="preserve"> REF _Ref385162731 \r \h </w:instrText>
            </w:r>
            <w:r w:rsidR="00333171">
              <w:rPr>
                <w:color w:val="FF0000"/>
                <w:lang w:val="ru-RU"/>
              </w:rPr>
            </w:r>
            <w:r w:rsidR="00333171">
              <w:rPr>
                <w:color w:val="FF0000"/>
                <w:lang w:val="ru-RU"/>
              </w:rPr>
              <w:fldChar w:fldCharType="separate"/>
            </w:r>
            <w:r w:rsidR="00333171">
              <w:rPr>
                <w:lang w:val="ru-RU"/>
              </w:rPr>
              <w:t>14</w:t>
            </w:r>
            <w:r w:rsidR="00333171">
              <w:rPr>
                <w:color w:val="FF0000"/>
                <w:lang w:val="ru-RU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FF70FC" w:rsidRPr="00E735D2" w:rsidTr="00A96EF2">
        <w:tc>
          <w:tcPr>
            <w:tcW w:w="558" w:type="dxa"/>
          </w:tcPr>
          <w:p w:rsidR="00FF70FC" w:rsidRPr="000214AB" w:rsidRDefault="00FF70FC" w:rsidP="00333171">
            <w:r>
              <w:t>5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FF70FC" w:rsidRPr="00E735D2" w:rsidTr="00A96EF2">
        <w:tc>
          <w:tcPr>
            <w:tcW w:w="558" w:type="dxa"/>
          </w:tcPr>
          <w:p w:rsidR="00FF70FC" w:rsidRPr="000214AB" w:rsidRDefault="00FF70FC" w:rsidP="00333171">
            <w:r>
              <w:t>6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F70FC" w:rsidRPr="004B4067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FF70FC" w:rsidRPr="00E735D2" w:rsidTr="00A96EF2">
        <w:tc>
          <w:tcPr>
            <w:tcW w:w="558" w:type="dxa"/>
          </w:tcPr>
          <w:p w:rsidR="00FF70FC" w:rsidRPr="000214AB" w:rsidRDefault="00FF70FC" w:rsidP="00333171">
            <w:r>
              <w:t>7</w:t>
            </w:r>
          </w:p>
        </w:tc>
        <w:tc>
          <w:tcPr>
            <w:tcW w:w="2272" w:type="dxa"/>
          </w:tcPr>
          <w:p w:rsidR="00FF70FC" w:rsidRPr="00236A10" w:rsidRDefault="00FF70FC" w:rsidP="00A96EF2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F70FC" w:rsidRDefault="00FF70FC" w:rsidP="00FF70FC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F70FC" w:rsidRPr="00A173D1" w:rsidTr="00A96EF2">
        <w:tc>
          <w:tcPr>
            <w:tcW w:w="558" w:type="dxa"/>
          </w:tcPr>
          <w:p w:rsidR="00FF70FC" w:rsidRPr="000214AB" w:rsidRDefault="00FF70FC" w:rsidP="00333171">
            <w:r>
              <w:t>8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F70FC" w:rsidRDefault="00FF70FC" w:rsidP="00FF70FC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FF70FC" w:rsidRPr="00F370AB" w:rsidTr="00A96EF2">
        <w:tc>
          <w:tcPr>
            <w:tcW w:w="558" w:type="dxa"/>
          </w:tcPr>
          <w:p w:rsidR="00FF70FC" w:rsidRPr="000214AB" w:rsidRDefault="00FF70FC" w:rsidP="00333171">
            <w:r>
              <w:t>9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FF70FC" w:rsidRPr="00E735D2" w:rsidTr="00A96EF2">
        <w:tc>
          <w:tcPr>
            <w:tcW w:w="558" w:type="dxa"/>
          </w:tcPr>
          <w:p w:rsidR="00FF70FC" w:rsidRPr="000214AB" w:rsidRDefault="00FF70FC" w:rsidP="00333171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F70FC" w:rsidRPr="00E735D2" w:rsidRDefault="00FF70FC" w:rsidP="00FF70FC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FF70FC" w:rsidRPr="00DE6567" w:rsidTr="00A96EF2">
        <w:tc>
          <w:tcPr>
            <w:tcW w:w="558" w:type="dxa"/>
          </w:tcPr>
          <w:p w:rsidR="00FF70FC" w:rsidRPr="000214AB" w:rsidRDefault="00FF70FC" w:rsidP="00333171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FF70FC" w:rsidRPr="001F54C4" w:rsidRDefault="00FF70FC" w:rsidP="00A96EF2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FF70FC" w:rsidRPr="001F54C4" w:rsidTr="00A96EF2">
        <w:tc>
          <w:tcPr>
            <w:tcW w:w="558" w:type="dxa"/>
          </w:tcPr>
          <w:p w:rsidR="00FF70FC" w:rsidRPr="000214AB" w:rsidRDefault="00FF70FC" w:rsidP="00333171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FF70FC" w:rsidRPr="001F54C4" w:rsidRDefault="00FF70FC" w:rsidP="00A96EF2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FF70FC" w:rsidRPr="00236A10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FF70FC" w:rsidRPr="00E735D2" w:rsidTr="00A96EF2">
        <w:tc>
          <w:tcPr>
            <w:tcW w:w="558" w:type="dxa"/>
          </w:tcPr>
          <w:p w:rsidR="00FF70FC" w:rsidRPr="000214AB" w:rsidRDefault="00FF70FC" w:rsidP="00333171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FF70FC" w:rsidRDefault="00FF70FC" w:rsidP="00A96EF2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FF70FC" w:rsidRDefault="00FF70FC" w:rsidP="00A96EF2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A96EF2" w:rsidRPr="00E735D2" w:rsidTr="00A96EF2">
        <w:tc>
          <w:tcPr>
            <w:tcW w:w="558" w:type="dxa"/>
          </w:tcPr>
          <w:p w:rsidR="00A96EF2" w:rsidRPr="00FF70FC" w:rsidRDefault="00FF70FC" w:rsidP="000214AB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A96EF2" w:rsidRDefault="000214AB" w:rsidP="00A96EF2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A96EF2" w:rsidRDefault="00A96EF2" w:rsidP="00A96EF2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A96EF2" w:rsidRDefault="00A96EF2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p w:rsidR="00E00165" w:rsidRPr="00C978DC" w:rsidRDefault="00C978DC" w:rsidP="00C978DC">
      <w:pPr>
        <w:pStyle w:val="af0"/>
        <w:jc w:val="center"/>
        <w:rPr>
          <w:i w:val="0"/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4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</w:t>
      </w:r>
      <w:bookmarkStart w:id="41" w:name="OLE_LINK39"/>
      <w:bookmarkStart w:id="42" w:name="OLE_LINK40"/>
      <w:r w:rsidRPr="00C978DC">
        <w:rPr>
          <w:sz w:val="22"/>
          <w:lang w:val="ru-RU"/>
        </w:rPr>
        <w:t>Элементы окна выбора параметров критерия фильтра «Количество +1»</w:t>
      </w:r>
      <w:bookmarkEnd w:id="41"/>
      <w:bookmarkEnd w:id="42"/>
    </w:p>
    <w:p w:rsidR="00605931" w:rsidRDefault="00605931" w:rsidP="00E00165">
      <w:pPr>
        <w:jc w:val="left"/>
        <w:rPr>
          <w:i/>
          <w:lang w:val="ru-RU"/>
        </w:rPr>
      </w:pPr>
    </w:p>
    <w:p w:rsidR="00605931" w:rsidRDefault="00E00165" w:rsidP="00E00165">
      <w:pPr>
        <w:pStyle w:val="2"/>
        <w:rPr>
          <w:lang w:val="ru-RU"/>
        </w:rPr>
      </w:pPr>
      <w:bookmarkStart w:id="43" w:name="_Ref384976495"/>
      <w:bookmarkStart w:id="44" w:name="OLE_LINK37"/>
      <w:bookmarkStart w:id="45" w:name="OLE_LINK38"/>
      <w:bookmarkStart w:id="46" w:name="_Toc385183079"/>
      <w:r>
        <w:rPr>
          <w:lang w:val="ru-RU"/>
        </w:rPr>
        <w:lastRenderedPageBreak/>
        <w:t>Выбор параметров критерия фильтра «Количество репостов»</w:t>
      </w:r>
      <w:bookmarkEnd w:id="43"/>
      <w:bookmarkEnd w:id="46"/>
    </w:p>
    <w:bookmarkEnd w:id="44"/>
    <w:bookmarkEnd w:id="45"/>
    <w:p w:rsidR="000838EB" w:rsidRDefault="00333171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39A16633" wp14:editId="7FDA87CB">
            <wp:extent cx="8229600" cy="47732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71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6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«Количество </w:t>
      </w:r>
      <w:proofErr w:type="spellStart"/>
      <w:r w:rsidRPr="00C978DC">
        <w:rPr>
          <w:sz w:val="22"/>
          <w:lang w:val="ru-RU"/>
        </w:rPr>
        <w:t>репостов</w:t>
      </w:r>
      <w:proofErr w:type="spellEnd"/>
      <w:r w:rsidRPr="00C978DC">
        <w:rPr>
          <w:sz w:val="22"/>
          <w:lang w:val="ru-RU"/>
        </w:rPr>
        <w:t>»</w:t>
      </w:r>
    </w:p>
    <w:p w:rsidR="00333171" w:rsidRDefault="00333171" w:rsidP="00333171">
      <w:pPr>
        <w:rPr>
          <w:lang w:val="ru-RU"/>
        </w:rPr>
      </w:pPr>
    </w:p>
    <w:p w:rsidR="002D395F" w:rsidRPr="00333171" w:rsidRDefault="002D395F" w:rsidP="00333171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34A22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FD4F6F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минимального значения критерия</w:t>
            </w:r>
            <w:r w:rsidR="00824669">
              <w:rPr>
                <w:lang w:val="ru-RU"/>
              </w:rPr>
              <w:t xml:space="preserve"> </w:t>
            </w:r>
            <w:r w:rsidR="00824669" w:rsidRPr="00FF70FC">
              <w:rPr>
                <w:lang w:val="ru-RU"/>
              </w:rPr>
              <w:t>(</w:t>
            </w:r>
            <w:r w:rsidR="00824669">
              <w:rPr>
                <w:rFonts w:cstheme="minorHAnsi"/>
                <w:lang w:val="ru-RU"/>
              </w:rPr>
              <w:t>Целое неотрицательное число ≤ 10000</w:t>
            </w:r>
            <w:r w:rsidR="00824669" w:rsidRPr="00FF70FC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максимального значения критерия</w:t>
            </w:r>
            <w:r w:rsidR="00824669">
              <w:rPr>
                <w:lang w:val="ru-RU"/>
              </w:rPr>
              <w:t xml:space="preserve"> </w:t>
            </w:r>
            <w:r w:rsidR="00824669" w:rsidRPr="00FF70FC">
              <w:rPr>
                <w:lang w:val="ru-RU"/>
              </w:rPr>
              <w:t>(</w:t>
            </w:r>
            <w:r w:rsidR="00824669">
              <w:rPr>
                <w:rFonts w:cstheme="minorHAnsi"/>
                <w:lang w:val="ru-RU"/>
              </w:rPr>
              <w:t>Целое неотрицательное число ≤ 10000</w:t>
            </w:r>
            <w:r w:rsidR="00824669" w:rsidRPr="00FF70FC">
              <w:rPr>
                <w:lang w:val="ru-RU"/>
              </w:rPr>
              <w:t>)</w:t>
            </w:r>
          </w:p>
        </w:tc>
      </w:tr>
      <w:tr w:rsidR="00333171" w:rsidRPr="00E735D2" w:rsidTr="00333171">
        <w:tc>
          <w:tcPr>
            <w:tcW w:w="558" w:type="dxa"/>
          </w:tcPr>
          <w:p w:rsidR="00333171" w:rsidRDefault="00333171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.3</w:t>
            </w:r>
          </w:p>
        </w:tc>
        <w:tc>
          <w:tcPr>
            <w:tcW w:w="2272" w:type="dxa"/>
          </w:tcPr>
          <w:p w:rsidR="00333171" w:rsidRDefault="00333171" w:rsidP="00333171">
            <w:r>
              <w:t>filterButton3</w:t>
            </w:r>
          </w:p>
        </w:tc>
        <w:tc>
          <w:tcPr>
            <w:tcW w:w="1701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33171" w:rsidRPr="00605931" w:rsidRDefault="00333171" w:rsidP="0033317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>, предназначенный для выбора параметра «Период» (доступ к выбору периода)</w:t>
            </w:r>
          </w:p>
        </w:tc>
      </w:tr>
      <w:tr w:rsidR="00333171" w:rsidRPr="00E735D2" w:rsidTr="00333171">
        <w:tc>
          <w:tcPr>
            <w:tcW w:w="558" w:type="dxa"/>
          </w:tcPr>
          <w:p w:rsidR="00333171" w:rsidRDefault="00333171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.4</w:t>
            </w:r>
          </w:p>
        </w:tc>
        <w:tc>
          <w:tcPr>
            <w:tcW w:w="2272" w:type="dxa"/>
          </w:tcPr>
          <w:p w:rsidR="00333171" w:rsidRDefault="00333171" w:rsidP="00333171">
            <w:r>
              <w:t>filterButton4</w:t>
            </w:r>
          </w:p>
        </w:tc>
        <w:tc>
          <w:tcPr>
            <w:tcW w:w="1701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333171" w:rsidRDefault="00333171" w:rsidP="00333171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Раскрывающийся список с вариантами параметра фильтра (</w:t>
            </w:r>
            <w:r>
              <w:rPr>
                <w:rFonts w:cstheme="minorHAnsi"/>
                <w:lang w:val="ru-RU"/>
              </w:rPr>
              <w:t>«за последний день», «за последнюю неделю», «за последний месяц», «за последние 3 месяца», «за последние полгода» «за последний год», «за все время»</w:t>
            </w:r>
            <w:r>
              <w:rPr>
                <w:lang w:val="ru-RU"/>
              </w:rPr>
              <w:t>)</w:t>
            </w:r>
            <w:proofErr w:type="gramEnd"/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.5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filterButton5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.6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filterButton6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333171">
              <w:rPr>
                <w:color w:val="FF0000"/>
              </w:rPr>
              <w:fldChar w:fldCharType="begin"/>
            </w:r>
            <w:r w:rsidR="00333171">
              <w:rPr>
                <w:lang w:val="ru-RU"/>
              </w:rPr>
              <w:instrText xml:space="preserve"> REF _Ref385162731 \r \h </w:instrText>
            </w:r>
            <w:r w:rsidR="00333171">
              <w:rPr>
                <w:color w:val="FF0000"/>
              </w:rPr>
            </w:r>
            <w:r w:rsidR="00333171">
              <w:rPr>
                <w:color w:val="FF0000"/>
              </w:rPr>
              <w:fldChar w:fldCharType="separate"/>
            </w:r>
            <w:r w:rsidR="00333171">
              <w:rPr>
                <w:lang w:val="ru-RU"/>
              </w:rPr>
              <w:t>14</w:t>
            </w:r>
            <w:r w:rsidR="00333171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4</w:t>
            </w:r>
          </w:p>
        </w:tc>
        <w:tc>
          <w:tcPr>
            <w:tcW w:w="2272" w:type="dxa"/>
          </w:tcPr>
          <w:p w:rsidR="00531CE7" w:rsidRDefault="00531CE7" w:rsidP="00333171">
            <w:r>
              <w:t>accountText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5</w:t>
            </w:r>
          </w:p>
        </w:tc>
        <w:tc>
          <w:tcPr>
            <w:tcW w:w="2272" w:type="dxa"/>
          </w:tcPr>
          <w:p w:rsidR="00531CE7" w:rsidRDefault="00531CE7" w:rsidP="00333171">
            <w:r>
              <w:t>exitButton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4B406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6</w:t>
            </w:r>
          </w:p>
        </w:tc>
        <w:tc>
          <w:tcPr>
            <w:tcW w:w="2272" w:type="dxa"/>
          </w:tcPr>
          <w:p w:rsidR="00531CE7" w:rsidRPr="00236A10" w:rsidRDefault="00531CE7" w:rsidP="00333171">
            <w:r>
              <w:t>helpButton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824669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 w:rsidR="00824669">
              <w:rPr>
                <w:color w:val="FF0000"/>
              </w:rPr>
              <w:fldChar w:fldCharType="begin"/>
            </w:r>
            <w:r w:rsidR="00824669">
              <w:rPr>
                <w:lang w:val="ru-RU"/>
              </w:rPr>
              <w:instrText xml:space="preserve"> REF _Ref384977946 \r \h </w:instrText>
            </w:r>
            <w:r w:rsidR="00824669">
              <w:rPr>
                <w:color w:val="FF0000"/>
              </w:rPr>
            </w:r>
            <w:r w:rsidR="00824669">
              <w:rPr>
                <w:color w:val="FF0000"/>
              </w:rPr>
              <w:fldChar w:fldCharType="separate"/>
            </w:r>
            <w:r w:rsidR="00824669">
              <w:rPr>
                <w:lang w:val="ru-RU"/>
              </w:rPr>
              <w:t>20</w:t>
            </w:r>
            <w:r w:rsidR="00824669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A173D1" w:rsidTr="00333171">
        <w:tc>
          <w:tcPr>
            <w:tcW w:w="558" w:type="dxa"/>
          </w:tcPr>
          <w:p w:rsidR="00531CE7" w:rsidRPr="000214AB" w:rsidRDefault="00531CE7" w:rsidP="00333171">
            <w:r>
              <w:t>7</w:t>
            </w:r>
          </w:p>
        </w:tc>
        <w:tc>
          <w:tcPr>
            <w:tcW w:w="2272" w:type="dxa"/>
          </w:tcPr>
          <w:p w:rsidR="00531CE7" w:rsidRDefault="00531CE7" w:rsidP="00333171">
            <w:r>
              <w:t>optionsButton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824669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 w:rsidR="00824669">
              <w:rPr>
                <w:color w:val="FF0000"/>
              </w:rPr>
              <w:fldChar w:fldCharType="begin"/>
            </w:r>
            <w:r w:rsidR="00824669">
              <w:rPr>
                <w:lang w:val="ru-RU"/>
              </w:rPr>
              <w:instrText xml:space="preserve"> REF _Ref384977959 \r \h </w:instrText>
            </w:r>
            <w:r w:rsidR="00824669">
              <w:rPr>
                <w:color w:val="FF0000"/>
              </w:rPr>
            </w:r>
            <w:r w:rsidR="00824669">
              <w:rPr>
                <w:color w:val="FF0000"/>
              </w:rPr>
              <w:fldChar w:fldCharType="separate"/>
            </w:r>
            <w:r w:rsidR="00824669">
              <w:rPr>
                <w:lang w:val="ru-RU"/>
              </w:rPr>
              <w:t>21</w:t>
            </w:r>
            <w:r w:rsidR="00824669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8</w:t>
            </w:r>
          </w:p>
        </w:tc>
        <w:tc>
          <w:tcPr>
            <w:tcW w:w="2272" w:type="dxa"/>
          </w:tcPr>
          <w:p w:rsidR="00531CE7" w:rsidRDefault="00531CE7" w:rsidP="00333171">
            <w:r>
              <w:t>savingButton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9</w:t>
            </w:r>
          </w:p>
        </w:tc>
        <w:tc>
          <w:tcPr>
            <w:tcW w:w="2272" w:type="dxa"/>
          </w:tcPr>
          <w:p w:rsidR="00531CE7" w:rsidRDefault="00531CE7" w:rsidP="00333171">
            <w:r>
              <w:t>loadingButton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E735D2" w:rsidRDefault="00531CE7" w:rsidP="00824669">
            <w:pPr>
              <w:rPr>
                <w:lang w:val="ru-RU"/>
              </w:rPr>
            </w:pPr>
            <w:r>
              <w:rPr>
                <w:lang w:val="ru-RU"/>
              </w:rPr>
              <w:t xml:space="preserve">Загрузка формулы фильтра. Переход к стандартному окну открытия файла. </w:t>
            </w:r>
          </w:p>
        </w:tc>
      </w:tr>
      <w:tr w:rsidR="00531CE7" w:rsidRPr="00DE6567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deleteButton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1F54C4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acceptButton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531CE7" w:rsidRDefault="00531CE7" w:rsidP="00333171">
            <w:r>
              <w:t>descriptionText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531CE7" w:rsidRDefault="00531CE7" w:rsidP="00333171">
            <w:r>
              <w:t>importButton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C978DC" w:rsidRDefault="00C978DC" w:rsidP="00C978DC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5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выбора параметров критерия фильтра «Количество </w:t>
      </w:r>
      <w:proofErr w:type="spellStart"/>
      <w:r w:rsidRPr="00C978DC">
        <w:rPr>
          <w:sz w:val="22"/>
          <w:lang w:val="ru-RU"/>
        </w:rPr>
        <w:t>репостов</w:t>
      </w:r>
      <w:proofErr w:type="spellEnd"/>
      <w:r w:rsidRPr="00C978DC">
        <w:rPr>
          <w:sz w:val="22"/>
          <w:lang w:val="ru-RU"/>
        </w:rPr>
        <w:t>»</w:t>
      </w:r>
    </w:p>
    <w:p w:rsidR="00E00165" w:rsidRDefault="00E00165" w:rsidP="00E00165">
      <w:pPr>
        <w:pStyle w:val="2"/>
        <w:rPr>
          <w:lang w:val="ru-RU"/>
        </w:rPr>
      </w:pPr>
      <w:bookmarkStart w:id="47" w:name="_Ref384976508"/>
      <w:bookmarkStart w:id="48" w:name="_Toc385183080"/>
      <w:r>
        <w:rPr>
          <w:lang w:val="ru-RU"/>
        </w:rPr>
        <w:lastRenderedPageBreak/>
        <w:t>Выбор параметров критерия фильтра «Количество постов»</w:t>
      </w:r>
      <w:bookmarkEnd w:id="47"/>
      <w:bookmarkEnd w:id="48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60F29CEF" wp14:editId="567B62A7">
            <wp:extent cx="8229600" cy="47732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7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"Количество постов"</w:t>
      </w:r>
    </w:p>
    <w:p w:rsidR="002D395F" w:rsidRDefault="002D395F" w:rsidP="002D395F">
      <w:pPr>
        <w:rPr>
          <w:lang w:val="ru-RU"/>
        </w:rPr>
      </w:pPr>
    </w:p>
    <w:p w:rsidR="002D395F" w:rsidRPr="002D395F" w:rsidRDefault="002D395F" w:rsidP="002D395F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34A22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FD4F6F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минимального значения критерия</w:t>
            </w:r>
            <w:r w:rsidR="00986308">
              <w:rPr>
                <w:lang w:val="ru-RU"/>
              </w:rPr>
              <w:t xml:space="preserve"> </w:t>
            </w:r>
            <w:bookmarkStart w:id="49" w:name="OLE_LINK17"/>
            <w:bookmarkStart w:id="50" w:name="OLE_LINK18"/>
            <w:bookmarkStart w:id="51" w:name="OLE_LINK19"/>
            <w:r w:rsidR="00986308" w:rsidRPr="00FF70FC">
              <w:rPr>
                <w:lang w:val="ru-RU"/>
              </w:rPr>
              <w:t>(</w:t>
            </w:r>
            <w:r w:rsidR="00986308">
              <w:rPr>
                <w:rFonts w:cstheme="minorHAnsi"/>
                <w:lang w:val="ru-RU"/>
              </w:rPr>
              <w:t>Целое неотрицательное число ≤ 10000</w:t>
            </w:r>
            <w:r w:rsidR="00986308" w:rsidRPr="00FF70FC">
              <w:rPr>
                <w:lang w:val="ru-RU"/>
              </w:rPr>
              <w:t>)</w:t>
            </w:r>
            <w:bookmarkEnd w:id="49"/>
            <w:bookmarkEnd w:id="50"/>
            <w:bookmarkEnd w:id="51"/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максимального значения критерия</w:t>
            </w:r>
            <w:r w:rsidR="00986308">
              <w:rPr>
                <w:lang w:val="ru-RU"/>
              </w:rPr>
              <w:t xml:space="preserve"> </w:t>
            </w:r>
            <w:r w:rsidR="00986308" w:rsidRPr="00FF70FC">
              <w:rPr>
                <w:lang w:val="ru-RU"/>
              </w:rPr>
              <w:t>(</w:t>
            </w:r>
            <w:r w:rsidR="00986308">
              <w:rPr>
                <w:rFonts w:cstheme="minorHAnsi"/>
                <w:lang w:val="ru-RU"/>
              </w:rPr>
              <w:t>Целое неотрицательное число ≤ 10000</w:t>
            </w:r>
            <w:r w:rsidR="00986308" w:rsidRPr="00FF70FC">
              <w:rPr>
                <w:lang w:val="ru-RU"/>
              </w:rPr>
              <w:t>)</w:t>
            </w:r>
          </w:p>
        </w:tc>
      </w:tr>
      <w:tr w:rsidR="00333171" w:rsidRPr="00E735D2" w:rsidTr="00333171">
        <w:tc>
          <w:tcPr>
            <w:tcW w:w="558" w:type="dxa"/>
          </w:tcPr>
          <w:p w:rsidR="00333171" w:rsidRDefault="00333171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.3</w:t>
            </w:r>
          </w:p>
        </w:tc>
        <w:tc>
          <w:tcPr>
            <w:tcW w:w="2272" w:type="dxa"/>
          </w:tcPr>
          <w:p w:rsidR="00333171" w:rsidRDefault="00333171" w:rsidP="00333171">
            <w:r>
              <w:t>filterButton3</w:t>
            </w:r>
          </w:p>
        </w:tc>
        <w:tc>
          <w:tcPr>
            <w:tcW w:w="1701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33171" w:rsidRPr="00605931" w:rsidRDefault="00333171" w:rsidP="0033317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>, предназначенный для выбора параметра «Период» (доступ к выбору периода)</w:t>
            </w:r>
          </w:p>
        </w:tc>
      </w:tr>
      <w:tr w:rsidR="00333171" w:rsidRPr="00E735D2" w:rsidTr="00333171">
        <w:tc>
          <w:tcPr>
            <w:tcW w:w="558" w:type="dxa"/>
          </w:tcPr>
          <w:p w:rsidR="00333171" w:rsidRDefault="00333171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.4</w:t>
            </w:r>
          </w:p>
        </w:tc>
        <w:tc>
          <w:tcPr>
            <w:tcW w:w="2272" w:type="dxa"/>
          </w:tcPr>
          <w:p w:rsidR="00333171" w:rsidRDefault="00333171" w:rsidP="00333171">
            <w:r>
              <w:t>filterButton4</w:t>
            </w:r>
          </w:p>
        </w:tc>
        <w:tc>
          <w:tcPr>
            <w:tcW w:w="1701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33171" w:rsidRDefault="00333171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333171" w:rsidRDefault="00333171" w:rsidP="00333171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Раскрывающийся список с вариантами параметра фильтра (</w:t>
            </w:r>
            <w:r>
              <w:rPr>
                <w:rFonts w:cstheme="minorHAnsi"/>
                <w:lang w:val="ru-RU"/>
              </w:rPr>
              <w:t>«за последний день», «за последнюю неделю», «за последний месяц», «за последние 3 месяца», «за последние полгода» «за последний год», «за все время»</w:t>
            </w:r>
            <w:r>
              <w:rPr>
                <w:lang w:val="ru-RU"/>
              </w:rPr>
              <w:t>)</w:t>
            </w:r>
            <w:proofErr w:type="gramEnd"/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.5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filterButton5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.6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filterButton6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4</w:t>
            </w:r>
          </w:p>
        </w:tc>
        <w:tc>
          <w:tcPr>
            <w:tcW w:w="2272" w:type="dxa"/>
          </w:tcPr>
          <w:p w:rsidR="00531CE7" w:rsidRDefault="00531CE7" w:rsidP="00333171">
            <w:r>
              <w:t>accountText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5</w:t>
            </w:r>
          </w:p>
        </w:tc>
        <w:tc>
          <w:tcPr>
            <w:tcW w:w="2272" w:type="dxa"/>
          </w:tcPr>
          <w:p w:rsidR="00531CE7" w:rsidRDefault="00531CE7" w:rsidP="00333171">
            <w:r>
              <w:t>exitButton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4B406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6</w:t>
            </w:r>
          </w:p>
        </w:tc>
        <w:tc>
          <w:tcPr>
            <w:tcW w:w="2272" w:type="dxa"/>
          </w:tcPr>
          <w:p w:rsidR="00531CE7" w:rsidRPr="00236A10" w:rsidRDefault="00531CE7" w:rsidP="00333171">
            <w:r>
              <w:t>helpButton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986308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 w:rsidR="00986308">
              <w:rPr>
                <w:color w:val="FF0000"/>
              </w:rPr>
              <w:fldChar w:fldCharType="begin"/>
            </w:r>
            <w:r w:rsidR="00986308">
              <w:rPr>
                <w:lang w:val="ru-RU"/>
              </w:rPr>
              <w:instrText xml:space="preserve"> REF _Ref384977946 \r \h </w:instrText>
            </w:r>
            <w:r w:rsidR="00986308">
              <w:rPr>
                <w:color w:val="FF0000"/>
              </w:rPr>
            </w:r>
            <w:r w:rsidR="00986308">
              <w:rPr>
                <w:color w:val="FF0000"/>
              </w:rPr>
              <w:fldChar w:fldCharType="separate"/>
            </w:r>
            <w:r w:rsidR="00986308">
              <w:rPr>
                <w:lang w:val="ru-RU"/>
              </w:rPr>
              <w:t>20</w:t>
            </w:r>
            <w:r w:rsidR="00986308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A173D1" w:rsidTr="00333171">
        <w:tc>
          <w:tcPr>
            <w:tcW w:w="558" w:type="dxa"/>
          </w:tcPr>
          <w:p w:rsidR="00531CE7" w:rsidRPr="000214AB" w:rsidRDefault="00531CE7" w:rsidP="00333171">
            <w:r>
              <w:t>7</w:t>
            </w:r>
          </w:p>
        </w:tc>
        <w:tc>
          <w:tcPr>
            <w:tcW w:w="2272" w:type="dxa"/>
          </w:tcPr>
          <w:p w:rsidR="00531CE7" w:rsidRDefault="00531CE7" w:rsidP="00333171">
            <w:r>
              <w:t>optionsButton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986308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 w:rsidR="00986308">
              <w:rPr>
                <w:color w:val="FF0000"/>
              </w:rPr>
              <w:fldChar w:fldCharType="begin"/>
            </w:r>
            <w:r w:rsidR="00986308">
              <w:rPr>
                <w:lang w:val="ru-RU"/>
              </w:rPr>
              <w:instrText xml:space="preserve"> REF _Ref384977959 \r \h </w:instrText>
            </w:r>
            <w:r w:rsidR="00986308">
              <w:rPr>
                <w:color w:val="FF0000"/>
              </w:rPr>
            </w:r>
            <w:r w:rsidR="00986308">
              <w:rPr>
                <w:color w:val="FF0000"/>
              </w:rPr>
              <w:fldChar w:fldCharType="separate"/>
            </w:r>
            <w:r w:rsidR="00986308">
              <w:rPr>
                <w:lang w:val="ru-RU"/>
              </w:rPr>
              <w:t>21</w:t>
            </w:r>
            <w:r w:rsidR="00986308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8</w:t>
            </w:r>
          </w:p>
        </w:tc>
        <w:tc>
          <w:tcPr>
            <w:tcW w:w="2272" w:type="dxa"/>
          </w:tcPr>
          <w:p w:rsidR="00531CE7" w:rsidRDefault="00531CE7" w:rsidP="00333171">
            <w:r>
              <w:t>savingButton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9</w:t>
            </w:r>
          </w:p>
        </w:tc>
        <w:tc>
          <w:tcPr>
            <w:tcW w:w="2272" w:type="dxa"/>
          </w:tcPr>
          <w:p w:rsidR="00531CE7" w:rsidRDefault="00531CE7" w:rsidP="00333171">
            <w:r>
              <w:t>loadingButton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E735D2" w:rsidRDefault="00531CE7" w:rsidP="00986308">
            <w:pPr>
              <w:rPr>
                <w:lang w:val="ru-RU"/>
              </w:rPr>
            </w:pPr>
            <w:r>
              <w:rPr>
                <w:lang w:val="ru-RU"/>
              </w:rPr>
              <w:t xml:space="preserve">Загрузка формулы фильтра. Переход к стандартному окну открытия файла. </w:t>
            </w:r>
          </w:p>
        </w:tc>
      </w:tr>
      <w:tr w:rsidR="00531CE7" w:rsidRPr="00DE6567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deleteButton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1F54C4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acceptButton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531CE7" w:rsidRDefault="00531CE7" w:rsidP="00333171">
            <w:r>
              <w:t>descriptionText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531CE7" w:rsidRDefault="00531CE7" w:rsidP="00333171">
            <w:r>
              <w:t>importButton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C978DC" w:rsidRDefault="00C978DC" w:rsidP="00C978DC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6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выбора параметров критерия фильтра «Количество постов»</w:t>
      </w:r>
    </w:p>
    <w:p w:rsidR="00E00165" w:rsidRDefault="00E00165" w:rsidP="00E00165">
      <w:pPr>
        <w:pStyle w:val="2"/>
        <w:rPr>
          <w:lang w:val="ru-RU"/>
        </w:rPr>
      </w:pPr>
      <w:bookmarkStart w:id="52" w:name="_Ref384976517"/>
      <w:bookmarkStart w:id="53" w:name="_Toc385183081"/>
      <w:r>
        <w:rPr>
          <w:lang w:val="ru-RU"/>
        </w:rPr>
        <w:lastRenderedPageBreak/>
        <w:t>Выбор параметров критерия фильтра «Количество комментариев»</w:t>
      </w:r>
      <w:bookmarkEnd w:id="52"/>
      <w:bookmarkEnd w:id="53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53E554FD" wp14:editId="1FFA61D4">
            <wp:extent cx="8229600" cy="47732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8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"Количество комментариев"</w:t>
      </w:r>
    </w:p>
    <w:p w:rsidR="002D395F" w:rsidRDefault="002D395F" w:rsidP="002D395F">
      <w:pPr>
        <w:rPr>
          <w:lang w:val="ru-RU"/>
        </w:rPr>
      </w:pPr>
    </w:p>
    <w:p w:rsidR="002D395F" w:rsidRPr="002D395F" w:rsidRDefault="002D395F" w:rsidP="002D395F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34A22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FD4F6F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минимального значения критерия</w:t>
            </w:r>
            <w:r w:rsidR="00333171">
              <w:rPr>
                <w:lang w:val="ru-RU"/>
              </w:rPr>
              <w:t xml:space="preserve"> </w:t>
            </w:r>
            <w:bookmarkStart w:id="54" w:name="OLE_LINK44"/>
            <w:bookmarkStart w:id="55" w:name="OLE_LINK45"/>
            <w:bookmarkStart w:id="56" w:name="OLE_LINK46"/>
            <w:r w:rsidR="00333171" w:rsidRPr="00FF70FC">
              <w:rPr>
                <w:lang w:val="ru-RU"/>
              </w:rPr>
              <w:t>(</w:t>
            </w:r>
            <w:r w:rsidR="00333171">
              <w:rPr>
                <w:rFonts w:cstheme="minorHAnsi"/>
                <w:lang w:val="ru-RU"/>
              </w:rPr>
              <w:t>Целое неотрицательное число ≤ 10000</w:t>
            </w:r>
            <w:r w:rsidR="00333171" w:rsidRPr="00FF70FC">
              <w:rPr>
                <w:lang w:val="ru-RU"/>
              </w:rPr>
              <w:t>)</w:t>
            </w:r>
            <w:bookmarkEnd w:id="54"/>
            <w:bookmarkEnd w:id="55"/>
            <w:bookmarkEnd w:id="56"/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максимального значения критерия</w:t>
            </w:r>
            <w:r w:rsidR="0042240B">
              <w:rPr>
                <w:lang w:val="ru-RU"/>
              </w:rPr>
              <w:t xml:space="preserve"> </w:t>
            </w:r>
            <w:r w:rsidR="0042240B" w:rsidRPr="00FF70FC">
              <w:rPr>
                <w:lang w:val="ru-RU"/>
              </w:rPr>
              <w:t>(</w:t>
            </w:r>
            <w:r w:rsidR="0042240B">
              <w:rPr>
                <w:rFonts w:cstheme="minorHAnsi"/>
                <w:lang w:val="ru-RU"/>
              </w:rPr>
              <w:t>Целое неотрицательное число ≤ 10000</w:t>
            </w:r>
            <w:r w:rsidR="0042240B" w:rsidRPr="00FF70FC">
              <w:rPr>
                <w:lang w:val="ru-RU"/>
              </w:rPr>
              <w:t>)</w:t>
            </w:r>
          </w:p>
        </w:tc>
      </w:tr>
      <w:tr w:rsidR="002D395F" w:rsidRPr="00E735D2" w:rsidTr="00333171">
        <w:tc>
          <w:tcPr>
            <w:tcW w:w="558" w:type="dxa"/>
          </w:tcPr>
          <w:p w:rsidR="002D395F" w:rsidRDefault="002D395F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.3</w:t>
            </w:r>
          </w:p>
        </w:tc>
        <w:tc>
          <w:tcPr>
            <w:tcW w:w="2272" w:type="dxa"/>
          </w:tcPr>
          <w:p w:rsidR="002D395F" w:rsidRDefault="002D395F" w:rsidP="00333171">
            <w:r>
              <w:t>filterButton3</w:t>
            </w:r>
          </w:p>
        </w:tc>
        <w:tc>
          <w:tcPr>
            <w:tcW w:w="1701" w:type="dxa"/>
          </w:tcPr>
          <w:p w:rsidR="002D395F" w:rsidRDefault="002D395F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D395F" w:rsidRDefault="002D395F" w:rsidP="004224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D395F" w:rsidRPr="00605931" w:rsidRDefault="002D395F" w:rsidP="0042240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>, предназначенный для выбора параметра «Период» (доступ к выбору периода)</w:t>
            </w:r>
          </w:p>
        </w:tc>
      </w:tr>
      <w:tr w:rsidR="002D395F" w:rsidRPr="00E735D2" w:rsidTr="00333171">
        <w:tc>
          <w:tcPr>
            <w:tcW w:w="558" w:type="dxa"/>
          </w:tcPr>
          <w:p w:rsidR="002D395F" w:rsidRDefault="002D395F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.4</w:t>
            </w:r>
          </w:p>
        </w:tc>
        <w:tc>
          <w:tcPr>
            <w:tcW w:w="2272" w:type="dxa"/>
          </w:tcPr>
          <w:p w:rsidR="002D395F" w:rsidRDefault="002D395F" w:rsidP="00333171">
            <w:r>
              <w:t>filterButton4</w:t>
            </w:r>
          </w:p>
        </w:tc>
        <w:tc>
          <w:tcPr>
            <w:tcW w:w="1701" w:type="dxa"/>
          </w:tcPr>
          <w:p w:rsidR="002D395F" w:rsidRDefault="002D395F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D395F" w:rsidRDefault="002D395F" w:rsidP="0042240B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D395F" w:rsidRDefault="002D395F" w:rsidP="0042240B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Раскрывающийся список с вариантами параметра фильтра (</w:t>
            </w:r>
            <w:r>
              <w:rPr>
                <w:rFonts w:cstheme="minorHAnsi"/>
                <w:lang w:val="ru-RU"/>
              </w:rPr>
              <w:t>«за последний день», «за последнюю неделю», «за последний месяц», «за последние 3 месяца», «за последние полгода» «за последний год», «за все время»</w:t>
            </w:r>
            <w:r>
              <w:rPr>
                <w:lang w:val="ru-RU"/>
              </w:rPr>
              <w:t>)</w:t>
            </w:r>
            <w:proofErr w:type="gramEnd"/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.5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filterButton5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.6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filterButton6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4</w:t>
            </w:r>
          </w:p>
        </w:tc>
        <w:tc>
          <w:tcPr>
            <w:tcW w:w="2272" w:type="dxa"/>
          </w:tcPr>
          <w:p w:rsidR="00531CE7" w:rsidRDefault="00531CE7" w:rsidP="00333171">
            <w:r>
              <w:t>accountText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5</w:t>
            </w:r>
          </w:p>
        </w:tc>
        <w:tc>
          <w:tcPr>
            <w:tcW w:w="2272" w:type="dxa"/>
          </w:tcPr>
          <w:p w:rsidR="00531CE7" w:rsidRDefault="00531CE7" w:rsidP="00333171">
            <w:r>
              <w:t>exitButton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4B406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6</w:t>
            </w:r>
          </w:p>
        </w:tc>
        <w:tc>
          <w:tcPr>
            <w:tcW w:w="2272" w:type="dxa"/>
          </w:tcPr>
          <w:p w:rsidR="00531CE7" w:rsidRPr="00236A10" w:rsidRDefault="00531CE7" w:rsidP="00333171">
            <w:r>
              <w:t>helpButton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_Ref384977946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20</w:t>
            </w:r>
            <w:r w:rsidR="002D395F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A173D1" w:rsidTr="00333171">
        <w:tc>
          <w:tcPr>
            <w:tcW w:w="558" w:type="dxa"/>
          </w:tcPr>
          <w:p w:rsidR="00531CE7" w:rsidRPr="000214AB" w:rsidRDefault="00531CE7" w:rsidP="00333171">
            <w:r>
              <w:t>7</w:t>
            </w:r>
          </w:p>
        </w:tc>
        <w:tc>
          <w:tcPr>
            <w:tcW w:w="2272" w:type="dxa"/>
          </w:tcPr>
          <w:p w:rsidR="00531CE7" w:rsidRDefault="00531CE7" w:rsidP="00333171">
            <w:r>
              <w:t>optionsButton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_Ref384977959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21</w:t>
            </w:r>
            <w:r w:rsidR="002D395F"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8</w:t>
            </w:r>
          </w:p>
        </w:tc>
        <w:tc>
          <w:tcPr>
            <w:tcW w:w="2272" w:type="dxa"/>
          </w:tcPr>
          <w:p w:rsidR="00531CE7" w:rsidRDefault="00531CE7" w:rsidP="00333171">
            <w:r>
              <w:t>savingButton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9</w:t>
            </w:r>
          </w:p>
        </w:tc>
        <w:tc>
          <w:tcPr>
            <w:tcW w:w="2272" w:type="dxa"/>
          </w:tcPr>
          <w:p w:rsidR="00531CE7" w:rsidRDefault="00531CE7" w:rsidP="00333171">
            <w:r>
              <w:t>loadingButton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E735D2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531CE7" w:rsidRPr="00DE6567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deleteButton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1F54C4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531CE7" w:rsidRPr="001F54C4" w:rsidRDefault="00531CE7" w:rsidP="00333171">
            <w:pPr>
              <w:rPr>
                <w:lang w:val="ru-RU"/>
              </w:rPr>
            </w:pPr>
            <w:r>
              <w:t>acceptButton</w:t>
            </w:r>
          </w:p>
        </w:tc>
        <w:tc>
          <w:tcPr>
            <w:tcW w:w="1701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31CE7" w:rsidRPr="00236A10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531CE7" w:rsidRDefault="00531CE7" w:rsidP="00333171">
            <w:r>
              <w:t>descriptionText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531CE7" w:rsidRDefault="00531CE7" w:rsidP="00333171">
            <w:r>
              <w:t>importButton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C978DC" w:rsidRDefault="00C978DC" w:rsidP="00C978DC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7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выбора параметров критерия фильтра «Количество комментариев»</w:t>
      </w:r>
    </w:p>
    <w:p w:rsidR="00E00165" w:rsidRDefault="00E00165" w:rsidP="00E00165">
      <w:pPr>
        <w:pStyle w:val="2"/>
        <w:rPr>
          <w:lang w:val="ru-RU"/>
        </w:rPr>
      </w:pPr>
      <w:bookmarkStart w:id="57" w:name="_Ref384976526"/>
      <w:bookmarkStart w:id="58" w:name="_Toc385183082"/>
      <w:r>
        <w:rPr>
          <w:lang w:val="ru-RU"/>
        </w:rPr>
        <w:lastRenderedPageBreak/>
        <w:t xml:space="preserve">Выбор параметров критерия фильтра «Связь пользователя </w:t>
      </w:r>
      <w:r>
        <w:t>CF</w:t>
      </w:r>
      <w:r w:rsidRPr="00E00165">
        <w:rPr>
          <w:lang w:val="ru-RU"/>
        </w:rPr>
        <w:t xml:space="preserve"> </w:t>
      </w:r>
      <w:r>
        <w:rPr>
          <w:lang w:val="ru-RU"/>
        </w:rPr>
        <w:t>с пользователем»</w:t>
      </w:r>
      <w:bookmarkEnd w:id="57"/>
      <w:bookmarkEnd w:id="58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3032F6BA" wp14:editId="2E2FFC83">
            <wp:extent cx="8229600" cy="47732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9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"Связь пользователя </w:t>
      </w:r>
      <w:r w:rsidRPr="00C978DC">
        <w:rPr>
          <w:sz w:val="22"/>
        </w:rPr>
        <w:t>CF</w:t>
      </w:r>
      <w:r w:rsidRPr="00C978DC">
        <w:rPr>
          <w:sz w:val="22"/>
          <w:lang w:val="ru-RU"/>
        </w:rPr>
        <w:t xml:space="preserve"> с пользователем"</w:t>
      </w:r>
    </w:p>
    <w:p w:rsidR="002D395F" w:rsidRDefault="002D395F" w:rsidP="002D395F">
      <w:pPr>
        <w:rPr>
          <w:lang w:val="ru-RU"/>
        </w:rPr>
      </w:pPr>
    </w:p>
    <w:p w:rsidR="002D395F" w:rsidRPr="002D395F" w:rsidRDefault="002D395F" w:rsidP="002D395F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2D395F" w:rsidRPr="00E735D2" w:rsidTr="00333171">
        <w:tc>
          <w:tcPr>
            <w:tcW w:w="558" w:type="dxa"/>
          </w:tcPr>
          <w:p w:rsidR="002D395F" w:rsidRDefault="002D395F" w:rsidP="001766D3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1766D3"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D395F" w:rsidRPr="0042240B" w:rsidRDefault="002D395F" w:rsidP="0042240B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42240B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2D395F" w:rsidRDefault="002D395F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D395F" w:rsidRDefault="002D395F" w:rsidP="0042240B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D395F" w:rsidRDefault="008B0752" w:rsidP="008B0752">
            <w:pPr>
              <w:rPr>
                <w:lang w:val="ru-RU"/>
              </w:rPr>
            </w:pPr>
            <w:r w:rsidRPr="008B0752">
              <w:rPr>
                <w:lang w:val="ru-RU"/>
              </w:rPr>
              <w:t>Список, состоящий из элементов: «Двухсторонняя», «Односторонняя_1»</w:t>
            </w:r>
            <w:r>
              <w:rPr>
                <w:lang w:val="ru-RU"/>
              </w:rPr>
              <w:t xml:space="preserve">, </w:t>
            </w:r>
            <w:r w:rsidRPr="008B0752">
              <w:rPr>
                <w:lang w:val="ru-RU"/>
              </w:rPr>
              <w:t>«Односторонняя_2»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1766D3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1766D3"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531CE7" w:rsidRPr="0042240B" w:rsidRDefault="00531CE7" w:rsidP="0042240B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42240B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1766D3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1766D3"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31CE7" w:rsidRPr="0042240B" w:rsidRDefault="00531CE7" w:rsidP="0042240B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42240B"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1766D3" w:rsidRPr="00E735D2" w:rsidTr="00333171">
        <w:tc>
          <w:tcPr>
            <w:tcW w:w="558" w:type="dxa"/>
          </w:tcPr>
          <w:p w:rsidR="001766D3" w:rsidRPr="000214AB" w:rsidRDefault="001766D3" w:rsidP="0042240B">
            <w:r>
              <w:t>5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1766D3" w:rsidRPr="00E735D2" w:rsidTr="00333171">
        <w:tc>
          <w:tcPr>
            <w:tcW w:w="558" w:type="dxa"/>
          </w:tcPr>
          <w:p w:rsidR="001766D3" w:rsidRPr="000214AB" w:rsidRDefault="001766D3" w:rsidP="0042240B">
            <w:r>
              <w:t>6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766D3" w:rsidRPr="004B4067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1766D3" w:rsidRPr="00E735D2" w:rsidTr="00333171">
        <w:tc>
          <w:tcPr>
            <w:tcW w:w="558" w:type="dxa"/>
          </w:tcPr>
          <w:p w:rsidR="001766D3" w:rsidRPr="000214AB" w:rsidRDefault="001766D3" w:rsidP="0042240B">
            <w:r>
              <w:t>7</w:t>
            </w:r>
          </w:p>
        </w:tc>
        <w:tc>
          <w:tcPr>
            <w:tcW w:w="2272" w:type="dxa"/>
          </w:tcPr>
          <w:p w:rsidR="001766D3" w:rsidRPr="00236A10" w:rsidRDefault="001766D3" w:rsidP="00333171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766D3" w:rsidRDefault="001766D3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1766D3" w:rsidRPr="00A173D1" w:rsidTr="00333171">
        <w:tc>
          <w:tcPr>
            <w:tcW w:w="558" w:type="dxa"/>
          </w:tcPr>
          <w:p w:rsidR="001766D3" w:rsidRPr="000214AB" w:rsidRDefault="001766D3" w:rsidP="0042240B">
            <w:r>
              <w:t>8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766D3" w:rsidRDefault="001766D3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1766D3" w:rsidRPr="00F370AB" w:rsidTr="00333171">
        <w:tc>
          <w:tcPr>
            <w:tcW w:w="558" w:type="dxa"/>
          </w:tcPr>
          <w:p w:rsidR="001766D3" w:rsidRPr="000214AB" w:rsidRDefault="001766D3" w:rsidP="0042240B">
            <w:r>
              <w:t>9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1766D3" w:rsidRPr="00E735D2" w:rsidTr="00333171">
        <w:tc>
          <w:tcPr>
            <w:tcW w:w="558" w:type="dxa"/>
          </w:tcPr>
          <w:p w:rsidR="001766D3" w:rsidRPr="000214AB" w:rsidRDefault="001766D3" w:rsidP="0042240B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766D3" w:rsidRPr="00E735D2" w:rsidRDefault="001766D3" w:rsidP="002D3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1766D3" w:rsidRPr="00DE6567" w:rsidTr="00333171">
        <w:tc>
          <w:tcPr>
            <w:tcW w:w="558" w:type="dxa"/>
          </w:tcPr>
          <w:p w:rsidR="001766D3" w:rsidRPr="000214AB" w:rsidRDefault="001766D3" w:rsidP="0042240B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1766D3" w:rsidRPr="001F54C4" w:rsidRDefault="001766D3" w:rsidP="00333171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1766D3" w:rsidRPr="001F54C4" w:rsidTr="00333171">
        <w:tc>
          <w:tcPr>
            <w:tcW w:w="558" w:type="dxa"/>
          </w:tcPr>
          <w:p w:rsidR="001766D3" w:rsidRPr="000214AB" w:rsidRDefault="001766D3" w:rsidP="0042240B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1766D3" w:rsidRPr="001F54C4" w:rsidRDefault="001766D3" w:rsidP="00333171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1766D3" w:rsidRPr="00236A10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1766D3" w:rsidRPr="00E735D2" w:rsidTr="00333171">
        <w:tc>
          <w:tcPr>
            <w:tcW w:w="558" w:type="dxa"/>
          </w:tcPr>
          <w:p w:rsidR="001766D3" w:rsidRPr="000214AB" w:rsidRDefault="001766D3" w:rsidP="0042240B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1766D3" w:rsidRDefault="001766D3" w:rsidP="00333171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1766D3" w:rsidRDefault="001766D3" w:rsidP="0033317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531CE7" w:rsidRDefault="00531CE7" w:rsidP="00333171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Default="00C978DC" w:rsidP="00C978DC">
      <w:pPr>
        <w:pStyle w:val="af0"/>
        <w:jc w:val="center"/>
        <w:rPr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8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</w:t>
      </w:r>
      <w:bookmarkStart w:id="59" w:name="OLE_LINK41"/>
      <w:r w:rsidRPr="00C978DC">
        <w:rPr>
          <w:sz w:val="22"/>
          <w:lang w:val="ru-RU"/>
        </w:rPr>
        <w:t>Элементы окна выбора параметров критерия фильтра</w:t>
      </w:r>
      <w:bookmarkEnd w:id="59"/>
      <w:r w:rsidRPr="00C978DC">
        <w:rPr>
          <w:sz w:val="22"/>
          <w:lang w:val="ru-RU"/>
        </w:rPr>
        <w:t xml:space="preserve"> «Связь пользователя </w:t>
      </w:r>
      <w:r w:rsidRPr="00C978DC">
        <w:rPr>
          <w:sz w:val="22"/>
        </w:rPr>
        <w:t>CF</w:t>
      </w:r>
      <w:r w:rsidRPr="00C978DC">
        <w:rPr>
          <w:sz w:val="22"/>
          <w:lang w:val="ru-RU"/>
        </w:rPr>
        <w:t xml:space="preserve"> с пользователем»</w:t>
      </w:r>
    </w:p>
    <w:p w:rsidR="002D395F" w:rsidRPr="002D395F" w:rsidRDefault="002D395F" w:rsidP="00531CE7">
      <w:pPr>
        <w:rPr>
          <w:lang w:val="ru-RU"/>
        </w:rPr>
      </w:pPr>
    </w:p>
    <w:p w:rsidR="00E00165" w:rsidRDefault="00E00165" w:rsidP="00E00165">
      <w:pPr>
        <w:pStyle w:val="2"/>
        <w:rPr>
          <w:lang w:val="ru-RU"/>
        </w:rPr>
      </w:pPr>
      <w:bookmarkStart w:id="60" w:name="_Ref384976547"/>
      <w:bookmarkStart w:id="61" w:name="_Toc385183083"/>
      <w:r>
        <w:rPr>
          <w:lang w:val="ru-RU"/>
        </w:rPr>
        <w:lastRenderedPageBreak/>
        <w:t xml:space="preserve">Выбор параметров критерия фильтра «Количество дней </w:t>
      </w:r>
      <w:proofErr w:type="gramStart"/>
      <w:r>
        <w:rPr>
          <w:lang w:val="ru-RU"/>
        </w:rPr>
        <w:t>с даты</w:t>
      </w:r>
      <w:proofErr w:type="gramEnd"/>
      <w:r>
        <w:rPr>
          <w:lang w:val="ru-RU"/>
        </w:rPr>
        <w:t xml:space="preserve"> последней активности»</w:t>
      </w:r>
      <w:bookmarkEnd w:id="60"/>
      <w:bookmarkEnd w:id="61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3129FA31" wp14:editId="32700271">
            <wp:extent cx="8229600" cy="47732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10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"Количество дней </w:t>
      </w:r>
      <w:proofErr w:type="gramStart"/>
      <w:r w:rsidRPr="00C978DC">
        <w:rPr>
          <w:sz w:val="22"/>
          <w:lang w:val="ru-RU"/>
        </w:rPr>
        <w:t>с даты</w:t>
      </w:r>
      <w:proofErr w:type="gramEnd"/>
      <w:r w:rsidRPr="00C978DC">
        <w:rPr>
          <w:sz w:val="22"/>
          <w:lang w:val="ru-RU"/>
        </w:rPr>
        <w:t xml:space="preserve"> последней активности"</w:t>
      </w:r>
    </w:p>
    <w:p w:rsidR="002D395F" w:rsidRPr="002D395F" w:rsidRDefault="000838EB" w:rsidP="00C978DC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34A22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FD4F6F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E74274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минимального значения критерия</w:t>
            </w:r>
            <w:r w:rsidR="00E74274">
              <w:rPr>
                <w:lang w:val="ru-RU"/>
              </w:rPr>
              <w:t xml:space="preserve"> </w:t>
            </w:r>
            <w:r w:rsidR="001766D3">
              <w:rPr>
                <w:lang w:val="ru-RU"/>
              </w:rPr>
              <w:t>(</w:t>
            </w:r>
            <w:r w:rsidR="001766D3" w:rsidRPr="001766D3">
              <w:rPr>
                <w:lang w:val="ru-RU"/>
              </w:rPr>
              <w:t>Целое неотрицательное число ≤ 1000</w:t>
            </w:r>
            <w:r w:rsidR="001766D3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.2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Поле для ввода максимального значения критерия</w:t>
            </w:r>
            <w:r w:rsidR="001766D3">
              <w:rPr>
                <w:lang w:val="ru-RU"/>
              </w:rPr>
              <w:t xml:space="preserve"> (</w:t>
            </w:r>
            <w:r w:rsidR="001766D3">
              <w:rPr>
                <w:rFonts w:cstheme="minorHAnsi"/>
                <w:lang w:val="ru-RU"/>
              </w:rPr>
              <w:t xml:space="preserve">Целое неотрицательное число </w:t>
            </w:r>
            <w:r w:rsidR="001766D3" w:rsidRPr="001766D3">
              <w:rPr>
                <w:rFonts w:cstheme="minorHAnsi"/>
                <w:lang w:val="ru-RU"/>
              </w:rPr>
              <w:t>≤ 1000</w:t>
            </w:r>
            <w:r w:rsidR="001766D3"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1766D3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1766D3"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31CE7" w:rsidRPr="0042240B" w:rsidRDefault="00531CE7" w:rsidP="0042240B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42240B"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1766D3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1766D3"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531CE7" w:rsidRPr="0042240B" w:rsidRDefault="00531CE7" w:rsidP="0042240B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42240B">
              <w:rPr>
                <w:lang w:val="ru-RU"/>
              </w:rPr>
              <w:t>4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5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6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4B4067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7</w:t>
            </w:r>
          </w:p>
        </w:tc>
        <w:tc>
          <w:tcPr>
            <w:tcW w:w="2272" w:type="dxa"/>
          </w:tcPr>
          <w:p w:rsidR="0042240B" w:rsidRPr="00236A10" w:rsidRDefault="0042240B" w:rsidP="00333171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A173D1" w:rsidTr="00333171">
        <w:tc>
          <w:tcPr>
            <w:tcW w:w="558" w:type="dxa"/>
          </w:tcPr>
          <w:p w:rsidR="0042240B" w:rsidRPr="000214AB" w:rsidRDefault="0042240B" w:rsidP="0042240B">
            <w:r>
              <w:t>8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F370AB" w:rsidTr="00333171">
        <w:tc>
          <w:tcPr>
            <w:tcW w:w="558" w:type="dxa"/>
          </w:tcPr>
          <w:p w:rsidR="0042240B" w:rsidRPr="000214AB" w:rsidRDefault="0042240B" w:rsidP="0042240B">
            <w:r>
              <w:t>9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E735D2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 xml:space="preserve">Загрузка формулы фильтра. Переход к стандартному окну открытия файла. </w:t>
            </w:r>
          </w:p>
        </w:tc>
      </w:tr>
      <w:tr w:rsidR="0042240B" w:rsidRPr="00DE6567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1F54C4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42240B" w:rsidRDefault="0042240B" w:rsidP="0042240B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42240B" w:rsidRDefault="0042240B" w:rsidP="0042240B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C978DC" w:rsidRDefault="00C978DC" w:rsidP="00C978DC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9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</w:t>
      </w:r>
      <w:bookmarkStart w:id="62" w:name="OLE_LINK42"/>
      <w:bookmarkStart w:id="63" w:name="OLE_LINK43"/>
      <w:r w:rsidRPr="00C978DC">
        <w:rPr>
          <w:sz w:val="22"/>
          <w:lang w:val="ru-RU"/>
        </w:rPr>
        <w:t xml:space="preserve">Элементы окна выбора параметров критерия фильтра </w:t>
      </w:r>
      <w:bookmarkEnd w:id="62"/>
      <w:bookmarkEnd w:id="63"/>
      <w:r w:rsidRPr="00C978DC">
        <w:rPr>
          <w:sz w:val="22"/>
          <w:lang w:val="ru-RU"/>
        </w:rPr>
        <w:t xml:space="preserve">"Количество дней </w:t>
      </w:r>
      <w:proofErr w:type="gramStart"/>
      <w:r w:rsidRPr="00C978DC">
        <w:rPr>
          <w:sz w:val="22"/>
          <w:lang w:val="ru-RU"/>
        </w:rPr>
        <w:t>с даты</w:t>
      </w:r>
      <w:proofErr w:type="gramEnd"/>
      <w:r w:rsidRPr="00C978DC">
        <w:rPr>
          <w:sz w:val="22"/>
          <w:lang w:val="ru-RU"/>
        </w:rPr>
        <w:t xml:space="preserve"> последней активности"</w:t>
      </w:r>
    </w:p>
    <w:p w:rsidR="002D395F" w:rsidRDefault="002D395F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64" w:name="_Ref384976558"/>
      <w:r>
        <w:rPr>
          <w:lang w:val="ru-RU"/>
        </w:rPr>
        <w:br w:type="page"/>
      </w:r>
    </w:p>
    <w:p w:rsidR="00E00165" w:rsidRDefault="00E00165" w:rsidP="00E00165">
      <w:pPr>
        <w:pStyle w:val="2"/>
        <w:rPr>
          <w:lang w:val="ru-RU"/>
        </w:rPr>
      </w:pPr>
      <w:bookmarkStart w:id="65" w:name="_Toc385183084"/>
      <w:r>
        <w:rPr>
          <w:lang w:val="ru-RU"/>
        </w:rPr>
        <w:lastRenderedPageBreak/>
        <w:t>Выбор параметров критерия фильтра «Пол»</w:t>
      </w:r>
      <w:bookmarkEnd w:id="64"/>
      <w:bookmarkEnd w:id="65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43C511CD" wp14:editId="7A48B438">
            <wp:extent cx="8229600" cy="47732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11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"Пол"</w:t>
      </w:r>
    </w:p>
    <w:p w:rsidR="002D395F" w:rsidRPr="002D395F" w:rsidRDefault="000838EB" w:rsidP="00C978DC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A173D1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75376" w:rsidRPr="00675376" w:rsidRDefault="00675376" w:rsidP="00675376">
            <w:pPr>
              <w:rPr>
                <w:lang w:val="ru-RU"/>
              </w:rPr>
            </w:pPr>
            <w:r w:rsidRPr="00675376">
              <w:rPr>
                <w:lang w:val="ru-RU"/>
              </w:rPr>
              <w:t>Список, состоящий из элементов: «Мужской», «Женский»,</w:t>
            </w:r>
          </w:p>
          <w:p w:rsidR="00531CE7" w:rsidRPr="00605931" w:rsidRDefault="00675376" w:rsidP="00675376">
            <w:pPr>
              <w:rPr>
                <w:lang w:val="ru-RU"/>
              </w:rPr>
            </w:pPr>
            <w:r w:rsidRPr="00675376">
              <w:rPr>
                <w:lang w:val="ru-RU"/>
              </w:rPr>
              <w:t>«Не важно»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675376" w:rsidRPr="00E735D2" w:rsidTr="00333171">
        <w:tc>
          <w:tcPr>
            <w:tcW w:w="558" w:type="dxa"/>
          </w:tcPr>
          <w:p w:rsidR="00675376" w:rsidRPr="000214AB" w:rsidRDefault="00675376" w:rsidP="0042240B">
            <w:r>
              <w:t>5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675376" w:rsidRPr="00E735D2" w:rsidTr="00333171">
        <w:tc>
          <w:tcPr>
            <w:tcW w:w="558" w:type="dxa"/>
          </w:tcPr>
          <w:p w:rsidR="00675376" w:rsidRPr="000214AB" w:rsidRDefault="00675376" w:rsidP="0042240B">
            <w:r>
              <w:t>6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75376" w:rsidRPr="004B4067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675376" w:rsidRPr="00E735D2" w:rsidTr="00333171">
        <w:tc>
          <w:tcPr>
            <w:tcW w:w="558" w:type="dxa"/>
          </w:tcPr>
          <w:p w:rsidR="00675376" w:rsidRPr="000214AB" w:rsidRDefault="00675376" w:rsidP="0042240B">
            <w:r>
              <w:t>7</w:t>
            </w:r>
          </w:p>
        </w:tc>
        <w:tc>
          <w:tcPr>
            <w:tcW w:w="2272" w:type="dxa"/>
          </w:tcPr>
          <w:p w:rsidR="00675376" w:rsidRPr="00236A10" w:rsidRDefault="00675376" w:rsidP="00333171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75376" w:rsidRDefault="00675376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675376" w:rsidRPr="00A173D1" w:rsidTr="00333171">
        <w:tc>
          <w:tcPr>
            <w:tcW w:w="558" w:type="dxa"/>
          </w:tcPr>
          <w:p w:rsidR="00675376" w:rsidRPr="000214AB" w:rsidRDefault="00675376" w:rsidP="0042240B">
            <w:r>
              <w:t>8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75376" w:rsidRDefault="00675376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675376" w:rsidRPr="00F370AB" w:rsidTr="00333171">
        <w:tc>
          <w:tcPr>
            <w:tcW w:w="558" w:type="dxa"/>
          </w:tcPr>
          <w:p w:rsidR="00675376" w:rsidRPr="000214AB" w:rsidRDefault="00675376" w:rsidP="0042240B">
            <w:r>
              <w:t>9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75376" w:rsidRPr="00E735D2" w:rsidTr="00333171">
        <w:tc>
          <w:tcPr>
            <w:tcW w:w="558" w:type="dxa"/>
          </w:tcPr>
          <w:p w:rsidR="00675376" w:rsidRPr="000214AB" w:rsidRDefault="00675376" w:rsidP="0042240B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75376" w:rsidRPr="002D395F" w:rsidRDefault="00675376" w:rsidP="002D3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675376" w:rsidRPr="00DE6567" w:rsidTr="00333171">
        <w:tc>
          <w:tcPr>
            <w:tcW w:w="558" w:type="dxa"/>
          </w:tcPr>
          <w:p w:rsidR="00675376" w:rsidRPr="000214AB" w:rsidRDefault="00675376" w:rsidP="0042240B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675376" w:rsidRPr="001F54C4" w:rsidRDefault="00675376" w:rsidP="00333171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75376" w:rsidRPr="001F54C4" w:rsidTr="00333171">
        <w:tc>
          <w:tcPr>
            <w:tcW w:w="558" w:type="dxa"/>
          </w:tcPr>
          <w:p w:rsidR="00675376" w:rsidRPr="000214AB" w:rsidRDefault="00675376" w:rsidP="0042240B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675376" w:rsidRPr="001F54C4" w:rsidRDefault="00675376" w:rsidP="00333171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675376" w:rsidRPr="00236A10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75376" w:rsidRPr="00E735D2" w:rsidTr="00333171">
        <w:tc>
          <w:tcPr>
            <w:tcW w:w="558" w:type="dxa"/>
          </w:tcPr>
          <w:p w:rsidR="00675376" w:rsidRPr="000214AB" w:rsidRDefault="00675376" w:rsidP="0042240B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675376" w:rsidRDefault="00675376" w:rsidP="00333171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675376" w:rsidRDefault="00675376" w:rsidP="0033317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531CE7" w:rsidRDefault="00531CE7" w:rsidP="00333171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8B0752" w:rsidRDefault="00C978DC" w:rsidP="00C978DC">
      <w:pPr>
        <w:pStyle w:val="af0"/>
        <w:jc w:val="center"/>
        <w:rPr>
          <w:sz w:val="22"/>
          <w:lang w:val="ru-RU"/>
        </w:rPr>
      </w:pPr>
      <w:r w:rsidRPr="008B0752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8B0752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8B0752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8B0752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10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выбора параметров критерия фильтра "Пол"</w:t>
      </w:r>
    </w:p>
    <w:p w:rsidR="002D395F" w:rsidRDefault="002D395F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66" w:name="_Ref384976567"/>
      <w:r>
        <w:rPr>
          <w:lang w:val="ru-RU"/>
        </w:rPr>
        <w:br w:type="page"/>
      </w:r>
    </w:p>
    <w:p w:rsidR="00E00165" w:rsidRDefault="00E00165" w:rsidP="00E00165">
      <w:pPr>
        <w:pStyle w:val="2"/>
        <w:rPr>
          <w:lang w:val="ru-RU"/>
        </w:rPr>
      </w:pPr>
      <w:bookmarkStart w:id="67" w:name="_Toc385183085"/>
      <w:r>
        <w:rPr>
          <w:lang w:val="ru-RU"/>
        </w:rPr>
        <w:lastRenderedPageBreak/>
        <w:t>Выбор параметров критерия фильтра «Место проживания»</w:t>
      </w:r>
      <w:bookmarkEnd w:id="66"/>
      <w:bookmarkEnd w:id="67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4A7B52F8" wp14:editId="782ADA85">
            <wp:extent cx="8229600" cy="47732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12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"Место проживания"</w:t>
      </w:r>
    </w:p>
    <w:p w:rsidR="002D395F" w:rsidRPr="002D395F" w:rsidRDefault="000838EB" w:rsidP="00C978DC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2D395F" w:rsidRPr="00E735D2" w:rsidTr="00333171">
        <w:tc>
          <w:tcPr>
            <w:tcW w:w="558" w:type="dxa"/>
          </w:tcPr>
          <w:p w:rsidR="002D395F" w:rsidRDefault="002D395F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D395F" w:rsidRPr="00675376" w:rsidRDefault="002D395F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2D395F" w:rsidRDefault="002D395F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D395F" w:rsidRDefault="002D395F" w:rsidP="004224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D395F" w:rsidRPr="00605931" w:rsidRDefault="00675376" w:rsidP="0042240B">
            <w:pPr>
              <w:rPr>
                <w:lang w:val="ru-RU"/>
              </w:rPr>
            </w:pPr>
            <w:r>
              <w:rPr>
                <w:rFonts w:cstheme="minorHAnsi"/>
                <w:lang w:val="ru-RU"/>
              </w:rPr>
              <w:t>Список, состоящий из стран мира.</w:t>
            </w:r>
          </w:p>
        </w:tc>
      </w:tr>
      <w:tr w:rsidR="002D395F" w:rsidRPr="00E735D2" w:rsidTr="00333171">
        <w:tc>
          <w:tcPr>
            <w:tcW w:w="558" w:type="dxa"/>
          </w:tcPr>
          <w:p w:rsidR="002D395F" w:rsidRDefault="002D395F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D395F" w:rsidRPr="00675376" w:rsidRDefault="002D395F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2D395F" w:rsidRDefault="002D395F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D395F" w:rsidRDefault="002D395F" w:rsidP="0042240B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D395F" w:rsidRDefault="00675376" w:rsidP="0042240B">
            <w:pPr>
              <w:rPr>
                <w:lang w:val="ru-RU"/>
              </w:rPr>
            </w:pPr>
            <w:r>
              <w:rPr>
                <w:rFonts w:cstheme="minorHAnsi"/>
                <w:lang w:val="ru-RU"/>
              </w:rPr>
              <w:t>Список, состоящий из самых населенных городов страны.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4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5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6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4B4067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t>7</w:t>
            </w:r>
          </w:p>
        </w:tc>
        <w:tc>
          <w:tcPr>
            <w:tcW w:w="2272" w:type="dxa"/>
          </w:tcPr>
          <w:p w:rsidR="0042240B" w:rsidRPr="00236A10" w:rsidRDefault="0042240B" w:rsidP="00333171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A173D1" w:rsidTr="00333171">
        <w:tc>
          <w:tcPr>
            <w:tcW w:w="558" w:type="dxa"/>
          </w:tcPr>
          <w:p w:rsidR="0042240B" w:rsidRPr="000214AB" w:rsidRDefault="0042240B" w:rsidP="0042240B">
            <w:r>
              <w:t>8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F370AB" w:rsidTr="00333171">
        <w:tc>
          <w:tcPr>
            <w:tcW w:w="558" w:type="dxa"/>
          </w:tcPr>
          <w:p w:rsidR="0042240B" w:rsidRPr="000214AB" w:rsidRDefault="0042240B" w:rsidP="0042240B">
            <w:r>
              <w:t>9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2D395F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42240B" w:rsidRPr="00DE6567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1F54C4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531CE7" w:rsidRDefault="00531CE7" w:rsidP="00333171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C978D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531CE7" w:rsidRPr="008B0752" w:rsidRDefault="00C978DC" w:rsidP="00C978DC">
      <w:pPr>
        <w:pStyle w:val="af0"/>
        <w:jc w:val="center"/>
        <w:rPr>
          <w:sz w:val="22"/>
          <w:lang w:val="ru-RU"/>
        </w:rPr>
      </w:pPr>
      <w:r w:rsidRPr="008B0752">
        <w:rPr>
          <w:sz w:val="22"/>
          <w:lang w:val="ru-RU"/>
        </w:rPr>
        <w:t xml:space="preserve">Таблица </w:t>
      </w:r>
      <w:r w:rsidRPr="00C978DC">
        <w:rPr>
          <w:sz w:val="22"/>
        </w:rPr>
        <w:fldChar w:fldCharType="begin"/>
      </w:r>
      <w:r w:rsidRPr="008B0752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8B0752">
        <w:rPr>
          <w:sz w:val="22"/>
          <w:lang w:val="ru-RU"/>
        </w:rPr>
        <w:instrText xml:space="preserve"> Таблица \* </w:instrText>
      </w:r>
      <w:r w:rsidRPr="00C978DC">
        <w:rPr>
          <w:sz w:val="22"/>
        </w:rPr>
        <w:instrText>ARABIC</w:instrText>
      </w:r>
      <w:r w:rsidRPr="008B0752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11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Элементы окна выбора параметров критерия фильтра "Место проживания"</w:t>
      </w:r>
    </w:p>
    <w:p w:rsidR="002D395F" w:rsidRDefault="002D395F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68" w:name="_Ref384976579"/>
      <w:r>
        <w:rPr>
          <w:lang w:val="ru-RU"/>
        </w:rPr>
        <w:br w:type="page"/>
      </w:r>
    </w:p>
    <w:p w:rsidR="00E00165" w:rsidRDefault="00E00165" w:rsidP="00540D12">
      <w:pPr>
        <w:pStyle w:val="2"/>
        <w:rPr>
          <w:lang w:val="ru-RU"/>
        </w:rPr>
      </w:pPr>
      <w:bookmarkStart w:id="69" w:name="_Toc385183086"/>
      <w:r>
        <w:rPr>
          <w:lang w:val="ru-RU"/>
        </w:rPr>
        <w:lastRenderedPageBreak/>
        <w:t>Выбор параметров критерия фильтра «Круги»</w:t>
      </w:r>
      <w:bookmarkEnd w:id="68"/>
      <w:bookmarkEnd w:id="69"/>
    </w:p>
    <w:p w:rsidR="000838EB" w:rsidRDefault="002D395F" w:rsidP="000838EB">
      <w:pPr>
        <w:keepNext/>
      </w:pPr>
      <w:r>
        <w:rPr>
          <w:noProof/>
          <w:lang w:val="ru-RU" w:eastAsia="ru-RU"/>
        </w:rPr>
        <w:drawing>
          <wp:inline distT="0" distB="0" distL="0" distR="0" wp14:anchorId="2830ECD1" wp14:editId="77F9D9E7">
            <wp:extent cx="8229600" cy="47732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5F" w:rsidRPr="00C978DC" w:rsidRDefault="000838EB" w:rsidP="000838EB">
      <w:pPr>
        <w:pStyle w:val="af0"/>
        <w:jc w:val="center"/>
        <w:rPr>
          <w:sz w:val="22"/>
          <w:lang w:val="ru-RU"/>
        </w:rPr>
      </w:pPr>
      <w:r w:rsidRPr="00C978DC">
        <w:rPr>
          <w:sz w:val="22"/>
          <w:lang w:val="ru-RU"/>
        </w:rPr>
        <w:t xml:space="preserve">Рисунок </w:t>
      </w:r>
      <w:r w:rsidRPr="00C978DC">
        <w:rPr>
          <w:sz w:val="22"/>
        </w:rPr>
        <w:fldChar w:fldCharType="begin"/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instrText>SEQ</w:instrText>
      </w:r>
      <w:r w:rsidRPr="00C978DC">
        <w:rPr>
          <w:sz w:val="22"/>
          <w:lang w:val="ru-RU"/>
        </w:rPr>
        <w:instrText xml:space="preserve"> Рисунок \* </w:instrText>
      </w:r>
      <w:r w:rsidRPr="00C978DC">
        <w:rPr>
          <w:sz w:val="22"/>
        </w:rPr>
        <w:instrText>ARABIC</w:instrText>
      </w:r>
      <w:r w:rsidRPr="00C978DC">
        <w:rPr>
          <w:sz w:val="22"/>
          <w:lang w:val="ru-RU"/>
        </w:rPr>
        <w:instrText xml:space="preserve"> </w:instrText>
      </w:r>
      <w:r w:rsidRPr="00C978DC">
        <w:rPr>
          <w:sz w:val="22"/>
        </w:rPr>
        <w:fldChar w:fldCharType="separate"/>
      </w:r>
      <w:r w:rsidR="00BB318C">
        <w:rPr>
          <w:noProof/>
          <w:sz w:val="22"/>
        </w:rPr>
        <w:t>13</w:t>
      </w:r>
      <w:r w:rsidRPr="00C978DC">
        <w:rPr>
          <w:sz w:val="22"/>
        </w:rPr>
        <w:fldChar w:fldCharType="end"/>
      </w:r>
      <w:r w:rsidRPr="00C978DC">
        <w:rPr>
          <w:sz w:val="22"/>
          <w:lang w:val="ru-RU"/>
        </w:rPr>
        <w:t xml:space="preserve"> - Выбор параметров критерия фильтра "Круги"</w:t>
      </w:r>
    </w:p>
    <w:p w:rsidR="002D395F" w:rsidRPr="002D395F" w:rsidRDefault="000838EB" w:rsidP="008B0752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31CE7" w:rsidTr="0033317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bookmarkStart w:id="70" w:name="OLE_LINK47"/>
            <w:bookmarkStart w:id="71" w:name="OLE_LINK48"/>
            <w:bookmarkStart w:id="72" w:name="OLE_LINK49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31CE7" w:rsidRPr="00843CC2" w:rsidRDefault="00531CE7" w:rsidP="0033317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31CE7" w:rsidRPr="00F370AB" w:rsidTr="00333171">
        <w:tc>
          <w:tcPr>
            <w:tcW w:w="558" w:type="dxa"/>
          </w:tcPr>
          <w:p w:rsidR="00531CE7" w:rsidRPr="000214AB" w:rsidRDefault="00531CE7" w:rsidP="00333171">
            <w:bookmarkStart w:id="73" w:name="OLE_LINK56"/>
            <w:bookmarkStart w:id="74" w:name="OLE_LINK57"/>
            <w:bookmarkStart w:id="75" w:name="OLE_LINK58"/>
            <w:r>
              <w:t>1</w:t>
            </w:r>
          </w:p>
        </w:tc>
        <w:tc>
          <w:tcPr>
            <w:tcW w:w="2272" w:type="dxa"/>
          </w:tcPr>
          <w:p w:rsidR="00531CE7" w:rsidRPr="00153CBD" w:rsidRDefault="00531CE7" w:rsidP="00333171">
            <w:r>
              <w:t>filterButton</w:t>
            </w:r>
          </w:p>
        </w:tc>
        <w:tc>
          <w:tcPr>
            <w:tcW w:w="1701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8C2A1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bookmarkEnd w:id="73"/>
      <w:bookmarkEnd w:id="74"/>
      <w:bookmarkEnd w:id="75"/>
      <w:tr w:rsidR="00531CE7" w:rsidRPr="00E735D2" w:rsidTr="00333171">
        <w:tc>
          <w:tcPr>
            <w:tcW w:w="558" w:type="dxa"/>
          </w:tcPr>
          <w:p w:rsidR="00531CE7" w:rsidRPr="000214AB" w:rsidRDefault="00531CE7" w:rsidP="00333171">
            <w:r>
              <w:t>2</w:t>
            </w:r>
          </w:p>
        </w:tc>
        <w:tc>
          <w:tcPr>
            <w:tcW w:w="2272" w:type="dxa"/>
          </w:tcPr>
          <w:p w:rsidR="00531CE7" w:rsidRPr="00EC198A" w:rsidRDefault="00531CE7" w:rsidP="00333171">
            <w:pPr>
              <w:rPr>
                <w:lang w:val="ru-RU"/>
              </w:rPr>
            </w:pPr>
            <w:r>
              <w:t>addingButton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Закрытие меню с выбором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34A22" w:rsidRDefault="00531CE7" w:rsidP="00333171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.1</w:t>
            </w:r>
          </w:p>
        </w:tc>
        <w:tc>
          <w:tcPr>
            <w:tcW w:w="2272" w:type="dxa"/>
          </w:tcPr>
          <w:p w:rsidR="00531CE7" w:rsidRDefault="00531CE7" w:rsidP="00333171">
            <w:r>
              <w:t>filterButton1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Pr="00FD4F6F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675376" w:rsidP="00333171">
            <w:pPr>
              <w:rPr>
                <w:lang w:val="ru-RU"/>
              </w:rPr>
            </w:pPr>
            <w:r>
              <w:rPr>
                <w:rFonts w:cstheme="minorHAnsi"/>
                <w:lang w:val="ru-RU"/>
              </w:rPr>
              <w:t xml:space="preserve">Список, состоящий из кругов пользователя </w:t>
            </w:r>
            <w:r>
              <w:rPr>
                <w:rFonts w:cstheme="minorHAnsi"/>
              </w:rPr>
              <w:t>CF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bookmarkStart w:id="76" w:name="OLE_LINK65"/>
            <w:bookmarkStart w:id="77" w:name="OLE_LINK66"/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Default="00531CE7" w:rsidP="00675376">
            <w:pPr>
              <w:rPr>
                <w:lang w:val="ru-RU"/>
              </w:rPr>
            </w:pPr>
            <w:r>
              <w:t>3</w:t>
            </w:r>
            <w:r>
              <w:rPr>
                <w:lang w:val="ru-RU"/>
              </w:rPr>
              <w:t>.</w:t>
            </w:r>
            <w:r w:rsidR="00675376"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31CE7" w:rsidRPr="00675376" w:rsidRDefault="00531CE7" w:rsidP="0067537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675376"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Pr="00605931" w:rsidRDefault="00531CE7" w:rsidP="002D395F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 w:rsidR="002D395F">
              <w:rPr>
                <w:color w:val="FF0000"/>
              </w:rPr>
              <w:fldChar w:fldCharType="begin"/>
            </w:r>
            <w:r w:rsidR="002D395F">
              <w:rPr>
                <w:lang w:val="ru-RU"/>
              </w:rPr>
              <w:instrText xml:space="preserve"> REF _Ref385162731 \r \h </w:instrText>
            </w:r>
            <w:r w:rsidR="002D395F">
              <w:rPr>
                <w:color w:val="FF0000"/>
              </w:rPr>
            </w:r>
            <w:r w:rsidR="002D395F">
              <w:rPr>
                <w:color w:val="FF0000"/>
              </w:rPr>
              <w:fldChar w:fldCharType="separate"/>
            </w:r>
            <w:r w:rsidR="002D395F">
              <w:rPr>
                <w:lang w:val="ru-RU"/>
              </w:rPr>
              <w:t>14</w:t>
            </w:r>
            <w:r w:rsidR="002D395F"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bookmarkStart w:id="78" w:name="OLE_LINK75"/>
            <w:bookmarkStart w:id="79" w:name="OLE_LINK76"/>
            <w:bookmarkEnd w:id="76"/>
            <w:bookmarkEnd w:id="77"/>
            <w:r>
              <w:t>5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bookmarkStart w:id="80" w:name="OLE_LINK77"/>
            <w:bookmarkStart w:id="81" w:name="OLE_LINK78"/>
            <w:bookmarkStart w:id="82" w:name="OLE_LINK79"/>
            <w:bookmarkStart w:id="83" w:name="OLE_LINK80"/>
            <w:bookmarkEnd w:id="78"/>
            <w:bookmarkEnd w:id="79"/>
            <w:r>
              <w:t>6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4B4067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bookmarkStart w:id="84" w:name="OLE_LINK53"/>
            <w:bookmarkStart w:id="85" w:name="OLE_LINK54"/>
            <w:bookmarkStart w:id="86" w:name="OLE_LINK55"/>
            <w:bookmarkEnd w:id="80"/>
            <w:bookmarkEnd w:id="81"/>
            <w:bookmarkEnd w:id="82"/>
            <w:bookmarkEnd w:id="83"/>
            <w:r>
              <w:t>7</w:t>
            </w:r>
          </w:p>
        </w:tc>
        <w:tc>
          <w:tcPr>
            <w:tcW w:w="2272" w:type="dxa"/>
          </w:tcPr>
          <w:p w:rsidR="0042240B" w:rsidRPr="00236A10" w:rsidRDefault="0042240B" w:rsidP="00333171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A173D1" w:rsidTr="00333171">
        <w:tc>
          <w:tcPr>
            <w:tcW w:w="558" w:type="dxa"/>
          </w:tcPr>
          <w:p w:rsidR="0042240B" w:rsidRPr="000214AB" w:rsidRDefault="0042240B" w:rsidP="0042240B">
            <w:r>
              <w:t>8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2240B" w:rsidRPr="00F370AB" w:rsidTr="00333171">
        <w:tc>
          <w:tcPr>
            <w:tcW w:w="558" w:type="dxa"/>
          </w:tcPr>
          <w:p w:rsidR="0042240B" w:rsidRPr="000214AB" w:rsidRDefault="0042240B" w:rsidP="0042240B">
            <w:bookmarkStart w:id="87" w:name="OLE_LINK59"/>
            <w:bookmarkStart w:id="88" w:name="OLE_LINK60"/>
            <w:bookmarkStart w:id="89" w:name="OLE_LINK61"/>
            <w:bookmarkEnd w:id="84"/>
            <w:bookmarkEnd w:id="85"/>
            <w:bookmarkEnd w:id="86"/>
            <w:r>
              <w:t>9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0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2240B" w:rsidRPr="002D395F" w:rsidRDefault="0042240B" w:rsidP="002D3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bookmarkEnd w:id="87"/>
      <w:bookmarkEnd w:id="88"/>
      <w:bookmarkEnd w:id="89"/>
      <w:tr w:rsidR="0042240B" w:rsidRPr="00DE6567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1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1F54C4" w:rsidTr="00333171">
        <w:tc>
          <w:tcPr>
            <w:tcW w:w="558" w:type="dxa"/>
          </w:tcPr>
          <w:p w:rsidR="0042240B" w:rsidRPr="000214AB" w:rsidRDefault="0042240B" w:rsidP="0042240B">
            <w:r>
              <w:rPr>
                <w:lang w:val="ru-RU"/>
              </w:rPr>
              <w:t>1</w:t>
            </w:r>
            <w:r>
              <w:t>2</w:t>
            </w:r>
          </w:p>
        </w:tc>
        <w:tc>
          <w:tcPr>
            <w:tcW w:w="2272" w:type="dxa"/>
          </w:tcPr>
          <w:p w:rsidR="0042240B" w:rsidRPr="001F54C4" w:rsidRDefault="0042240B" w:rsidP="00333171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2240B" w:rsidRPr="00236A10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2240B" w:rsidRPr="00E735D2" w:rsidTr="00333171">
        <w:tc>
          <w:tcPr>
            <w:tcW w:w="558" w:type="dxa"/>
          </w:tcPr>
          <w:p w:rsidR="0042240B" w:rsidRPr="000214AB" w:rsidRDefault="0042240B" w:rsidP="0042240B">
            <w:bookmarkStart w:id="90" w:name="OLE_LINK62"/>
            <w:bookmarkStart w:id="91" w:name="OLE_LINK63"/>
            <w:bookmarkStart w:id="92" w:name="OLE_LINK64"/>
            <w:r>
              <w:rPr>
                <w:lang w:val="ru-RU"/>
              </w:rPr>
              <w:t>1</w:t>
            </w:r>
            <w:r>
              <w:t>3</w:t>
            </w:r>
          </w:p>
        </w:tc>
        <w:tc>
          <w:tcPr>
            <w:tcW w:w="2272" w:type="dxa"/>
          </w:tcPr>
          <w:p w:rsidR="0042240B" w:rsidRDefault="0042240B" w:rsidP="00333171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2240B" w:rsidRDefault="0042240B" w:rsidP="0033317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31CE7" w:rsidRPr="00E735D2" w:rsidTr="00333171">
        <w:tc>
          <w:tcPr>
            <w:tcW w:w="558" w:type="dxa"/>
          </w:tcPr>
          <w:p w:rsidR="00531CE7" w:rsidRPr="0042240B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  <w:r w:rsidR="0042240B"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531CE7" w:rsidRDefault="00531CE7" w:rsidP="00333171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31CE7" w:rsidRDefault="00531CE7" w:rsidP="0033317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31CE7" w:rsidRDefault="00531CE7" w:rsidP="008B0752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открытия файла.</w:t>
            </w:r>
          </w:p>
        </w:tc>
      </w:tr>
    </w:tbl>
    <w:bookmarkEnd w:id="70"/>
    <w:bookmarkEnd w:id="71"/>
    <w:bookmarkEnd w:id="72"/>
    <w:bookmarkEnd w:id="90"/>
    <w:bookmarkEnd w:id="91"/>
    <w:bookmarkEnd w:id="92"/>
    <w:p w:rsidR="00531CE7" w:rsidRPr="008B0752" w:rsidRDefault="008B0752" w:rsidP="008B0752">
      <w:pPr>
        <w:pStyle w:val="af0"/>
        <w:jc w:val="center"/>
        <w:rPr>
          <w:sz w:val="22"/>
          <w:lang w:val="ru-RU"/>
        </w:rPr>
      </w:pPr>
      <w:r w:rsidRPr="008B0752">
        <w:rPr>
          <w:sz w:val="22"/>
          <w:lang w:val="ru-RU"/>
        </w:rPr>
        <w:t xml:space="preserve">Таблица </w:t>
      </w:r>
      <w:r w:rsidRPr="008B0752">
        <w:rPr>
          <w:sz w:val="22"/>
        </w:rPr>
        <w:fldChar w:fldCharType="begin"/>
      </w:r>
      <w:r w:rsidRPr="008B0752">
        <w:rPr>
          <w:sz w:val="22"/>
          <w:lang w:val="ru-RU"/>
        </w:rPr>
        <w:instrText xml:space="preserve"> </w:instrText>
      </w:r>
      <w:r w:rsidRPr="008B0752">
        <w:rPr>
          <w:sz w:val="22"/>
        </w:rPr>
        <w:instrText>SEQ</w:instrText>
      </w:r>
      <w:r w:rsidRPr="008B0752">
        <w:rPr>
          <w:sz w:val="22"/>
          <w:lang w:val="ru-RU"/>
        </w:rPr>
        <w:instrText xml:space="preserve"> Таблица \* </w:instrText>
      </w:r>
      <w:r w:rsidRPr="008B0752">
        <w:rPr>
          <w:sz w:val="22"/>
        </w:rPr>
        <w:instrText>ARABIC</w:instrText>
      </w:r>
      <w:r w:rsidRPr="008B0752">
        <w:rPr>
          <w:sz w:val="22"/>
          <w:lang w:val="ru-RU"/>
        </w:rPr>
        <w:instrText xml:space="preserve"> </w:instrText>
      </w:r>
      <w:r w:rsidRPr="008B0752">
        <w:rPr>
          <w:sz w:val="22"/>
        </w:rPr>
        <w:fldChar w:fldCharType="separate"/>
      </w:r>
      <w:r w:rsidR="00BB318C">
        <w:rPr>
          <w:noProof/>
          <w:sz w:val="22"/>
        </w:rPr>
        <w:t>12</w:t>
      </w:r>
      <w:r w:rsidRPr="008B0752">
        <w:rPr>
          <w:sz w:val="22"/>
        </w:rPr>
        <w:fldChar w:fldCharType="end"/>
      </w:r>
      <w:r w:rsidRPr="008B0752">
        <w:rPr>
          <w:sz w:val="22"/>
          <w:lang w:val="ru-RU"/>
        </w:rPr>
        <w:t xml:space="preserve"> - </w:t>
      </w:r>
      <w:bookmarkStart w:id="93" w:name="OLE_LINK162"/>
      <w:bookmarkStart w:id="94" w:name="OLE_LINK163"/>
      <w:r w:rsidRPr="008B0752">
        <w:rPr>
          <w:sz w:val="22"/>
          <w:lang w:val="ru-RU"/>
        </w:rPr>
        <w:t>Элементы окна выбора параметров критерия фильтра "Круги"</w:t>
      </w:r>
    </w:p>
    <w:p w:rsidR="00373511" w:rsidRDefault="00373511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95" w:name="_Ref385162731"/>
      <w:bookmarkEnd w:id="93"/>
      <w:bookmarkEnd w:id="94"/>
      <w:r>
        <w:rPr>
          <w:lang w:val="ru-RU"/>
        </w:rPr>
        <w:br w:type="page"/>
      </w:r>
    </w:p>
    <w:p w:rsidR="00540D12" w:rsidRDefault="00540D12" w:rsidP="00540D12">
      <w:pPr>
        <w:pStyle w:val="2"/>
        <w:rPr>
          <w:lang w:val="ru-RU"/>
        </w:rPr>
      </w:pPr>
      <w:bookmarkStart w:id="96" w:name="_Toc385183087"/>
      <w:r>
        <w:rPr>
          <w:lang w:val="ru-RU"/>
        </w:rPr>
        <w:lastRenderedPageBreak/>
        <w:t>Внешний вид окна после выбора критерия фильтра  (на примере критерия фильтра «Количество +1)</w:t>
      </w:r>
      <w:bookmarkEnd w:id="95"/>
      <w:bookmarkEnd w:id="96"/>
    </w:p>
    <w:p w:rsidR="006840C1" w:rsidRDefault="00373511" w:rsidP="006840C1">
      <w:pPr>
        <w:keepNext/>
      </w:pPr>
      <w:r w:rsidRPr="00BA48F0">
        <w:rPr>
          <w:noProof/>
          <w:highlight w:val="black"/>
          <w:lang w:val="ru-RU" w:eastAsia="ru-RU"/>
        </w:rPr>
        <w:drawing>
          <wp:inline distT="0" distB="0" distL="0" distR="0" wp14:anchorId="374EB842" wp14:editId="61FF9178">
            <wp:extent cx="8229600" cy="47732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11" w:rsidRDefault="006840C1" w:rsidP="006840C1">
      <w:pPr>
        <w:pStyle w:val="af0"/>
        <w:jc w:val="center"/>
        <w:rPr>
          <w:lang w:val="ru-RU"/>
        </w:rPr>
      </w:pPr>
      <w:r w:rsidRPr="006840C1">
        <w:rPr>
          <w:sz w:val="22"/>
          <w:lang w:val="ru-RU"/>
        </w:rPr>
        <w:t xml:space="preserve">Рисунок </w:t>
      </w:r>
      <w:r w:rsidRPr="006840C1">
        <w:rPr>
          <w:sz w:val="22"/>
        </w:rPr>
        <w:fldChar w:fldCharType="begin"/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instrText>SEQ</w:instrText>
      </w:r>
      <w:r w:rsidRPr="006840C1">
        <w:rPr>
          <w:sz w:val="22"/>
          <w:lang w:val="ru-RU"/>
        </w:rPr>
        <w:instrText xml:space="preserve"> Рисунок \* </w:instrText>
      </w:r>
      <w:r w:rsidRPr="006840C1">
        <w:rPr>
          <w:sz w:val="22"/>
        </w:rPr>
        <w:instrText>ARABIC</w:instrText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fldChar w:fldCharType="separate"/>
      </w:r>
      <w:r w:rsidR="00BB318C">
        <w:rPr>
          <w:noProof/>
          <w:sz w:val="22"/>
        </w:rPr>
        <w:t>14</w:t>
      </w:r>
      <w:r w:rsidRPr="006840C1">
        <w:rPr>
          <w:sz w:val="22"/>
        </w:rPr>
        <w:fldChar w:fldCharType="end"/>
      </w:r>
      <w:r w:rsidRPr="006840C1">
        <w:rPr>
          <w:sz w:val="22"/>
          <w:lang w:val="ru-RU"/>
        </w:rPr>
        <w:t xml:space="preserve"> - Внешний вид окна после выбора критерия фильтра</w:t>
      </w:r>
    </w:p>
    <w:p w:rsidR="00373511" w:rsidRDefault="00373511" w:rsidP="00373511">
      <w:pPr>
        <w:rPr>
          <w:lang w:val="ru-RU"/>
        </w:rPr>
      </w:pPr>
    </w:p>
    <w:p w:rsidR="00373511" w:rsidRDefault="00373511" w:rsidP="00373511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373511" w:rsidTr="006840C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373511" w:rsidRPr="00843CC2" w:rsidRDefault="0037351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373511" w:rsidRPr="00843CC2" w:rsidRDefault="0037351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373511" w:rsidRPr="00843CC2" w:rsidRDefault="0037351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373511" w:rsidRPr="00843CC2" w:rsidRDefault="0037351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373511" w:rsidRPr="00843CC2" w:rsidRDefault="0037351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373511" w:rsidRPr="00F370AB" w:rsidTr="006840C1">
        <w:tc>
          <w:tcPr>
            <w:tcW w:w="558" w:type="dxa"/>
          </w:tcPr>
          <w:p w:rsidR="00373511" w:rsidRPr="002E1F88" w:rsidRDefault="00373511" w:rsidP="006840C1">
            <w:bookmarkStart w:id="97" w:name="OLE_LINK84"/>
            <w:bookmarkStart w:id="98" w:name="OLE_LINK85"/>
            <w:bookmarkStart w:id="99" w:name="OLE_LINK86"/>
            <w:r w:rsidRPr="002E1F88">
              <w:t>1</w:t>
            </w:r>
          </w:p>
        </w:tc>
        <w:tc>
          <w:tcPr>
            <w:tcW w:w="2272" w:type="dxa"/>
          </w:tcPr>
          <w:p w:rsidR="00373511" w:rsidRPr="002E1F88" w:rsidRDefault="00373511" w:rsidP="006840C1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373511" w:rsidRPr="002E1F88" w:rsidRDefault="00373511" w:rsidP="006840C1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373511" w:rsidRPr="002E1F88" w:rsidRDefault="00373511" w:rsidP="006840C1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373511" w:rsidRDefault="00373511" w:rsidP="006840C1">
            <w:proofErr w:type="spellStart"/>
            <w:r w:rsidRPr="002E1F88">
              <w:t>Закрытие</w:t>
            </w:r>
            <w:proofErr w:type="spellEnd"/>
            <w:r w:rsidRPr="002E1F88">
              <w:t xml:space="preserve"> </w:t>
            </w:r>
            <w:proofErr w:type="spellStart"/>
            <w:r w:rsidRPr="002E1F88">
              <w:t>поля</w:t>
            </w:r>
            <w:proofErr w:type="spellEnd"/>
            <w:r w:rsidRPr="002E1F88">
              <w:t xml:space="preserve"> </w:t>
            </w:r>
            <w:proofErr w:type="spellStart"/>
            <w:r w:rsidRPr="002E1F88">
              <w:t>редактирования</w:t>
            </w:r>
            <w:proofErr w:type="spellEnd"/>
            <w:r w:rsidRPr="002E1F88">
              <w:t xml:space="preserve"> </w:t>
            </w:r>
            <w:proofErr w:type="spellStart"/>
            <w:r w:rsidRPr="002E1F88">
              <w:t>фильтра</w:t>
            </w:r>
            <w:proofErr w:type="spellEnd"/>
            <w:r w:rsidRPr="002E1F88">
              <w:t xml:space="preserve"> (3)</w:t>
            </w:r>
          </w:p>
        </w:tc>
      </w:tr>
      <w:bookmarkEnd w:id="97"/>
      <w:bookmarkEnd w:id="98"/>
      <w:bookmarkEnd w:id="99"/>
      <w:tr w:rsidR="00373511" w:rsidRPr="00E735D2" w:rsidTr="006840C1">
        <w:tc>
          <w:tcPr>
            <w:tcW w:w="558" w:type="dxa"/>
          </w:tcPr>
          <w:p w:rsidR="00373511" w:rsidRPr="006F5E2A" w:rsidRDefault="00373511" w:rsidP="006840C1">
            <w:pPr>
              <w:rPr>
                <w:lang w:val="ru-RU"/>
              </w:rPr>
            </w:pPr>
            <w:r>
              <w:rPr>
                <w:lang w:val="ru-RU"/>
              </w:rPr>
              <w:t>2.1</w:t>
            </w:r>
          </w:p>
        </w:tc>
        <w:tc>
          <w:tcPr>
            <w:tcW w:w="2272" w:type="dxa"/>
          </w:tcPr>
          <w:p w:rsidR="00373511" w:rsidRPr="00BA48F0" w:rsidRDefault="00BA48F0" w:rsidP="006840C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addingButton</w:t>
            </w:r>
            <w:proofErr w:type="spellEnd"/>
          </w:p>
        </w:tc>
        <w:tc>
          <w:tcPr>
            <w:tcW w:w="1701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Открытие меню со списком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_Ref381308623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4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373511" w:rsidRPr="00F370AB" w:rsidTr="006840C1">
        <w:tc>
          <w:tcPr>
            <w:tcW w:w="558" w:type="dxa"/>
          </w:tcPr>
          <w:p w:rsidR="00373511" w:rsidRPr="006F5E2A" w:rsidRDefault="00373511" w:rsidP="006840C1">
            <w:pPr>
              <w:rPr>
                <w:lang w:val="ru-RU"/>
              </w:rPr>
            </w:pPr>
            <w:bookmarkStart w:id="100" w:name="OLE_LINK145"/>
            <w:bookmarkStart w:id="101" w:name="OLE_LINK146"/>
            <w:bookmarkStart w:id="102" w:name="OLE_LINK147"/>
            <w:r>
              <w:rPr>
                <w:lang w:val="ru-RU"/>
              </w:rPr>
              <w:t>2.2</w:t>
            </w:r>
          </w:p>
        </w:tc>
        <w:tc>
          <w:tcPr>
            <w:tcW w:w="2272" w:type="dxa"/>
          </w:tcPr>
          <w:p w:rsidR="00373511" w:rsidRPr="00BA48F0" w:rsidRDefault="00BA48F0" w:rsidP="006840C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deleteButton</w:t>
            </w:r>
            <w:proofErr w:type="spellEnd"/>
          </w:p>
        </w:tc>
        <w:tc>
          <w:tcPr>
            <w:tcW w:w="1701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Удаление критерия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bookmarkEnd w:id="100"/>
      <w:bookmarkEnd w:id="101"/>
      <w:bookmarkEnd w:id="102"/>
      <w:tr w:rsidR="00373511" w:rsidRPr="00E735D2" w:rsidTr="006840C1">
        <w:tc>
          <w:tcPr>
            <w:tcW w:w="558" w:type="dxa"/>
          </w:tcPr>
          <w:p w:rsidR="00373511" w:rsidRPr="006F5E2A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373511" w:rsidRPr="00BA48F0" w:rsidRDefault="00BA48F0" w:rsidP="006840C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orButton</w:t>
            </w:r>
            <w:proofErr w:type="spellEnd"/>
          </w:p>
        </w:tc>
        <w:tc>
          <w:tcPr>
            <w:tcW w:w="1701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3511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для критериев фильтра с условием «или»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_Ref385171792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15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6F5E2A" w:rsidRDefault="00BA48F0" w:rsidP="006840C1">
            <w:pPr>
              <w:rPr>
                <w:lang w:val="ru-RU"/>
              </w:rPr>
            </w:pPr>
            <w:bookmarkStart w:id="103" w:name="_Hlk385172778"/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BA48F0" w:rsidRPr="00DB54C3" w:rsidRDefault="00BA48F0" w:rsidP="006840C1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BA48F0" w:rsidRPr="00DB54C3" w:rsidRDefault="00BA48F0" w:rsidP="006840C1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DB54C3" w:rsidRDefault="00BA48F0" w:rsidP="006840C1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BA48F0" w:rsidRPr="00BA48F0" w:rsidRDefault="00BA48F0" w:rsidP="00BA48F0">
            <w:pPr>
              <w:rPr>
                <w:lang w:val="ru-RU"/>
              </w:rPr>
            </w:pPr>
            <w:r w:rsidRPr="00BA48F0">
              <w:rPr>
                <w:lang w:val="ru-RU"/>
              </w:rPr>
              <w:t>Раскрытие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_Ref385171345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18</w:t>
            </w:r>
            <w:r>
              <w:rPr>
                <w:lang w:val="ru-RU"/>
              </w:rPr>
              <w:fldChar w:fldCharType="end"/>
            </w:r>
            <w:r w:rsidRPr="00BA48F0">
              <w:rPr>
                <w:lang w:val="ru-RU"/>
              </w:rPr>
              <w:t>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671AB5" w:rsidRDefault="00BA48F0" w:rsidP="006840C1">
            <w:bookmarkStart w:id="104" w:name="_Hlk385172536"/>
            <w:bookmarkEnd w:id="103"/>
            <w:r w:rsidRPr="00671AB5">
              <w:t>5</w:t>
            </w:r>
          </w:p>
        </w:tc>
        <w:tc>
          <w:tcPr>
            <w:tcW w:w="2272" w:type="dxa"/>
          </w:tcPr>
          <w:p w:rsidR="00BA48F0" w:rsidRPr="00671AB5" w:rsidRDefault="00BA48F0" w:rsidP="006840C1">
            <w:proofErr w:type="spellStart"/>
            <w:r w:rsidRPr="00671AB5">
              <w:t>accountText</w:t>
            </w:r>
            <w:proofErr w:type="spellEnd"/>
          </w:p>
        </w:tc>
        <w:tc>
          <w:tcPr>
            <w:tcW w:w="1701" w:type="dxa"/>
          </w:tcPr>
          <w:p w:rsidR="00BA48F0" w:rsidRPr="00671AB5" w:rsidRDefault="00BA48F0" w:rsidP="006840C1">
            <w:proofErr w:type="spellStart"/>
            <w:r w:rsidRPr="00671AB5">
              <w:t>Опционально</w:t>
            </w:r>
            <w:proofErr w:type="spellEnd"/>
          </w:p>
        </w:tc>
        <w:tc>
          <w:tcPr>
            <w:tcW w:w="2410" w:type="dxa"/>
          </w:tcPr>
          <w:p w:rsidR="00BA48F0" w:rsidRPr="00671AB5" w:rsidRDefault="00BA48F0" w:rsidP="006840C1">
            <w:r w:rsidRPr="00671AB5">
              <w:t>-</w:t>
            </w:r>
          </w:p>
        </w:tc>
        <w:tc>
          <w:tcPr>
            <w:tcW w:w="6009" w:type="dxa"/>
          </w:tcPr>
          <w:p w:rsidR="00BA48F0" w:rsidRPr="00BA48F0" w:rsidRDefault="00BA48F0" w:rsidP="006840C1">
            <w:pPr>
              <w:rPr>
                <w:lang w:val="ru-RU"/>
              </w:rPr>
            </w:pPr>
            <w:proofErr w:type="gramStart"/>
            <w:r w:rsidRPr="00BA48F0">
              <w:rPr>
                <w:lang w:val="ru-RU"/>
              </w:rPr>
              <w:t>Показывает</w:t>
            </w:r>
            <w:proofErr w:type="gramEnd"/>
            <w:r w:rsidRPr="00BA48F0">
              <w:rPr>
                <w:lang w:val="ru-RU"/>
              </w:rPr>
              <w:t xml:space="preserve"> под каким аккаунтом вы зашли в программу (без функционала)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12638D" w:rsidRDefault="00BA48F0" w:rsidP="006840C1">
            <w:r w:rsidRPr="0012638D">
              <w:t>6</w:t>
            </w:r>
          </w:p>
        </w:tc>
        <w:tc>
          <w:tcPr>
            <w:tcW w:w="2272" w:type="dxa"/>
          </w:tcPr>
          <w:p w:rsidR="00BA48F0" w:rsidRPr="0012638D" w:rsidRDefault="00BA48F0" w:rsidP="006840C1">
            <w:proofErr w:type="spellStart"/>
            <w:r w:rsidRPr="0012638D">
              <w:t>exitButton</w:t>
            </w:r>
            <w:proofErr w:type="spellEnd"/>
          </w:p>
        </w:tc>
        <w:tc>
          <w:tcPr>
            <w:tcW w:w="1701" w:type="dxa"/>
          </w:tcPr>
          <w:p w:rsidR="00BA48F0" w:rsidRPr="0012638D" w:rsidRDefault="00BA48F0" w:rsidP="006840C1">
            <w:proofErr w:type="spellStart"/>
            <w:r w:rsidRPr="0012638D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12638D" w:rsidRDefault="00BA48F0" w:rsidP="006840C1">
            <w:proofErr w:type="spellStart"/>
            <w:r w:rsidRPr="0012638D">
              <w:t>Доступно</w:t>
            </w:r>
            <w:proofErr w:type="spellEnd"/>
          </w:p>
        </w:tc>
        <w:tc>
          <w:tcPr>
            <w:tcW w:w="6009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 w:rsidRPr="0012638D">
              <w:t>Google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A429BA" w:rsidRDefault="00BA48F0" w:rsidP="006840C1">
            <w:bookmarkStart w:id="105" w:name="OLE_LINK87"/>
            <w:bookmarkStart w:id="106" w:name="OLE_LINK88"/>
            <w:bookmarkEnd w:id="104"/>
            <w:r w:rsidRPr="00A429BA">
              <w:t>7</w:t>
            </w:r>
          </w:p>
        </w:tc>
        <w:tc>
          <w:tcPr>
            <w:tcW w:w="2272" w:type="dxa"/>
          </w:tcPr>
          <w:p w:rsidR="00BA48F0" w:rsidRPr="00A429BA" w:rsidRDefault="00BA48F0" w:rsidP="006840C1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BA48F0" w:rsidRPr="00A429BA" w:rsidRDefault="00BA48F0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A429BA" w:rsidRDefault="00BA48F0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BA48F0" w:rsidRPr="00373511" w:rsidRDefault="00BA48F0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BA48F0" w:rsidRPr="00F370AB" w:rsidTr="006840C1">
        <w:tc>
          <w:tcPr>
            <w:tcW w:w="558" w:type="dxa"/>
          </w:tcPr>
          <w:p w:rsidR="00BA48F0" w:rsidRPr="00A429BA" w:rsidRDefault="00BA48F0" w:rsidP="006840C1">
            <w:r w:rsidRPr="00A429BA">
              <w:t>8</w:t>
            </w:r>
          </w:p>
        </w:tc>
        <w:tc>
          <w:tcPr>
            <w:tcW w:w="2272" w:type="dxa"/>
          </w:tcPr>
          <w:p w:rsidR="00BA48F0" w:rsidRPr="00A429BA" w:rsidRDefault="00BA48F0" w:rsidP="006840C1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BA48F0" w:rsidRPr="00A429BA" w:rsidRDefault="00BA48F0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A429BA" w:rsidRDefault="00BA48F0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BA48F0" w:rsidRDefault="00BA48F0" w:rsidP="006840C1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2D19F5" w:rsidRDefault="00BA48F0" w:rsidP="006840C1">
            <w:bookmarkStart w:id="107" w:name="_Hlk385176553"/>
            <w:bookmarkEnd w:id="105"/>
            <w:bookmarkEnd w:id="106"/>
            <w:r w:rsidRPr="002D19F5">
              <w:t>9</w:t>
            </w:r>
          </w:p>
        </w:tc>
        <w:tc>
          <w:tcPr>
            <w:tcW w:w="2272" w:type="dxa"/>
          </w:tcPr>
          <w:p w:rsidR="00BA48F0" w:rsidRPr="002D19F5" w:rsidRDefault="00BA48F0" w:rsidP="006840C1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BA48F0" w:rsidRPr="002D19F5" w:rsidRDefault="00BA48F0" w:rsidP="006840C1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BA48F0" w:rsidRPr="00BA48F0" w:rsidRDefault="00BA48F0" w:rsidP="006840C1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BA48F0" w:rsidRPr="00BA48F0" w:rsidRDefault="00BA48F0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BA48F0" w:rsidRPr="00373511" w:rsidRDefault="00BA48F0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6F5E2A" w:rsidRDefault="00BA48F0" w:rsidP="006840C1">
            <w:pPr>
              <w:rPr>
                <w:lang w:val="ru-RU"/>
              </w:rPr>
            </w:pPr>
            <w:bookmarkStart w:id="108" w:name="_Hlk385176494"/>
            <w:bookmarkEnd w:id="107"/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BA48F0" w:rsidRPr="00675376" w:rsidRDefault="00BA48F0" w:rsidP="006840C1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6F5E2A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BA48F0" w:rsidRPr="00675376" w:rsidRDefault="00BA48F0" w:rsidP="006840C1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BA48F0" w:rsidRDefault="00BA48F0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BA48F0" w:rsidRPr="00605931" w:rsidRDefault="00BA48F0" w:rsidP="00BA48F0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_Ref385171836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17</w:t>
            </w:r>
            <w:r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BA48F0" w:rsidRPr="00E735D2" w:rsidTr="006840C1">
        <w:tc>
          <w:tcPr>
            <w:tcW w:w="558" w:type="dxa"/>
          </w:tcPr>
          <w:p w:rsidR="00BA48F0" w:rsidRPr="0001268C" w:rsidRDefault="00BA48F0" w:rsidP="006840C1">
            <w:bookmarkStart w:id="109" w:name="_Hlk385173934"/>
            <w:bookmarkStart w:id="110" w:name="_Hlk385176002"/>
            <w:bookmarkEnd w:id="108"/>
            <w:r w:rsidRPr="0001268C">
              <w:t>13</w:t>
            </w:r>
          </w:p>
        </w:tc>
        <w:tc>
          <w:tcPr>
            <w:tcW w:w="2272" w:type="dxa"/>
          </w:tcPr>
          <w:p w:rsidR="00BA48F0" w:rsidRPr="0001268C" w:rsidRDefault="00BA48F0" w:rsidP="006840C1">
            <w:proofErr w:type="spellStart"/>
            <w:r w:rsidRPr="0001268C">
              <w:t>descriptionText</w:t>
            </w:r>
            <w:proofErr w:type="spellEnd"/>
          </w:p>
        </w:tc>
        <w:tc>
          <w:tcPr>
            <w:tcW w:w="1701" w:type="dxa"/>
          </w:tcPr>
          <w:p w:rsidR="00BA48F0" w:rsidRPr="0001268C" w:rsidRDefault="00BA48F0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01268C" w:rsidRDefault="00BA48F0" w:rsidP="006840C1">
            <w:r w:rsidRPr="0001268C">
              <w:t>-</w:t>
            </w:r>
          </w:p>
        </w:tc>
        <w:tc>
          <w:tcPr>
            <w:tcW w:w="6009" w:type="dxa"/>
          </w:tcPr>
          <w:p w:rsidR="00BA48F0" w:rsidRPr="00373511" w:rsidRDefault="00BA48F0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bookmarkEnd w:id="109"/>
      <w:tr w:rsidR="00BA48F0" w:rsidRPr="00E735D2" w:rsidTr="006840C1">
        <w:tc>
          <w:tcPr>
            <w:tcW w:w="558" w:type="dxa"/>
          </w:tcPr>
          <w:p w:rsidR="00BA48F0" w:rsidRPr="0001268C" w:rsidRDefault="00BA48F0" w:rsidP="006840C1">
            <w:r w:rsidRPr="0001268C">
              <w:t>14</w:t>
            </w:r>
          </w:p>
        </w:tc>
        <w:tc>
          <w:tcPr>
            <w:tcW w:w="2272" w:type="dxa"/>
          </w:tcPr>
          <w:p w:rsidR="00BA48F0" w:rsidRPr="0001268C" w:rsidRDefault="00BA48F0" w:rsidP="006840C1">
            <w:proofErr w:type="spellStart"/>
            <w:r w:rsidRPr="0001268C">
              <w:t>importButton</w:t>
            </w:r>
            <w:proofErr w:type="spellEnd"/>
          </w:p>
        </w:tc>
        <w:tc>
          <w:tcPr>
            <w:tcW w:w="1701" w:type="dxa"/>
          </w:tcPr>
          <w:p w:rsidR="00BA48F0" w:rsidRPr="0001268C" w:rsidRDefault="00BA48F0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BA48F0" w:rsidRPr="0001268C" w:rsidRDefault="00BA48F0" w:rsidP="006840C1">
            <w:proofErr w:type="spellStart"/>
            <w:r w:rsidRPr="0001268C">
              <w:t>Доступно</w:t>
            </w:r>
            <w:proofErr w:type="spellEnd"/>
          </w:p>
        </w:tc>
        <w:tc>
          <w:tcPr>
            <w:tcW w:w="6009" w:type="dxa"/>
          </w:tcPr>
          <w:p w:rsidR="00BA48F0" w:rsidRPr="00373511" w:rsidRDefault="00BA48F0" w:rsidP="006840C1">
            <w:pPr>
              <w:keepNext/>
              <w:rPr>
                <w:lang w:val="ru-RU"/>
              </w:rPr>
            </w:pPr>
            <w:r w:rsidRPr="00373511">
              <w:rPr>
                <w:lang w:val="ru-RU"/>
              </w:rPr>
              <w:t>Переход к стандартному окну открытия файла.</w:t>
            </w:r>
          </w:p>
        </w:tc>
      </w:tr>
    </w:tbl>
    <w:bookmarkEnd w:id="110"/>
    <w:p w:rsidR="00373511" w:rsidRPr="006840C1" w:rsidRDefault="006840C1" w:rsidP="006840C1">
      <w:pPr>
        <w:pStyle w:val="af0"/>
        <w:jc w:val="center"/>
        <w:rPr>
          <w:sz w:val="22"/>
          <w:lang w:val="ru-RU"/>
        </w:rPr>
      </w:pPr>
      <w:r w:rsidRPr="006840C1">
        <w:rPr>
          <w:sz w:val="22"/>
          <w:lang w:val="ru-RU"/>
        </w:rPr>
        <w:t xml:space="preserve">Таблица </w:t>
      </w:r>
      <w:r w:rsidRPr="006840C1">
        <w:rPr>
          <w:sz w:val="22"/>
        </w:rPr>
        <w:fldChar w:fldCharType="begin"/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instrText>SEQ</w:instrText>
      </w:r>
      <w:r w:rsidRPr="006840C1">
        <w:rPr>
          <w:sz w:val="22"/>
          <w:lang w:val="ru-RU"/>
        </w:rPr>
        <w:instrText xml:space="preserve"> Таблица \* </w:instrText>
      </w:r>
      <w:r w:rsidRPr="006840C1">
        <w:rPr>
          <w:sz w:val="22"/>
        </w:rPr>
        <w:instrText>ARABIC</w:instrText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fldChar w:fldCharType="separate"/>
      </w:r>
      <w:r w:rsidR="00BB318C">
        <w:rPr>
          <w:noProof/>
          <w:sz w:val="22"/>
        </w:rPr>
        <w:t>13</w:t>
      </w:r>
      <w:r w:rsidRPr="006840C1">
        <w:rPr>
          <w:sz w:val="22"/>
        </w:rPr>
        <w:fldChar w:fldCharType="end"/>
      </w:r>
      <w:r w:rsidRPr="006840C1">
        <w:rPr>
          <w:sz w:val="22"/>
          <w:lang w:val="ru-RU"/>
        </w:rPr>
        <w:t xml:space="preserve"> - Элементы окна после выбора критерия фильтра</w:t>
      </w:r>
    </w:p>
    <w:p w:rsidR="008E63E1" w:rsidRDefault="008E63E1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111" w:name="_Ref385171792"/>
      <w:r>
        <w:rPr>
          <w:lang w:val="ru-RU"/>
        </w:rPr>
        <w:br w:type="page"/>
      </w:r>
    </w:p>
    <w:p w:rsidR="00540D12" w:rsidRDefault="006840C1" w:rsidP="00540D12">
      <w:pPr>
        <w:pStyle w:val="2"/>
        <w:rPr>
          <w:lang w:val="ru-RU"/>
        </w:rPr>
      </w:pPr>
      <w:bookmarkStart w:id="112" w:name="_Toc385183088"/>
      <w:r>
        <w:rPr>
          <w:lang w:val="ru-RU"/>
        </w:rPr>
        <w:lastRenderedPageBreak/>
        <w:t>Нажатие на кнопку «и</w:t>
      </w:r>
      <w:r w:rsidR="00540D12">
        <w:rPr>
          <w:lang w:val="ru-RU"/>
        </w:rPr>
        <w:t>ли»</w:t>
      </w:r>
      <w:bookmarkEnd w:id="111"/>
      <w:bookmarkEnd w:id="112"/>
    </w:p>
    <w:p w:rsidR="006840C1" w:rsidRDefault="00484F3F" w:rsidP="006840C1">
      <w:pPr>
        <w:keepNext/>
      </w:pPr>
      <w:r>
        <w:rPr>
          <w:noProof/>
          <w:lang w:val="ru-RU" w:eastAsia="ru-RU"/>
        </w:rPr>
        <w:drawing>
          <wp:inline distT="0" distB="0" distL="0" distR="0" wp14:anchorId="74CC02F4" wp14:editId="519A4BF7">
            <wp:extent cx="8229600" cy="47732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E1" w:rsidRPr="006840C1" w:rsidRDefault="006840C1" w:rsidP="006840C1">
      <w:pPr>
        <w:pStyle w:val="af0"/>
        <w:jc w:val="center"/>
        <w:rPr>
          <w:sz w:val="22"/>
          <w:lang w:val="ru-RU"/>
        </w:rPr>
      </w:pPr>
      <w:r w:rsidRPr="006840C1">
        <w:rPr>
          <w:sz w:val="22"/>
          <w:lang w:val="ru-RU"/>
        </w:rPr>
        <w:t xml:space="preserve">Рисунок </w:t>
      </w:r>
      <w:r w:rsidRPr="006840C1">
        <w:rPr>
          <w:sz w:val="22"/>
        </w:rPr>
        <w:fldChar w:fldCharType="begin"/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instrText>SEQ</w:instrText>
      </w:r>
      <w:r w:rsidRPr="006840C1">
        <w:rPr>
          <w:sz w:val="22"/>
          <w:lang w:val="ru-RU"/>
        </w:rPr>
        <w:instrText xml:space="preserve"> Рисунок \* </w:instrText>
      </w:r>
      <w:r w:rsidRPr="006840C1">
        <w:rPr>
          <w:sz w:val="22"/>
        </w:rPr>
        <w:instrText>ARABIC</w:instrText>
      </w:r>
      <w:r w:rsidRPr="006840C1">
        <w:rPr>
          <w:sz w:val="22"/>
          <w:lang w:val="ru-RU"/>
        </w:rPr>
        <w:instrText xml:space="preserve"> </w:instrText>
      </w:r>
      <w:r w:rsidRPr="006840C1">
        <w:rPr>
          <w:sz w:val="22"/>
        </w:rPr>
        <w:fldChar w:fldCharType="separate"/>
      </w:r>
      <w:r w:rsidR="00BB318C">
        <w:rPr>
          <w:noProof/>
          <w:sz w:val="22"/>
        </w:rPr>
        <w:t>15</w:t>
      </w:r>
      <w:r w:rsidRPr="006840C1">
        <w:rPr>
          <w:sz w:val="22"/>
        </w:rPr>
        <w:fldChar w:fldCharType="end"/>
      </w:r>
      <w:r w:rsidRPr="006840C1">
        <w:rPr>
          <w:noProof/>
          <w:sz w:val="22"/>
          <w:lang w:val="ru-RU"/>
        </w:rPr>
        <w:t xml:space="preserve"> - Нажатие на кнопку "</w:t>
      </w:r>
      <w:r>
        <w:rPr>
          <w:noProof/>
          <w:sz w:val="22"/>
          <w:lang w:val="ru-RU"/>
        </w:rPr>
        <w:t>и</w:t>
      </w:r>
      <w:r w:rsidRPr="006840C1">
        <w:rPr>
          <w:noProof/>
          <w:sz w:val="22"/>
          <w:lang w:val="ru-RU"/>
        </w:rPr>
        <w:t>ли"</w:t>
      </w:r>
    </w:p>
    <w:p w:rsidR="008E63E1" w:rsidRDefault="008E63E1" w:rsidP="008E63E1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8E63E1" w:rsidTr="006840C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8E63E1" w:rsidRPr="00843CC2" w:rsidRDefault="008E63E1" w:rsidP="006840C1">
            <w:pPr>
              <w:jc w:val="center"/>
              <w:rPr>
                <w:b/>
                <w:sz w:val="24"/>
                <w:lang w:val="ru-RU"/>
              </w:rPr>
            </w:pPr>
            <w:bookmarkStart w:id="113" w:name="OLE_LINK156"/>
            <w:bookmarkStart w:id="114" w:name="OLE_LINK157"/>
            <w:bookmarkStart w:id="115" w:name="OLE_LINK158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8E63E1" w:rsidRPr="00843CC2" w:rsidRDefault="008E63E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8E63E1" w:rsidRPr="00843CC2" w:rsidRDefault="008E63E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8E63E1" w:rsidRPr="00843CC2" w:rsidRDefault="008E63E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8E63E1" w:rsidRPr="00843CC2" w:rsidRDefault="008E63E1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8E63E1" w:rsidRPr="00F370AB" w:rsidTr="006840C1">
        <w:tc>
          <w:tcPr>
            <w:tcW w:w="558" w:type="dxa"/>
          </w:tcPr>
          <w:p w:rsidR="008E63E1" w:rsidRPr="002E1F88" w:rsidRDefault="008E63E1" w:rsidP="006840C1">
            <w:r w:rsidRPr="002E1F88">
              <w:t>1</w:t>
            </w:r>
          </w:p>
        </w:tc>
        <w:tc>
          <w:tcPr>
            <w:tcW w:w="2272" w:type="dxa"/>
          </w:tcPr>
          <w:p w:rsidR="008E63E1" w:rsidRPr="002E1F88" w:rsidRDefault="008E63E1" w:rsidP="006840C1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8E63E1" w:rsidRPr="002E1F88" w:rsidRDefault="008E63E1" w:rsidP="006840C1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8E63E1" w:rsidRPr="002E1F88" w:rsidRDefault="008E63E1" w:rsidP="006840C1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8E63E1" w:rsidRPr="00487814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t xml:space="preserve"> </w:t>
            </w:r>
            <w:proofErr w:type="spellStart"/>
            <w:r>
              <w:t>поля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фильтра</w:t>
            </w:r>
            <w:proofErr w:type="spellEnd"/>
            <w:proofErr w:type="gramStart"/>
            <w:r>
              <w:t xml:space="preserve"> </w:t>
            </w:r>
            <w:r>
              <w:rPr>
                <w:lang w:val="ru-RU"/>
              </w:rPr>
              <w:t>()</w:t>
            </w:r>
            <w:proofErr w:type="gramEnd"/>
          </w:p>
        </w:tc>
      </w:tr>
      <w:tr w:rsidR="008E63E1" w:rsidRPr="00E735D2" w:rsidTr="006840C1">
        <w:tc>
          <w:tcPr>
            <w:tcW w:w="558" w:type="dxa"/>
          </w:tcPr>
          <w:p w:rsidR="008E63E1" w:rsidRPr="006F5E2A" w:rsidRDefault="008E63E1" w:rsidP="006840C1">
            <w:pPr>
              <w:rPr>
                <w:lang w:val="ru-RU"/>
              </w:rPr>
            </w:pPr>
            <w:bookmarkStart w:id="116" w:name="OLE_LINK23"/>
            <w:r>
              <w:rPr>
                <w:lang w:val="ru-RU"/>
              </w:rPr>
              <w:t>2.1</w:t>
            </w:r>
          </w:p>
        </w:tc>
        <w:tc>
          <w:tcPr>
            <w:tcW w:w="2272" w:type="dxa"/>
          </w:tcPr>
          <w:p w:rsidR="008E63E1" w:rsidRPr="00DB54C3" w:rsidRDefault="008E63E1" w:rsidP="006840C1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8E63E1" w:rsidRPr="00DB54C3" w:rsidRDefault="008E63E1" w:rsidP="006840C1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8E63E1" w:rsidRPr="00DB54C3" w:rsidRDefault="008E63E1" w:rsidP="006840C1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8E63E1" w:rsidRPr="00BA48F0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D6B06" w:rsidRPr="00F370AB" w:rsidTr="005D6B06">
        <w:tc>
          <w:tcPr>
            <w:tcW w:w="558" w:type="dxa"/>
          </w:tcPr>
          <w:p w:rsidR="005D6B06" w:rsidRPr="006F5E2A" w:rsidRDefault="005D6B06" w:rsidP="006840C1">
            <w:pPr>
              <w:rPr>
                <w:lang w:val="ru-RU"/>
              </w:rPr>
            </w:pPr>
            <w:bookmarkStart w:id="117" w:name="_Hlk385176763"/>
            <w:r>
              <w:rPr>
                <w:lang w:val="ru-RU"/>
              </w:rPr>
              <w:t>2.2</w:t>
            </w:r>
          </w:p>
        </w:tc>
        <w:tc>
          <w:tcPr>
            <w:tcW w:w="2272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>
              <w:t>add</w:t>
            </w:r>
            <w:r>
              <w:rPr>
                <w:lang w:val="ru-RU"/>
              </w:rPr>
              <w:t>Button</w:t>
            </w:r>
            <w:r w:rsidR="00E735D2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Default="005D6B06" w:rsidP="005D6B06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критерия фильтра </w:t>
            </w:r>
          </w:p>
        </w:tc>
      </w:tr>
      <w:bookmarkEnd w:id="116"/>
      <w:bookmarkEnd w:id="117"/>
      <w:tr w:rsidR="005D6B06" w:rsidRPr="009A500F" w:rsidTr="006840C1">
        <w:tc>
          <w:tcPr>
            <w:tcW w:w="558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2.3</w:t>
            </w:r>
          </w:p>
        </w:tc>
        <w:tc>
          <w:tcPr>
            <w:tcW w:w="2272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>
              <w:t>add</w:t>
            </w:r>
            <w:r>
              <w:rPr>
                <w:lang w:val="ru-RU"/>
              </w:rPr>
              <w:t>Button</w:t>
            </w:r>
            <w:r w:rsidR="00E735D2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Default="005D6B06" w:rsidP="005D6B06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критерия фильтра </w:t>
            </w:r>
          </w:p>
        </w:tc>
      </w:tr>
      <w:tr w:rsidR="005D6B06" w:rsidRPr="00487814" w:rsidTr="006840C1">
        <w:tc>
          <w:tcPr>
            <w:tcW w:w="558" w:type="dxa"/>
          </w:tcPr>
          <w:p w:rsidR="005D6B06" w:rsidRPr="006F5E2A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3.1</w:t>
            </w:r>
          </w:p>
        </w:tc>
        <w:tc>
          <w:tcPr>
            <w:tcW w:w="2272" w:type="dxa"/>
          </w:tcPr>
          <w:p w:rsidR="005D6B06" w:rsidRPr="00E735D2" w:rsidRDefault="005D6B06" w:rsidP="006840C1">
            <w:pPr>
              <w:rPr>
                <w:lang w:val="ru-RU"/>
              </w:rPr>
            </w:pPr>
            <w:proofErr w:type="spellStart"/>
            <w:r>
              <w:t>orButton</w:t>
            </w:r>
            <w:proofErr w:type="spellEnd"/>
            <w:r w:rsidR="00E735D2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Удаление критерия фильтра</w:t>
            </w:r>
          </w:p>
        </w:tc>
      </w:tr>
      <w:tr w:rsidR="005D6B06" w:rsidRPr="00487814" w:rsidTr="006840C1">
        <w:tc>
          <w:tcPr>
            <w:tcW w:w="558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3.2</w:t>
            </w:r>
          </w:p>
        </w:tc>
        <w:tc>
          <w:tcPr>
            <w:tcW w:w="2272" w:type="dxa"/>
          </w:tcPr>
          <w:p w:rsidR="005D6B06" w:rsidRPr="00E735D2" w:rsidRDefault="005D6B06" w:rsidP="006840C1">
            <w:pPr>
              <w:rPr>
                <w:lang w:val="ru-RU"/>
              </w:rPr>
            </w:pPr>
            <w:proofErr w:type="spellStart"/>
            <w:r>
              <w:t>orButton</w:t>
            </w:r>
            <w:proofErr w:type="spellEnd"/>
            <w:r w:rsidR="00E735D2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D6B06" w:rsidRPr="00E735D2" w:rsidTr="006840C1">
        <w:tc>
          <w:tcPr>
            <w:tcW w:w="558" w:type="dxa"/>
          </w:tcPr>
          <w:p w:rsidR="005D6B06" w:rsidRPr="006F5E2A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5D6B06" w:rsidRDefault="005D6B06" w:rsidP="006840C1">
            <w:proofErr w:type="spellStart"/>
            <w:r>
              <w:t>actionButton</w:t>
            </w:r>
            <w:proofErr w:type="spellEnd"/>
          </w:p>
        </w:tc>
        <w:tc>
          <w:tcPr>
            <w:tcW w:w="1701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r>
              <w:fldChar w:fldCharType="begin"/>
            </w:r>
            <w:r>
              <w:rPr>
                <w:lang w:val="ru-RU"/>
              </w:rPr>
              <w:instrText xml:space="preserve"> REF _Ref384977607 \r \h </w:instrText>
            </w:r>
            <w:r>
              <w:fldChar w:fldCharType="separate"/>
            </w:r>
            <w:r>
              <w:rPr>
                <w:lang w:val="ru-RU"/>
              </w:rPr>
              <w:t>18</w:t>
            </w:r>
            <w: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84F3F" w:rsidRPr="00E735D2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484F3F" w:rsidRPr="002D19F5" w:rsidRDefault="00484F3F" w:rsidP="006840C1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484F3F" w:rsidRPr="002D19F5" w:rsidRDefault="00484F3F" w:rsidP="006840C1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484F3F" w:rsidRPr="00BA48F0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84F3F" w:rsidRPr="00BA48F0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484F3F" w:rsidRPr="00E735D2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484F3F" w:rsidRPr="00BA48F0" w:rsidRDefault="00484F3F" w:rsidP="006840C1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484F3F" w:rsidRPr="00BA48F0" w:rsidRDefault="00484F3F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84F3F" w:rsidRPr="00BA48F0" w:rsidRDefault="00484F3F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84F3F" w:rsidRPr="00373511" w:rsidRDefault="00484F3F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484F3F" w:rsidRPr="00E735D2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484F3F" w:rsidRPr="00A429BA" w:rsidRDefault="00484F3F" w:rsidP="006840C1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484F3F" w:rsidRPr="00A429BA" w:rsidRDefault="00484F3F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484F3F" w:rsidRPr="00A429BA" w:rsidRDefault="00484F3F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484F3F" w:rsidRPr="00373511" w:rsidRDefault="00484F3F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484F3F" w:rsidRPr="00487814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484F3F" w:rsidRPr="00A429BA" w:rsidRDefault="00484F3F" w:rsidP="006840C1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484F3F" w:rsidRPr="00A429BA" w:rsidRDefault="00484F3F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484F3F" w:rsidRPr="00A429BA" w:rsidRDefault="00484F3F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484F3F" w:rsidRDefault="00484F3F" w:rsidP="006840C1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5D6B06" w:rsidRPr="00E735D2" w:rsidTr="006840C1">
        <w:tc>
          <w:tcPr>
            <w:tcW w:w="558" w:type="dxa"/>
          </w:tcPr>
          <w:p w:rsidR="005D6B06" w:rsidRPr="002D19F5" w:rsidRDefault="005D6B06" w:rsidP="006840C1">
            <w:r w:rsidRPr="002D19F5">
              <w:t>9</w:t>
            </w:r>
          </w:p>
        </w:tc>
        <w:tc>
          <w:tcPr>
            <w:tcW w:w="2272" w:type="dxa"/>
          </w:tcPr>
          <w:p w:rsidR="005D6B06" w:rsidRPr="002D19F5" w:rsidRDefault="005D6B06" w:rsidP="006840C1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5D6B06" w:rsidRPr="002D19F5" w:rsidRDefault="005D6B06" w:rsidP="006840C1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5D6B06" w:rsidRPr="00E735D2" w:rsidTr="006840C1">
        <w:tc>
          <w:tcPr>
            <w:tcW w:w="558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5D6B06" w:rsidRPr="00BA48F0" w:rsidRDefault="005D6B06" w:rsidP="006840C1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D6B06" w:rsidRPr="00BA48F0" w:rsidRDefault="005D6B06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D6B06" w:rsidRPr="00373511" w:rsidRDefault="005D6B06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484F3F" w:rsidRPr="00E735D2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bookmarkStart w:id="118" w:name="_Hlk385176037"/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484F3F" w:rsidRPr="005D6B06" w:rsidRDefault="00484F3F" w:rsidP="005D6B06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5D6B06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484F3F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84F3F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84F3F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84F3F" w:rsidRPr="00E735D2" w:rsidTr="006840C1">
        <w:tc>
          <w:tcPr>
            <w:tcW w:w="558" w:type="dxa"/>
          </w:tcPr>
          <w:p w:rsidR="00484F3F" w:rsidRPr="006F5E2A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484F3F" w:rsidRPr="00675376" w:rsidRDefault="00484F3F" w:rsidP="006840C1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 w:rsidR="005D6B06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484F3F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84F3F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84F3F" w:rsidRPr="00605931" w:rsidRDefault="00484F3F" w:rsidP="006840C1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_Ref385171836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17</w:t>
            </w:r>
            <w:r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bookmarkEnd w:id="118"/>
      <w:tr w:rsidR="00B67169" w:rsidRPr="00E735D2" w:rsidTr="006840C1">
        <w:tc>
          <w:tcPr>
            <w:tcW w:w="558" w:type="dxa"/>
          </w:tcPr>
          <w:p w:rsidR="00B67169" w:rsidRPr="0001268C" w:rsidRDefault="00B67169" w:rsidP="006840C1">
            <w:r w:rsidRPr="0001268C">
              <w:t>13</w:t>
            </w:r>
          </w:p>
        </w:tc>
        <w:tc>
          <w:tcPr>
            <w:tcW w:w="2272" w:type="dxa"/>
          </w:tcPr>
          <w:p w:rsidR="00B67169" w:rsidRPr="0001268C" w:rsidRDefault="00B67169" w:rsidP="006840C1">
            <w:proofErr w:type="spellStart"/>
            <w:r w:rsidRPr="0001268C">
              <w:t>descriptionText</w:t>
            </w:r>
            <w:proofErr w:type="spellEnd"/>
          </w:p>
        </w:tc>
        <w:tc>
          <w:tcPr>
            <w:tcW w:w="1701" w:type="dxa"/>
          </w:tcPr>
          <w:p w:rsidR="00B67169" w:rsidRPr="0001268C" w:rsidRDefault="00B67169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B67169" w:rsidRPr="0001268C" w:rsidRDefault="00B67169" w:rsidP="006840C1">
            <w:r w:rsidRPr="0001268C">
              <w:t>-</w:t>
            </w:r>
          </w:p>
        </w:tc>
        <w:tc>
          <w:tcPr>
            <w:tcW w:w="6009" w:type="dxa"/>
          </w:tcPr>
          <w:p w:rsidR="00B67169" w:rsidRPr="00373511" w:rsidRDefault="00B67169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B67169" w:rsidRPr="00E735D2" w:rsidTr="006840C1">
        <w:tc>
          <w:tcPr>
            <w:tcW w:w="558" w:type="dxa"/>
          </w:tcPr>
          <w:p w:rsidR="00B67169" w:rsidRPr="0001268C" w:rsidRDefault="00B67169" w:rsidP="006840C1">
            <w:r w:rsidRPr="0001268C">
              <w:t>14</w:t>
            </w:r>
          </w:p>
        </w:tc>
        <w:tc>
          <w:tcPr>
            <w:tcW w:w="2272" w:type="dxa"/>
          </w:tcPr>
          <w:p w:rsidR="00B67169" w:rsidRPr="0001268C" w:rsidRDefault="00B67169" w:rsidP="006840C1">
            <w:proofErr w:type="spellStart"/>
            <w:r w:rsidRPr="0001268C">
              <w:t>importButton</w:t>
            </w:r>
            <w:proofErr w:type="spellEnd"/>
          </w:p>
        </w:tc>
        <w:tc>
          <w:tcPr>
            <w:tcW w:w="1701" w:type="dxa"/>
          </w:tcPr>
          <w:p w:rsidR="00B67169" w:rsidRPr="0001268C" w:rsidRDefault="00B67169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B67169" w:rsidRPr="0001268C" w:rsidRDefault="00B67169" w:rsidP="006840C1">
            <w:proofErr w:type="spellStart"/>
            <w:r w:rsidRPr="0001268C">
              <w:t>Доступно</w:t>
            </w:r>
            <w:proofErr w:type="spellEnd"/>
          </w:p>
        </w:tc>
        <w:tc>
          <w:tcPr>
            <w:tcW w:w="6009" w:type="dxa"/>
          </w:tcPr>
          <w:p w:rsidR="00B67169" w:rsidRPr="00373511" w:rsidRDefault="00B67169" w:rsidP="006840C1">
            <w:pPr>
              <w:keepNext/>
              <w:rPr>
                <w:lang w:val="ru-RU"/>
              </w:rPr>
            </w:pPr>
            <w:r w:rsidRPr="00373511">
              <w:rPr>
                <w:lang w:val="ru-RU"/>
              </w:rPr>
              <w:t>Переход к стандартному окну открытия файла.</w:t>
            </w:r>
          </w:p>
        </w:tc>
      </w:tr>
    </w:tbl>
    <w:bookmarkEnd w:id="113"/>
    <w:bookmarkEnd w:id="114"/>
    <w:bookmarkEnd w:id="115"/>
    <w:p w:rsidR="008E63E1" w:rsidRPr="006840C1" w:rsidRDefault="006840C1" w:rsidP="006840C1">
      <w:pPr>
        <w:pStyle w:val="af0"/>
        <w:jc w:val="center"/>
        <w:rPr>
          <w:sz w:val="22"/>
          <w:lang w:val="ru-RU"/>
        </w:rPr>
      </w:pPr>
      <w:r w:rsidRPr="00E735D2">
        <w:rPr>
          <w:sz w:val="22"/>
          <w:lang w:val="ru-RU"/>
        </w:rPr>
        <w:t xml:space="preserve">Таблица </w:t>
      </w:r>
      <w:r w:rsidRPr="006840C1">
        <w:rPr>
          <w:sz w:val="22"/>
        </w:rPr>
        <w:fldChar w:fldCharType="begin"/>
      </w:r>
      <w:r w:rsidRPr="00E735D2">
        <w:rPr>
          <w:sz w:val="22"/>
          <w:lang w:val="ru-RU"/>
        </w:rPr>
        <w:instrText xml:space="preserve"> </w:instrText>
      </w:r>
      <w:r w:rsidRPr="006840C1">
        <w:rPr>
          <w:sz w:val="22"/>
        </w:rPr>
        <w:instrText>SEQ</w:instrText>
      </w:r>
      <w:r w:rsidRPr="00E735D2">
        <w:rPr>
          <w:sz w:val="22"/>
          <w:lang w:val="ru-RU"/>
        </w:rPr>
        <w:instrText xml:space="preserve"> Таблица \* </w:instrText>
      </w:r>
      <w:r w:rsidRPr="006840C1">
        <w:rPr>
          <w:sz w:val="22"/>
        </w:rPr>
        <w:instrText>ARABIC</w:instrText>
      </w:r>
      <w:r w:rsidRPr="00E735D2">
        <w:rPr>
          <w:sz w:val="22"/>
          <w:lang w:val="ru-RU"/>
        </w:rPr>
        <w:instrText xml:space="preserve"> </w:instrText>
      </w:r>
      <w:r w:rsidRPr="006840C1">
        <w:rPr>
          <w:sz w:val="22"/>
        </w:rPr>
        <w:fldChar w:fldCharType="separate"/>
      </w:r>
      <w:r w:rsidR="00BB318C">
        <w:rPr>
          <w:noProof/>
          <w:sz w:val="22"/>
        </w:rPr>
        <w:t>14</w:t>
      </w:r>
      <w:r w:rsidRPr="006840C1">
        <w:rPr>
          <w:sz w:val="22"/>
        </w:rPr>
        <w:fldChar w:fldCharType="end"/>
      </w:r>
      <w:r w:rsidRPr="006840C1">
        <w:rPr>
          <w:sz w:val="22"/>
          <w:lang w:val="ru-RU"/>
        </w:rPr>
        <w:t xml:space="preserve"> - Элементы окна после нажатия на кнопку "или"</w:t>
      </w:r>
    </w:p>
    <w:p w:rsidR="0051426C" w:rsidRDefault="0051426C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r>
        <w:rPr>
          <w:lang w:val="ru-RU"/>
        </w:rPr>
        <w:br w:type="page"/>
      </w:r>
    </w:p>
    <w:p w:rsidR="00540D12" w:rsidRDefault="00B227DF" w:rsidP="00540D12">
      <w:pPr>
        <w:pStyle w:val="2"/>
        <w:rPr>
          <w:lang w:val="ru-RU"/>
        </w:rPr>
      </w:pPr>
      <w:bookmarkStart w:id="119" w:name="_Toc385183089"/>
      <w:r>
        <w:rPr>
          <w:lang w:val="ru-RU"/>
        </w:rPr>
        <w:lastRenderedPageBreak/>
        <w:t>Вид окна при добавлении большого количества критериев фильтра</w:t>
      </w:r>
      <w:bookmarkEnd w:id="119"/>
    </w:p>
    <w:p w:rsidR="006840C1" w:rsidRDefault="0051426C" w:rsidP="006840C1">
      <w:pPr>
        <w:keepNext/>
      </w:pPr>
      <w:r>
        <w:rPr>
          <w:noProof/>
          <w:lang w:val="ru-RU" w:eastAsia="ru-RU"/>
        </w:rPr>
        <w:drawing>
          <wp:inline distT="0" distB="0" distL="0" distR="0" wp14:anchorId="415CABA2" wp14:editId="1B314084">
            <wp:extent cx="8229600" cy="47732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6C" w:rsidRDefault="006840C1" w:rsidP="006840C1">
      <w:pPr>
        <w:pStyle w:val="af0"/>
        <w:jc w:val="center"/>
        <w:rPr>
          <w:lang w:val="ru-RU"/>
        </w:rPr>
      </w:pPr>
      <w:r w:rsidRPr="00E735D2">
        <w:rPr>
          <w:sz w:val="22"/>
          <w:lang w:val="ru-RU"/>
        </w:rPr>
        <w:t xml:space="preserve">Рисунок </w:t>
      </w:r>
      <w:r w:rsidRPr="006840C1">
        <w:rPr>
          <w:sz w:val="22"/>
        </w:rPr>
        <w:fldChar w:fldCharType="begin"/>
      </w:r>
      <w:r w:rsidRPr="00E735D2">
        <w:rPr>
          <w:sz w:val="22"/>
          <w:lang w:val="ru-RU"/>
        </w:rPr>
        <w:instrText xml:space="preserve"> </w:instrText>
      </w:r>
      <w:r w:rsidRPr="006840C1">
        <w:rPr>
          <w:sz w:val="22"/>
        </w:rPr>
        <w:instrText>SEQ</w:instrText>
      </w:r>
      <w:r w:rsidRPr="00E735D2">
        <w:rPr>
          <w:sz w:val="22"/>
          <w:lang w:val="ru-RU"/>
        </w:rPr>
        <w:instrText xml:space="preserve"> Рисунок \* </w:instrText>
      </w:r>
      <w:r w:rsidRPr="006840C1">
        <w:rPr>
          <w:sz w:val="22"/>
        </w:rPr>
        <w:instrText>ARABIC</w:instrText>
      </w:r>
      <w:r w:rsidRPr="00E735D2">
        <w:rPr>
          <w:sz w:val="22"/>
          <w:lang w:val="ru-RU"/>
        </w:rPr>
        <w:instrText xml:space="preserve"> </w:instrText>
      </w:r>
      <w:r w:rsidRPr="006840C1">
        <w:rPr>
          <w:sz w:val="22"/>
        </w:rPr>
        <w:fldChar w:fldCharType="separate"/>
      </w:r>
      <w:r w:rsidR="00BB318C">
        <w:rPr>
          <w:noProof/>
          <w:sz w:val="22"/>
        </w:rPr>
        <w:t>16</w:t>
      </w:r>
      <w:r w:rsidRPr="006840C1">
        <w:rPr>
          <w:sz w:val="22"/>
        </w:rPr>
        <w:fldChar w:fldCharType="end"/>
      </w:r>
      <w:r w:rsidRPr="00E735D2">
        <w:rPr>
          <w:noProof/>
          <w:sz w:val="22"/>
          <w:lang w:val="ru-RU"/>
        </w:rPr>
        <w:t xml:space="preserve"> </w:t>
      </w:r>
      <w:r w:rsidRPr="006840C1">
        <w:rPr>
          <w:noProof/>
          <w:sz w:val="22"/>
          <w:lang w:val="ru-RU"/>
        </w:rPr>
        <w:t>- Вид окна при добавлении большого количества критериев фильтра</w:t>
      </w:r>
    </w:p>
    <w:p w:rsidR="006840C1" w:rsidRPr="006840C1" w:rsidRDefault="006840C1" w:rsidP="006840C1">
      <w:pPr>
        <w:keepNext/>
        <w:rPr>
          <w:lang w:val="ru-RU"/>
        </w:rPr>
      </w:pPr>
    </w:p>
    <w:p w:rsidR="0051426C" w:rsidRPr="006840C1" w:rsidRDefault="0051426C">
      <w:pPr>
        <w:rPr>
          <w:lang w:val="ru-RU"/>
        </w:rPr>
      </w:pPr>
      <w:r w:rsidRPr="006840C1"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1426C" w:rsidTr="006840C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1426C" w:rsidRPr="00843CC2" w:rsidRDefault="0051426C" w:rsidP="006840C1">
            <w:pPr>
              <w:jc w:val="center"/>
              <w:rPr>
                <w:b/>
                <w:sz w:val="24"/>
                <w:lang w:val="ru-RU"/>
              </w:rPr>
            </w:pPr>
            <w:bookmarkStart w:id="120" w:name="OLE_LINK20"/>
            <w:bookmarkStart w:id="121" w:name="OLE_LINK21"/>
            <w:bookmarkStart w:id="122" w:name="OLE_LINK22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1426C" w:rsidRPr="00843CC2" w:rsidRDefault="0051426C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1426C" w:rsidRPr="00843CC2" w:rsidRDefault="0051426C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1426C" w:rsidRPr="00843CC2" w:rsidRDefault="0051426C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1426C" w:rsidRPr="00843CC2" w:rsidRDefault="0051426C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51426C" w:rsidRPr="00F370AB" w:rsidTr="006840C1">
        <w:tc>
          <w:tcPr>
            <w:tcW w:w="558" w:type="dxa"/>
          </w:tcPr>
          <w:p w:rsidR="0051426C" w:rsidRPr="002E1F88" w:rsidRDefault="0051426C" w:rsidP="006840C1">
            <w:r w:rsidRPr="002E1F88">
              <w:t>1</w:t>
            </w:r>
          </w:p>
        </w:tc>
        <w:tc>
          <w:tcPr>
            <w:tcW w:w="2272" w:type="dxa"/>
          </w:tcPr>
          <w:p w:rsidR="0051426C" w:rsidRPr="002E1F88" w:rsidRDefault="0051426C" w:rsidP="006840C1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51426C" w:rsidRPr="002E1F88" w:rsidRDefault="0051426C" w:rsidP="006840C1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2E1F88" w:rsidRDefault="0051426C" w:rsidP="006840C1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51426C" w:rsidRPr="00487814" w:rsidRDefault="0051426C" w:rsidP="00370FF9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t xml:space="preserve"> </w:t>
            </w:r>
            <w:proofErr w:type="spellStart"/>
            <w:r>
              <w:t>поля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фильтра</w:t>
            </w:r>
            <w:proofErr w:type="spellEnd"/>
          </w:p>
        </w:tc>
      </w:tr>
      <w:tr w:rsidR="0051426C" w:rsidRPr="009A500F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51426C" w:rsidRPr="00370FF9" w:rsidRDefault="00370FF9" w:rsidP="00370FF9">
            <w:pPr>
              <w:rPr>
                <w:lang w:val="ru-RU"/>
              </w:rPr>
            </w:pPr>
            <w:proofErr w:type="spellStart"/>
            <w:r>
              <w:t>actionForm</w:t>
            </w:r>
            <w:proofErr w:type="spellEnd"/>
          </w:p>
        </w:tc>
        <w:tc>
          <w:tcPr>
            <w:tcW w:w="1701" w:type="dxa"/>
          </w:tcPr>
          <w:p w:rsidR="0051426C" w:rsidRPr="00DB54C3" w:rsidRDefault="0051426C" w:rsidP="006840C1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DB54C3" w:rsidRDefault="0051426C" w:rsidP="006840C1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51426C" w:rsidRPr="00370FF9" w:rsidRDefault="00370FF9" w:rsidP="006840C1">
            <w:proofErr w:type="spellStart"/>
            <w:r>
              <w:t>Критерии</w:t>
            </w:r>
            <w:proofErr w:type="spellEnd"/>
            <w:r>
              <w:t xml:space="preserve"> </w:t>
            </w:r>
            <w:proofErr w:type="spellStart"/>
            <w:r>
              <w:t>фильтров</w:t>
            </w:r>
            <w:proofErr w:type="spellEnd"/>
          </w:p>
        </w:tc>
      </w:tr>
      <w:tr w:rsidR="0051426C" w:rsidRPr="00487814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bookmarkStart w:id="123" w:name="OLE_LINK24"/>
            <w:bookmarkStart w:id="124" w:name="OLE_LINK25"/>
            <w:bookmarkStart w:id="125" w:name="OLE_LINK26"/>
            <w:r>
              <w:rPr>
                <w:lang w:val="ru-RU"/>
              </w:rPr>
              <w:t>3.1</w:t>
            </w:r>
          </w:p>
        </w:tc>
        <w:tc>
          <w:tcPr>
            <w:tcW w:w="2272" w:type="dxa"/>
          </w:tcPr>
          <w:p w:rsidR="0051426C" w:rsidRPr="00E735D2" w:rsidRDefault="0051426C" w:rsidP="006840C1">
            <w:pPr>
              <w:rPr>
                <w:lang w:val="ru-RU"/>
              </w:rPr>
            </w:pPr>
            <w:proofErr w:type="spellStart"/>
            <w:r>
              <w:t>orButton</w:t>
            </w:r>
            <w:proofErr w:type="spellEnd"/>
            <w:r w:rsidR="00E735D2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Удаление критерия фильтра</w:t>
            </w:r>
          </w:p>
        </w:tc>
      </w:tr>
      <w:bookmarkEnd w:id="123"/>
      <w:bookmarkEnd w:id="124"/>
      <w:bookmarkEnd w:id="125"/>
      <w:tr w:rsidR="0051426C" w:rsidRPr="00487814" w:rsidTr="006840C1">
        <w:tc>
          <w:tcPr>
            <w:tcW w:w="558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3.2</w:t>
            </w:r>
          </w:p>
        </w:tc>
        <w:tc>
          <w:tcPr>
            <w:tcW w:w="2272" w:type="dxa"/>
          </w:tcPr>
          <w:p w:rsidR="0051426C" w:rsidRPr="00E735D2" w:rsidRDefault="0051426C" w:rsidP="006840C1">
            <w:pPr>
              <w:rPr>
                <w:lang w:val="ru-RU"/>
              </w:rPr>
            </w:pPr>
            <w:proofErr w:type="spellStart"/>
            <w:r>
              <w:t>orButton</w:t>
            </w:r>
            <w:proofErr w:type="spellEnd"/>
            <w:r w:rsidR="00E735D2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51426C" w:rsidRDefault="0051426C" w:rsidP="006840C1">
            <w:proofErr w:type="spellStart"/>
            <w:r>
              <w:t>actionButton</w:t>
            </w:r>
            <w:proofErr w:type="spellEnd"/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r>
              <w:fldChar w:fldCharType="begin"/>
            </w:r>
            <w:r>
              <w:rPr>
                <w:lang w:val="ru-RU"/>
              </w:rPr>
              <w:instrText xml:space="preserve"> REF _Ref384977607 \r \h </w:instrText>
            </w:r>
            <w:r>
              <w:fldChar w:fldCharType="separate"/>
            </w:r>
            <w:r>
              <w:rPr>
                <w:lang w:val="ru-RU"/>
              </w:rPr>
              <w:t>18</w:t>
            </w:r>
            <w: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51426C" w:rsidRPr="002D19F5" w:rsidRDefault="0051426C" w:rsidP="006840C1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51426C" w:rsidRPr="002D19F5" w:rsidRDefault="0051426C" w:rsidP="006840C1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51426C" w:rsidRPr="00BA48F0" w:rsidRDefault="0051426C" w:rsidP="006840C1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Pr="00373511" w:rsidRDefault="0051426C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51426C" w:rsidRPr="00A429BA" w:rsidRDefault="0051426C" w:rsidP="006840C1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51426C" w:rsidRPr="00A429BA" w:rsidRDefault="0051426C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A429BA" w:rsidRDefault="0051426C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51426C" w:rsidRPr="00373511" w:rsidRDefault="0051426C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51426C" w:rsidRPr="00487814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51426C" w:rsidRPr="00A429BA" w:rsidRDefault="0051426C" w:rsidP="006840C1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51426C" w:rsidRPr="00A429BA" w:rsidRDefault="0051426C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A429BA" w:rsidRDefault="0051426C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51426C" w:rsidRDefault="0051426C" w:rsidP="006840C1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2D19F5" w:rsidRDefault="0051426C" w:rsidP="006840C1">
            <w:r w:rsidRPr="002D19F5">
              <w:t>9</w:t>
            </w:r>
          </w:p>
        </w:tc>
        <w:tc>
          <w:tcPr>
            <w:tcW w:w="2272" w:type="dxa"/>
          </w:tcPr>
          <w:p w:rsidR="0051426C" w:rsidRPr="002D19F5" w:rsidRDefault="0051426C" w:rsidP="006840C1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51426C" w:rsidRPr="002D19F5" w:rsidRDefault="0051426C" w:rsidP="006840C1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51426C" w:rsidRPr="00BA48F0" w:rsidRDefault="0051426C" w:rsidP="006840C1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Pr="00BA48F0" w:rsidRDefault="0051426C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Pr="00373511" w:rsidRDefault="0051426C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51426C" w:rsidRPr="005D6B06" w:rsidRDefault="0051426C" w:rsidP="006840C1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51426C" w:rsidRPr="00675376" w:rsidRDefault="0051426C" w:rsidP="006840C1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Pr="00605931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Применение выбранных параметров критерия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_Ref385171836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17</w:t>
            </w:r>
            <w:r>
              <w:rPr>
                <w:color w:val="FF0000"/>
              </w:rPr>
              <w:fldChar w:fldCharType="end"/>
            </w:r>
            <w:r w:rsidRPr="00605931">
              <w:rPr>
                <w:lang w:val="ru-RU"/>
              </w:rPr>
              <w:t>)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01268C" w:rsidRDefault="0051426C" w:rsidP="006840C1">
            <w:r w:rsidRPr="0001268C">
              <w:t>13</w:t>
            </w:r>
          </w:p>
        </w:tc>
        <w:tc>
          <w:tcPr>
            <w:tcW w:w="2272" w:type="dxa"/>
          </w:tcPr>
          <w:p w:rsidR="0051426C" w:rsidRPr="0001268C" w:rsidRDefault="0051426C" w:rsidP="006840C1">
            <w:proofErr w:type="spellStart"/>
            <w:r w:rsidRPr="0001268C">
              <w:t>descriptionText</w:t>
            </w:r>
            <w:proofErr w:type="spellEnd"/>
          </w:p>
        </w:tc>
        <w:tc>
          <w:tcPr>
            <w:tcW w:w="1701" w:type="dxa"/>
          </w:tcPr>
          <w:p w:rsidR="0051426C" w:rsidRPr="0001268C" w:rsidRDefault="0051426C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01268C" w:rsidRDefault="0051426C" w:rsidP="006840C1">
            <w:r w:rsidRPr="0001268C">
              <w:t>-</w:t>
            </w:r>
          </w:p>
        </w:tc>
        <w:tc>
          <w:tcPr>
            <w:tcW w:w="6009" w:type="dxa"/>
          </w:tcPr>
          <w:p w:rsidR="0051426C" w:rsidRPr="00373511" w:rsidRDefault="0051426C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01268C" w:rsidRDefault="0051426C" w:rsidP="006840C1">
            <w:r w:rsidRPr="0001268C">
              <w:t>14</w:t>
            </w:r>
          </w:p>
        </w:tc>
        <w:tc>
          <w:tcPr>
            <w:tcW w:w="2272" w:type="dxa"/>
          </w:tcPr>
          <w:p w:rsidR="0051426C" w:rsidRPr="0001268C" w:rsidRDefault="0051426C" w:rsidP="006840C1">
            <w:proofErr w:type="spellStart"/>
            <w:r w:rsidRPr="0001268C">
              <w:t>importButton</w:t>
            </w:r>
            <w:proofErr w:type="spellEnd"/>
          </w:p>
        </w:tc>
        <w:tc>
          <w:tcPr>
            <w:tcW w:w="1701" w:type="dxa"/>
          </w:tcPr>
          <w:p w:rsidR="0051426C" w:rsidRPr="0001268C" w:rsidRDefault="0051426C" w:rsidP="006840C1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51426C" w:rsidRPr="0001268C" w:rsidRDefault="0051426C" w:rsidP="006840C1">
            <w:proofErr w:type="spellStart"/>
            <w:r w:rsidRPr="0001268C">
              <w:t>Доступно</w:t>
            </w:r>
            <w:proofErr w:type="spellEnd"/>
          </w:p>
        </w:tc>
        <w:tc>
          <w:tcPr>
            <w:tcW w:w="6009" w:type="dxa"/>
          </w:tcPr>
          <w:p w:rsidR="0051426C" w:rsidRPr="00373511" w:rsidRDefault="0051426C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Переход к стандартному окну открытия файла.</w:t>
            </w:r>
          </w:p>
        </w:tc>
      </w:tr>
      <w:tr w:rsidR="0051426C" w:rsidRPr="00E735D2" w:rsidTr="006840C1">
        <w:tc>
          <w:tcPr>
            <w:tcW w:w="558" w:type="dxa"/>
          </w:tcPr>
          <w:p w:rsidR="0051426C" w:rsidRPr="006F5E2A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51426C" w:rsidRDefault="0051426C" w:rsidP="006840C1">
            <w:proofErr w:type="spellStart"/>
            <w:r>
              <w:t>scrollingAction</w:t>
            </w:r>
            <w:proofErr w:type="spellEnd"/>
          </w:p>
        </w:tc>
        <w:tc>
          <w:tcPr>
            <w:tcW w:w="1701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1426C" w:rsidRDefault="0051426C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1426C" w:rsidRDefault="0051426C" w:rsidP="001954B1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Полоса прокрутки, появляющаяся при большом количестве результатов применения фильтра</w:t>
            </w:r>
          </w:p>
        </w:tc>
      </w:tr>
    </w:tbl>
    <w:bookmarkEnd w:id="120"/>
    <w:bookmarkEnd w:id="121"/>
    <w:bookmarkEnd w:id="122"/>
    <w:p w:rsidR="0051426C" w:rsidRPr="001954B1" w:rsidRDefault="001954B1" w:rsidP="001954B1">
      <w:pPr>
        <w:pStyle w:val="af0"/>
        <w:jc w:val="center"/>
        <w:rPr>
          <w:sz w:val="22"/>
          <w:lang w:val="ru-RU"/>
        </w:rPr>
      </w:pPr>
      <w:r w:rsidRPr="00E735D2">
        <w:rPr>
          <w:sz w:val="22"/>
          <w:lang w:val="ru-RU"/>
        </w:rPr>
        <w:t xml:space="preserve">Таблица </w:t>
      </w:r>
      <w:r w:rsidRPr="001954B1">
        <w:rPr>
          <w:sz w:val="22"/>
        </w:rPr>
        <w:fldChar w:fldCharType="begin"/>
      </w:r>
      <w:r w:rsidRPr="00E735D2">
        <w:rPr>
          <w:sz w:val="22"/>
          <w:lang w:val="ru-RU"/>
        </w:rPr>
        <w:instrText xml:space="preserve"> </w:instrText>
      </w:r>
      <w:r w:rsidRPr="001954B1">
        <w:rPr>
          <w:sz w:val="22"/>
        </w:rPr>
        <w:instrText>SEQ</w:instrText>
      </w:r>
      <w:r w:rsidRPr="00E735D2">
        <w:rPr>
          <w:sz w:val="22"/>
          <w:lang w:val="ru-RU"/>
        </w:rPr>
        <w:instrText xml:space="preserve"> Таблица \* </w:instrText>
      </w:r>
      <w:r w:rsidRPr="001954B1">
        <w:rPr>
          <w:sz w:val="22"/>
        </w:rPr>
        <w:instrText>ARABIC</w:instrText>
      </w:r>
      <w:r w:rsidRPr="00E735D2">
        <w:rPr>
          <w:sz w:val="22"/>
          <w:lang w:val="ru-RU"/>
        </w:rPr>
        <w:instrText xml:space="preserve"> </w:instrText>
      </w:r>
      <w:r w:rsidRPr="001954B1">
        <w:rPr>
          <w:sz w:val="22"/>
        </w:rPr>
        <w:fldChar w:fldCharType="separate"/>
      </w:r>
      <w:r w:rsidR="00BB318C">
        <w:rPr>
          <w:noProof/>
          <w:sz w:val="22"/>
        </w:rPr>
        <w:t>15</w:t>
      </w:r>
      <w:r w:rsidRPr="001954B1">
        <w:rPr>
          <w:sz w:val="22"/>
        </w:rPr>
        <w:fldChar w:fldCharType="end"/>
      </w:r>
      <w:r w:rsidRPr="00E735D2">
        <w:rPr>
          <w:noProof/>
          <w:sz w:val="22"/>
          <w:lang w:val="ru-RU"/>
        </w:rPr>
        <w:t xml:space="preserve"> </w:t>
      </w:r>
      <w:r w:rsidRPr="001954B1">
        <w:rPr>
          <w:noProof/>
          <w:sz w:val="22"/>
          <w:lang w:val="ru-RU"/>
        </w:rPr>
        <w:t>- Элементы окна после выбора большого количества критериев фильтра</w:t>
      </w:r>
    </w:p>
    <w:p w:rsidR="00E735D2" w:rsidRDefault="00E735D2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126" w:name="_Ref385171836"/>
      <w:r>
        <w:rPr>
          <w:lang w:val="ru-RU"/>
        </w:rPr>
        <w:br w:type="page"/>
      </w:r>
    </w:p>
    <w:p w:rsidR="00B227DF" w:rsidRDefault="00540D12" w:rsidP="00B227DF">
      <w:pPr>
        <w:pStyle w:val="2"/>
        <w:rPr>
          <w:lang w:val="ru-RU"/>
        </w:rPr>
      </w:pPr>
      <w:bookmarkStart w:id="127" w:name="_Toc385183090"/>
      <w:r>
        <w:rPr>
          <w:lang w:val="ru-RU"/>
        </w:rPr>
        <w:lastRenderedPageBreak/>
        <w:t>Нажатие на кнопку «Применить»</w:t>
      </w:r>
      <w:bookmarkEnd w:id="126"/>
      <w:bookmarkEnd w:id="127"/>
    </w:p>
    <w:p w:rsidR="00B227DF" w:rsidRDefault="00B227DF" w:rsidP="00B227DF">
      <w:pPr>
        <w:pStyle w:val="3"/>
        <w:rPr>
          <w:lang w:val="ru-RU"/>
        </w:rPr>
      </w:pPr>
      <w:bookmarkStart w:id="128" w:name="_Toc385183091"/>
      <w:r>
        <w:rPr>
          <w:lang w:val="ru-RU"/>
        </w:rPr>
        <w:t>В случае если пользователь еще не применял фильтр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_Ref385171345 \r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1</w:t>
      </w:r>
      <w:r>
        <w:rPr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>)</w:t>
      </w:r>
      <w:bookmarkEnd w:id="128"/>
    </w:p>
    <w:p w:rsidR="00E735D2" w:rsidRPr="00E735D2" w:rsidRDefault="00E735D2" w:rsidP="00E735D2">
      <w:pPr>
        <w:rPr>
          <w:lang w:val="ru-RU"/>
        </w:rPr>
      </w:pPr>
    </w:p>
    <w:p w:rsidR="00B227DF" w:rsidRDefault="00B227DF" w:rsidP="00B227DF">
      <w:pPr>
        <w:pStyle w:val="3"/>
        <w:rPr>
          <w:lang w:val="ru-RU"/>
        </w:rPr>
      </w:pPr>
      <w:bookmarkStart w:id="129" w:name="_Toc385183092"/>
      <w:r>
        <w:rPr>
          <w:lang w:val="ru-RU"/>
        </w:rPr>
        <w:lastRenderedPageBreak/>
        <w:t>В случае если пользователь уже применял фильтр</w:t>
      </w:r>
      <w:bookmarkEnd w:id="129"/>
    </w:p>
    <w:p w:rsidR="00E735D2" w:rsidRDefault="00E735D2" w:rsidP="00E735D2">
      <w:pPr>
        <w:keepNext/>
      </w:pPr>
      <w:r>
        <w:rPr>
          <w:noProof/>
          <w:lang w:val="ru-RU" w:eastAsia="ru-RU"/>
        </w:rPr>
        <w:drawing>
          <wp:inline distT="0" distB="0" distL="0" distR="0" wp14:anchorId="426FD952" wp14:editId="57F0E8F8">
            <wp:extent cx="8229600" cy="47732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D2" w:rsidRPr="00E735D2" w:rsidRDefault="00E735D2" w:rsidP="00E735D2">
      <w:pPr>
        <w:pStyle w:val="af0"/>
        <w:jc w:val="center"/>
        <w:rPr>
          <w:sz w:val="22"/>
          <w:lang w:val="ru-RU"/>
        </w:rPr>
      </w:pPr>
      <w:r w:rsidRPr="002978DF">
        <w:rPr>
          <w:sz w:val="22"/>
          <w:lang w:val="ru-RU"/>
        </w:rPr>
        <w:t xml:space="preserve">Рисунок </w:t>
      </w:r>
      <w:r w:rsidRPr="00E735D2">
        <w:rPr>
          <w:sz w:val="22"/>
        </w:rPr>
        <w:fldChar w:fldCharType="begin"/>
      </w:r>
      <w:r w:rsidRPr="002978DF">
        <w:rPr>
          <w:sz w:val="22"/>
          <w:lang w:val="ru-RU"/>
        </w:rPr>
        <w:instrText xml:space="preserve"> </w:instrText>
      </w:r>
      <w:r w:rsidRPr="00E735D2">
        <w:rPr>
          <w:sz w:val="22"/>
        </w:rPr>
        <w:instrText>SEQ</w:instrText>
      </w:r>
      <w:r w:rsidRPr="002978DF">
        <w:rPr>
          <w:sz w:val="22"/>
          <w:lang w:val="ru-RU"/>
        </w:rPr>
        <w:instrText xml:space="preserve"> Рисунок \* </w:instrText>
      </w:r>
      <w:r w:rsidRPr="00E735D2">
        <w:rPr>
          <w:sz w:val="22"/>
        </w:rPr>
        <w:instrText>ARABIC</w:instrText>
      </w:r>
      <w:r w:rsidRPr="002978DF">
        <w:rPr>
          <w:sz w:val="22"/>
          <w:lang w:val="ru-RU"/>
        </w:rPr>
        <w:instrText xml:space="preserve"> </w:instrText>
      </w:r>
      <w:r w:rsidRPr="00E735D2">
        <w:rPr>
          <w:sz w:val="22"/>
        </w:rPr>
        <w:fldChar w:fldCharType="separate"/>
      </w:r>
      <w:r w:rsidR="00BB318C">
        <w:rPr>
          <w:noProof/>
          <w:sz w:val="22"/>
        </w:rPr>
        <w:t>17</w:t>
      </w:r>
      <w:r w:rsidRPr="00E735D2">
        <w:rPr>
          <w:sz w:val="22"/>
        </w:rPr>
        <w:fldChar w:fldCharType="end"/>
      </w:r>
      <w:r w:rsidRPr="00E735D2">
        <w:rPr>
          <w:sz w:val="22"/>
          <w:lang w:val="ru-RU"/>
        </w:rPr>
        <w:t xml:space="preserve"> - Вид окна, </w:t>
      </w:r>
      <w:bookmarkStart w:id="130" w:name="OLE_LINK68"/>
      <w:r w:rsidRPr="00E735D2">
        <w:rPr>
          <w:sz w:val="22"/>
          <w:lang w:val="ru-RU"/>
        </w:rPr>
        <w:t>в случае если пользователь уже применял фильтр</w:t>
      </w:r>
      <w:bookmarkEnd w:id="130"/>
    </w:p>
    <w:p w:rsidR="006F5E2A" w:rsidRDefault="006F5E2A">
      <w:pPr>
        <w:jc w:val="left"/>
        <w:rPr>
          <w:lang w:val="ru-RU"/>
        </w:rPr>
      </w:pPr>
      <w:bookmarkStart w:id="131" w:name="_Ref384977607"/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155"/>
        <w:gridCol w:w="1701"/>
        <w:gridCol w:w="2410"/>
        <w:gridCol w:w="6009"/>
      </w:tblGrid>
      <w:tr w:rsidR="002978DF" w:rsidTr="002978DF">
        <w:tc>
          <w:tcPr>
            <w:tcW w:w="675" w:type="dxa"/>
            <w:shd w:val="clear" w:color="auto" w:fill="BFBFBF" w:themeFill="background1" w:themeFillShade="BF"/>
            <w:vAlign w:val="center"/>
          </w:tcPr>
          <w:p w:rsidR="002978DF" w:rsidRPr="00843CC2" w:rsidRDefault="002978DF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155" w:type="dxa"/>
            <w:shd w:val="clear" w:color="auto" w:fill="BFBFBF" w:themeFill="background1" w:themeFillShade="BF"/>
            <w:vAlign w:val="center"/>
          </w:tcPr>
          <w:p w:rsidR="002978DF" w:rsidRPr="00843CC2" w:rsidRDefault="002978DF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978DF" w:rsidRPr="00843CC2" w:rsidRDefault="002978DF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978DF" w:rsidRPr="00843CC2" w:rsidRDefault="002978DF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978DF" w:rsidRPr="00843CC2" w:rsidRDefault="002978DF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2978DF" w:rsidRPr="00F370AB" w:rsidTr="002978DF">
        <w:tc>
          <w:tcPr>
            <w:tcW w:w="675" w:type="dxa"/>
          </w:tcPr>
          <w:p w:rsidR="002978DF" w:rsidRPr="002E1F88" w:rsidRDefault="002978DF" w:rsidP="00D12269">
            <w:r w:rsidRPr="002E1F88">
              <w:t>1</w:t>
            </w:r>
          </w:p>
        </w:tc>
        <w:tc>
          <w:tcPr>
            <w:tcW w:w="2155" w:type="dxa"/>
          </w:tcPr>
          <w:p w:rsidR="002978DF" w:rsidRPr="002E1F88" w:rsidRDefault="002978DF" w:rsidP="00D12269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2978DF" w:rsidRPr="002E1F88" w:rsidRDefault="002978DF" w:rsidP="00D12269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2E1F88" w:rsidRDefault="002978DF" w:rsidP="00D12269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2978DF" w:rsidRPr="00487814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t xml:space="preserve"> </w:t>
            </w:r>
            <w:proofErr w:type="spellStart"/>
            <w:r>
              <w:t>поля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фильтра</w:t>
            </w:r>
            <w:proofErr w:type="spellEnd"/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2.1</w:t>
            </w:r>
          </w:p>
        </w:tc>
        <w:tc>
          <w:tcPr>
            <w:tcW w:w="2155" w:type="dxa"/>
          </w:tcPr>
          <w:p w:rsidR="002978DF" w:rsidRPr="00DB54C3" w:rsidRDefault="002978DF" w:rsidP="00D12269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2978DF" w:rsidRPr="00DB54C3" w:rsidRDefault="002978DF" w:rsidP="00D12269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DB54C3" w:rsidRDefault="002978DF" w:rsidP="00D12269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2978DF" w:rsidRPr="00F370AB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2.2</w:t>
            </w:r>
          </w:p>
        </w:tc>
        <w:tc>
          <w:tcPr>
            <w:tcW w:w="2155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t>add</w:t>
            </w:r>
            <w:proofErr w:type="spellStart"/>
            <w:r>
              <w:rPr>
                <w:lang w:val="ru-RU"/>
              </w:rPr>
              <w:t>Button</w:t>
            </w:r>
            <w:proofErr w:type="spellEnd"/>
          </w:p>
        </w:tc>
        <w:tc>
          <w:tcPr>
            <w:tcW w:w="1701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критерия фильтра </w:t>
            </w:r>
          </w:p>
        </w:tc>
      </w:tr>
      <w:tr w:rsidR="002978DF" w:rsidRPr="00487814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55" w:type="dxa"/>
          </w:tcPr>
          <w:p w:rsidR="002978DF" w:rsidRPr="00E735D2" w:rsidRDefault="002978DF" w:rsidP="00D12269">
            <w:pPr>
              <w:rPr>
                <w:lang w:val="ru-RU"/>
              </w:rPr>
            </w:pPr>
            <w:proofErr w:type="spellStart"/>
            <w:r>
              <w:t>orButton</w:t>
            </w:r>
            <w:proofErr w:type="spellEnd"/>
          </w:p>
        </w:tc>
        <w:tc>
          <w:tcPr>
            <w:tcW w:w="1701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Удаление критерия фильтра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55" w:type="dxa"/>
          </w:tcPr>
          <w:p w:rsidR="002978DF" w:rsidRDefault="002978DF" w:rsidP="00D12269">
            <w:proofErr w:type="spellStart"/>
            <w:r>
              <w:t>actionButton</w:t>
            </w:r>
            <w:proofErr w:type="spellEnd"/>
          </w:p>
        </w:tc>
        <w:tc>
          <w:tcPr>
            <w:tcW w:w="1701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r>
              <w:fldChar w:fldCharType="begin"/>
            </w:r>
            <w:r>
              <w:rPr>
                <w:lang w:val="ru-RU"/>
              </w:rPr>
              <w:instrText xml:space="preserve"> REF _Ref384977607 \r \h </w:instrText>
            </w:r>
            <w:r>
              <w:fldChar w:fldCharType="separate"/>
            </w:r>
            <w:r>
              <w:rPr>
                <w:lang w:val="ru-RU"/>
              </w:rPr>
              <w:t>18</w:t>
            </w:r>
            <w: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155" w:type="dxa"/>
          </w:tcPr>
          <w:p w:rsidR="002978DF" w:rsidRPr="002D19F5" w:rsidRDefault="002978DF" w:rsidP="00D12269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2978DF" w:rsidRPr="002D19F5" w:rsidRDefault="002978DF" w:rsidP="00D12269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155" w:type="dxa"/>
          </w:tcPr>
          <w:p w:rsidR="002978DF" w:rsidRPr="00BA48F0" w:rsidRDefault="002978DF" w:rsidP="00D12269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Pr="00373511" w:rsidRDefault="002978DF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155" w:type="dxa"/>
          </w:tcPr>
          <w:p w:rsidR="002978DF" w:rsidRPr="00A429BA" w:rsidRDefault="002978DF" w:rsidP="00D12269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2978DF" w:rsidRPr="00A429BA" w:rsidRDefault="002978DF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A429BA" w:rsidRDefault="002978DF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2978DF" w:rsidRPr="00373511" w:rsidRDefault="002978DF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2978DF" w:rsidRPr="00487814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155" w:type="dxa"/>
          </w:tcPr>
          <w:p w:rsidR="002978DF" w:rsidRPr="00A429BA" w:rsidRDefault="002978DF" w:rsidP="00D12269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2978DF" w:rsidRPr="00A429BA" w:rsidRDefault="002978DF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A429BA" w:rsidRDefault="002978DF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2978DF" w:rsidRDefault="002978DF" w:rsidP="00D12269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2D19F5" w:rsidRDefault="002978DF" w:rsidP="00D12269">
            <w:r w:rsidRPr="002D19F5">
              <w:t>9</w:t>
            </w:r>
          </w:p>
        </w:tc>
        <w:tc>
          <w:tcPr>
            <w:tcW w:w="2155" w:type="dxa"/>
          </w:tcPr>
          <w:p w:rsidR="002978DF" w:rsidRPr="002D19F5" w:rsidRDefault="002978DF" w:rsidP="00D12269">
            <w:proofErr w:type="spellStart"/>
            <w:r w:rsidRPr="002D19F5">
              <w:t>savingButton</w:t>
            </w:r>
            <w:proofErr w:type="spellEnd"/>
          </w:p>
        </w:tc>
        <w:tc>
          <w:tcPr>
            <w:tcW w:w="1701" w:type="dxa"/>
          </w:tcPr>
          <w:p w:rsidR="002978DF" w:rsidRPr="002D19F5" w:rsidRDefault="002978DF" w:rsidP="00D12269">
            <w:proofErr w:type="spellStart"/>
            <w:r w:rsidRPr="002D19F5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фильтра. Переход к стандартному окну сохранения файла.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>10</w:t>
            </w:r>
          </w:p>
        </w:tc>
        <w:tc>
          <w:tcPr>
            <w:tcW w:w="2155" w:type="dxa"/>
          </w:tcPr>
          <w:p w:rsidR="002978DF" w:rsidRPr="00BA48F0" w:rsidRDefault="002978DF" w:rsidP="00D12269">
            <w:pPr>
              <w:rPr>
                <w:lang w:val="ru-RU"/>
              </w:rPr>
            </w:pPr>
            <w:proofErr w:type="spellStart"/>
            <w:r w:rsidRPr="002D19F5">
              <w:t>loadingButton</w:t>
            </w:r>
            <w:proofErr w:type="spellEnd"/>
          </w:p>
        </w:tc>
        <w:tc>
          <w:tcPr>
            <w:tcW w:w="1701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Pr="00BA48F0" w:rsidRDefault="002978DF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Pr="00373511" w:rsidRDefault="002978DF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155" w:type="dxa"/>
          </w:tcPr>
          <w:p w:rsidR="002978DF" w:rsidRPr="005D6B06" w:rsidRDefault="002978DF" w:rsidP="00D12269">
            <w:pPr>
              <w:rPr>
                <w:lang w:val="ru-RU"/>
              </w:rPr>
            </w:pPr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и переход к выбору критериев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_Ref381296256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6F5E2A" w:rsidRDefault="002978DF" w:rsidP="00D12269">
            <w:pPr>
              <w:rPr>
                <w:lang w:val="ru-RU"/>
              </w:rPr>
            </w:pPr>
            <w:bookmarkStart w:id="132" w:name="_Hlk385179630"/>
            <w:r>
              <w:rPr>
                <w:lang w:val="ru-RU"/>
              </w:rPr>
              <w:t>12.1</w:t>
            </w:r>
          </w:p>
        </w:tc>
        <w:tc>
          <w:tcPr>
            <w:tcW w:w="2155" w:type="dxa"/>
          </w:tcPr>
          <w:p w:rsidR="002978DF" w:rsidRPr="00675376" w:rsidRDefault="002978DF" w:rsidP="00D12269">
            <w:pPr>
              <w:rPr>
                <w:lang w:val="ru-RU"/>
              </w:rPr>
            </w:pPr>
            <w:bookmarkStart w:id="133" w:name="OLE_LINK27"/>
            <w:bookmarkStart w:id="134" w:name="OLE_LINK28"/>
            <w:bookmarkStart w:id="135" w:name="OLE_LINK29"/>
            <w:bookmarkStart w:id="136" w:name="OLE_LINK30"/>
            <w:bookmarkStart w:id="137" w:name="OLE_LINK31"/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2</w:t>
            </w:r>
            <w:bookmarkEnd w:id="133"/>
            <w:bookmarkEnd w:id="134"/>
            <w:bookmarkEnd w:id="135"/>
            <w:bookmarkEnd w:id="136"/>
            <w:bookmarkEnd w:id="137"/>
          </w:p>
        </w:tc>
        <w:tc>
          <w:tcPr>
            <w:tcW w:w="1701" w:type="dxa"/>
          </w:tcPr>
          <w:p w:rsidR="002978DF" w:rsidRDefault="002978DF" w:rsidP="00D12269">
            <w:pPr>
              <w:rPr>
                <w:lang w:val="ru-RU"/>
              </w:rPr>
            </w:pPr>
            <w:bookmarkStart w:id="138" w:name="OLE_LINK32"/>
            <w:bookmarkStart w:id="139" w:name="OLE_LINK33"/>
            <w:r>
              <w:rPr>
                <w:lang w:val="ru-RU"/>
              </w:rPr>
              <w:t>Обязательно</w:t>
            </w:r>
            <w:bookmarkEnd w:id="138"/>
            <w:bookmarkEnd w:id="139"/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bookmarkStart w:id="140" w:name="OLE_LINK34"/>
            <w:bookmarkStart w:id="141" w:name="OLE_LINK35"/>
            <w:r>
              <w:rPr>
                <w:lang w:val="ru-RU"/>
              </w:rPr>
              <w:t>Доступно</w:t>
            </w:r>
            <w:bookmarkEnd w:id="140"/>
            <w:bookmarkEnd w:id="141"/>
          </w:p>
        </w:tc>
        <w:tc>
          <w:tcPr>
            <w:tcW w:w="6009" w:type="dxa"/>
          </w:tcPr>
          <w:p w:rsidR="002978DF" w:rsidRPr="00605931" w:rsidRDefault="002978DF" w:rsidP="002978DF">
            <w:pPr>
              <w:rPr>
                <w:lang w:val="ru-RU"/>
              </w:rPr>
            </w:pPr>
            <w:r>
              <w:rPr>
                <w:lang w:val="ru-RU"/>
              </w:rPr>
              <w:t>Раскрывающийся список с параметрами критерия фильтра</w:t>
            </w:r>
          </w:p>
        </w:tc>
      </w:tr>
      <w:bookmarkEnd w:id="132"/>
      <w:tr w:rsidR="002978DF" w:rsidRPr="00E735D2" w:rsidTr="002978DF">
        <w:tc>
          <w:tcPr>
            <w:tcW w:w="675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12.2</w:t>
            </w:r>
          </w:p>
        </w:tc>
        <w:tc>
          <w:tcPr>
            <w:tcW w:w="2155" w:type="dxa"/>
          </w:tcPr>
          <w:p w:rsidR="002978DF" w:rsidRDefault="002978DF" w:rsidP="00D12269"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3</w:t>
            </w:r>
          </w:p>
        </w:tc>
        <w:tc>
          <w:tcPr>
            <w:tcW w:w="1701" w:type="dxa"/>
          </w:tcPr>
          <w:p w:rsidR="002978DF" w:rsidRDefault="002978DF">
            <w:r w:rsidRPr="00F904FB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Параметр критерия фильтра для всех пользователей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12.3</w:t>
            </w:r>
          </w:p>
        </w:tc>
        <w:tc>
          <w:tcPr>
            <w:tcW w:w="2155" w:type="dxa"/>
          </w:tcPr>
          <w:p w:rsidR="002978DF" w:rsidRDefault="002978DF" w:rsidP="00D12269"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4</w:t>
            </w:r>
          </w:p>
        </w:tc>
        <w:tc>
          <w:tcPr>
            <w:tcW w:w="1701" w:type="dxa"/>
          </w:tcPr>
          <w:p w:rsidR="002978DF" w:rsidRDefault="002978DF">
            <w:r w:rsidRPr="00F904FB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Параметр критерия фильтра для выбранных пользователей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12.4</w:t>
            </w:r>
          </w:p>
        </w:tc>
        <w:tc>
          <w:tcPr>
            <w:tcW w:w="2155" w:type="dxa"/>
          </w:tcPr>
          <w:p w:rsidR="002978DF" w:rsidRDefault="002978DF" w:rsidP="00D12269">
            <w:proofErr w:type="spellStart"/>
            <w:r>
              <w:t>filterButton</w:t>
            </w:r>
            <w:proofErr w:type="spellEnd"/>
            <w:r>
              <w:rPr>
                <w:lang w:val="ru-RU"/>
              </w:rPr>
              <w:t>5</w:t>
            </w:r>
          </w:p>
        </w:tc>
        <w:tc>
          <w:tcPr>
            <w:tcW w:w="1701" w:type="dxa"/>
          </w:tcPr>
          <w:p w:rsidR="002978DF" w:rsidRDefault="002978DF">
            <w:r w:rsidRPr="00F904FB"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978DF" w:rsidRDefault="002978DF" w:rsidP="00D12269">
            <w:pPr>
              <w:rPr>
                <w:lang w:val="ru-RU"/>
              </w:rPr>
            </w:pPr>
            <w:r>
              <w:rPr>
                <w:lang w:val="ru-RU"/>
              </w:rPr>
              <w:t>Параметр критерия фильтра для отфильтрованных пользователей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01268C" w:rsidRDefault="002978DF" w:rsidP="00D12269">
            <w:r w:rsidRPr="0001268C">
              <w:t>13</w:t>
            </w:r>
          </w:p>
        </w:tc>
        <w:tc>
          <w:tcPr>
            <w:tcW w:w="2155" w:type="dxa"/>
          </w:tcPr>
          <w:p w:rsidR="002978DF" w:rsidRPr="0001268C" w:rsidRDefault="002978DF" w:rsidP="00D12269">
            <w:proofErr w:type="spellStart"/>
            <w:r w:rsidRPr="0001268C">
              <w:t>descriptionText</w:t>
            </w:r>
            <w:proofErr w:type="spellEnd"/>
          </w:p>
        </w:tc>
        <w:tc>
          <w:tcPr>
            <w:tcW w:w="1701" w:type="dxa"/>
          </w:tcPr>
          <w:p w:rsidR="002978DF" w:rsidRPr="0001268C" w:rsidRDefault="002978DF" w:rsidP="00D12269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01268C" w:rsidRDefault="002978DF" w:rsidP="00D12269">
            <w:r w:rsidRPr="0001268C">
              <w:t>-</w:t>
            </w:r>
          </w:p>
        </w:tc>
        <w:tc>
          <w:tcPr>
            <w:tcW w:w="6009" w:type="dxa"/>
          </w:tcPr>
          <w:p w:rsidR="002978DF" w:rsidRPr="00373511" w:rsidRDefault="002978DF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2978DF" w:rsidRPr="00E735D2" w:rsidTr="002978DF">
        <w:tc>
          <w:tcPr>
            <w:tcW w:w="675" w:type="dxa"/>
          </w:tcPr>
          <w:p w:rsidR="002978DF" w:rsidRPr="0001268C" w:rsidRDefault="002978DF" w:rsidP="00D12269">
            <w:r w:rsidRPr="0001268C">
              <w:t>14</w:t>
            </w:r>
          </w:p>
        </w:tc>
        <w:tc>
          <w:tcPr>
            <w:tcW w:w="2155" w:type="dxa"/>
          </w:tcPr>
          <w:p w:rsidR="002978DF" w:rsidRPr="0001268C" w:rsidRDefault="002978DF" w:rsidP="00D12269">
            <w:proofErr w:type="spellStart"/>
            <w:r w:rsidRPr="0001268C">
              <w:t>importButton</w:t>
            </w:r>
            <w:proofErr w:type="spellEnd"/>
          </w:p>
        </w:tc>
        <w:tc>
          <w:tcPr>
            <w:tcW w:w="1701" w:type="dxa"/>
          </w:tcPr>
          <w:p w:rsidR="002978DF" w:rsidRPr="0001268C" w:rsidRDefault="002978DF" w:rsidP="00D12269">
            <w:proofErr w:type="spellStart"/>
            <w:r w:rsidRPr="0001268C">
              <w:t>Обязательно</w:t>
            </w:r>
            <w:proofErr w:type="spellEnd"/>
          </w:p>
        </w:tc>
        <w:tc>
          <w:tcPr>
            <w:tcW w:w="2410" w:type="dxa"/>
          </w:tcPr>
          <w:p w:rsidR="002978DF" w:rsidRPr="0001268C" w:rsidRDefault="002978DF" w:rsidP="00D12269">
            <w:proofErr w:type="spellStart"/>
            <w:r w:rsidRPr="0001268C">
              <w:t>Доступно</w:t>
            </w:r>
            <w:proofErr w:type="spellEnd"/>
          </w:p>
        </w:tc>
        <w:tc>
          <w:tcPr>
            <w:tcW w:w="6009" w:type="dxa"/>
          </w:tcPr>
          <w:p w:rsidR="002978DF" w:rsidRPr="00373511" w:rsidRDefault="002978DF" w:rsidP="00E75C08">
            <w:pPr>
              <w:keepNext/>
              <w:rPr>
                <w:lang w:val="ru-RU"/>
              </w:rPr>
            </w:pPr>
            <w:r w:rsidRPr="00373511">
              <w:rPr>
                <w:lang w:val="ru-RU"/>
              </w:rPr>
              <w:t>Переход к стандартному окну открытия файла.</w:t>
            </w:r>
          </w:p>
        </w:tc>
      </w:tr>
    </w:tbl>
    <w:p w:rsidR="002978DF" w:rsidRPr="00E75C08" w:rsidRDefault="00E75C08" w:rsidP="00E75C08">
      <w:pPr>
        <w:pStyle w:val="af0"/>
        <w:jc w:val="center"/>
        <w:rPr>
          <w:rFonts w:asciiTheme="majorHAnsi" w:eastAsiaTheme="majorEastAsia" w:hAnsiTheme="majorHAnsi" w:cstheme="majorBidi"/>
          <w:b/>
          <w:bCs/>
          <w:smallCaps/>
          <w:color w:val="0070C0"/>
          <w:sz w:val="40"/>
          <w:szCs w:val="28"/>
          <w:lang w:val="ru-RU"/>
        </w:rPr>
      </w:pPr>
      <w:r w:rsidRPr="006D7094">
        <w:rPr>
          <w:sz w:val="22"/>
          <w:lang w:val="ru-RU"/>
        </w:rPr>
        <w:t xml:space="preserve">Таблица </w:t>
      </w:r>
      <w:r w:rsidRPr="00E75C08">
        <w:rPr>
          <w:sz w:val="22"/>
        </w:rPr>
        <w:fldChar w:fldCharType="begin"/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instrText>SEQ</w:instrText>
      </w:r>
      <w:r w:rsidRPr="006D7094">
        <w:rPr>
          <w:sz w:val="22"/>
          <w:lang w:val="ru-RU"/>
        </w:rPr>
        <w:instrText xml:space="preserve"> Таблица \* </w:instrText>
      </w:r>
      <w:r w:rsidRPr="00E75C08">
        <w:rPr>
          <w:sz w:val="22"/>
        </w:rPr>
        <w:instrText>ARABIC</w:instrText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fldChar w:fldCharType="separate"/>
      </w:r>
      <w:r w:rsidR="00BB318C">
        <w:rPr>
          <w:noProof/>
          <w:sz w:val="22"/>
        </w:rPr>
        <w:t>16</w:t>
      </w:r>
      <w:r w:rsidRPr="00E75C08">
        <w:rPr>
          <w:sz w:val="22"/>
        </w:rPr>
        <w:fldChar w:fldCharType="end"/>
      </w:r>
      <w:r w:rsidRPr="00E75C08">
        <w:rPr>
          <w:sz w:val="22"/>
          <w:lang w:val="ru-RU"/>
        </w:rPr>
        <w:t xml:space="preserve"> - Элементы окна, в случае е</w:t>
      </w:r>
      <w:bookmarkStart w:id="142" w:name="_GoBack"/>
      <w:bookmarkEnd w:id="142"/>
      <w:r w:rsidRPr="00E75C08">
        <w:rPr>
          <w:sz w:val="22"/>
          <w:lang w:val="ru-RU"/>
        </w:rPr>
        <w:t>сли пользователь уже применял фильтр</w:t>
      </w:r>
    </w:p>
    <w:p w:rsidR="004835BD" w:rsidRDefault="004835BD" w:rsidP="004835BD">
      <w:pPr>
        <w:pStyle w:val="2"/>
        <w:rPr>
          <w:lang w:val="ru-RU"/>
        </w:rPr>
      </w:pPr>
      <w:bookmarkStart w:id="143" w:name="_Ref385171345"/>
      <w:bookmarkStart w:id="144" w:name="_Toc385183093"/>
      <w:r>
        <w:rPr>
          <w:lang w:val="ru-RU"/>
        </w:rPr>
        <w:lastRenderedPageBreak/>
        <w:t>Открытие поля с выбором действий</w:t>
      </w:r>
      <w:bookmarkEnd w:id="131"/>
      <w:bookmarkEnd w:id="143"/>
      <w:bookmarkEnd w:id="144"/>
    </w:p>
    <w:p w:rsidR="00E75C08" w:rsidRDefault="006F5E2A" w:rsidP="00E75C08">
      <w:pPr>
        <w:keepNext/>
      </w:pPr>
      <w:r>
        <w:rPr>
          <w:noProof/>
          <w:lang w:val="ru-RU" w:eastAsia="ru-RU"/>
        </w:rPr>
        <w:drawing>
          <wp:inline distT="0" distB="0" distL="0" distR="0" wp14:anchorId="12205BC8" wp14:editId="7E6DCB9D">
            <wp:extent cx="8229600" cy="4773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Pr="00E75C08" w:rsidRDefault="00E75C08" w:rsidP="00E75C08">
      <w:pPr>
        <w:pStyle w:val="af0"/>
        <w:jc w:val="center"/>
        <w:rPr>
          <w:sz w:val="22"/>
          <w:lang w:val="ru-RU"/>
        </w:rPr>
      </w:pPr>
      <w:r w:rsidRPr="006D7094">
        <w:rPr>
          <w:sz w:val="22"/>
          <w:lang w:val="ru-RU"/>
        </w:rPr>
        <w:t xml:space="preserve">Рисунок </w:t>
      </w:r>
      <w:r w:rsidRPr="00E75C08">
        <w:rPr>
          <w:sz w:val="22"/>
        </w:rPr>
        <w:fldChar w:fldCharType="begin"/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instrText>SEQ</w:instrText>
      </w:r>
      <w:r w:rsidRPr="006D7094">
        <w:rPr>
          <w:sz w:val="22"/>
          <w:lang w:val="ru-RU"/>
        </w:rPr>
        <w:instrText xml:space="preserve"> Рисунок \* </w:instrText>
      </w:r>
      <w:r w:rsidRPr="00E75C08">
        <w:rPr>
          <w:sz w:val="22"/>
        </w:rPr>
        <w:instrText>ARABIC</w:instrText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fldChar w:fldCharType="separate"/>
      </w:r>
      <w:r w:rsidR="00BB318C">
        <w:rPr>
          <w:noProof/>
          <w:sz w:val="22"/>
        </w:rPr>
        <w:t>18</w:t>
      </w:r>
      <w:r w:rsidRPr="00E75C08">
        <w:rPr>
          <w:sz w:val="22"/>
        </w:rPr>
        <w:fldChar w:fldCharType="end"/>
      </w:r>
      <w:r w:rsidRPr="006D7094">
        <w:rPr>
          <w:noProof/>
          <w:sz w:val="22"/>
          <w:lang w:val="ru-RU"/>
        </w:rPr>
        <w:t xml:space="preserve"> </w:t>
      </w:r>
      <w:r w:rsidRPr="00E75C08">
        <w:rPr>
          <w:noProof/>
          <w:sz w:val="22"/>
          <w:lang w:val="ru-RU"/>
        </w:rPr>
        <w:t xml:space="preserve">- Вид </w:t>
      </w:r>
      <w:bookmarkStart w:id="145" w:name="OLE_LINK69"/>
      <w:bookmarkStart w:id="146" w:name="OLE_LINK70"/>
      <w:r w:rsidRPr="00E75C08">
        <w:rPr>
          <w:noProof/>
          <w:sz w:val="22"/>
          <w:lang w:val="ru-RU"/>
        </w:rPr>
        <w:t>окна при открытии поля с выбором действий</w:t>
      </w:r>
      <w:bookmarkEnd w:id="145"/>
      <w:bookmarkEnd w:id="146"/>
    </w:p>
    <w:p w:rsidR="008E63E1" w:rsidRDefault="008E63E1" w:rsidP="006F5E2A">
      <w:pPr>
        <w:jc w:val="left"/>
        <w:rPr>
          <w:lang w:val="ru-RU"/>
        </w:rPr>
      </w:pPr>
    </w:p>
    <w:p w:rsidR="006F5E2A" w:rsidRDefault="006F5E2A" w:rsidP="006F5E2A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6F5E2A" w:rsidTr="006840C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6F5E2A" w:rsidRPr="00843CC2" w:rsidRDefault="006F5E2A" w:rsidP="006840C1">
            <w:pPr>
              <w:jc w:val="center"/>
              <w:rPr>
                <w:b/>
                <w:sz w:val="24"/>
                <w:lang w:val="ru-RU"/>
              </w:rPr>
            </w:pPr>
            <w:bookmarkStart w:id="147" w:name="OLE_LINK50"/>
            <w:bookmarkStart w:id="148" w:name="OLE_LINK51"/>
            <w:bookmarkStart w:id="149" w:name="OLE_LINK52"/>
            <w:bookmarkStart w:id="150" w:name="OLE_LINK71"/>
            <w:bookmarkStart w:id="151" w:name="OLE_LINK90"/>
            <w:bookmarkStart w:id="152" w:name="OLE_LINK91"/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6F5E2A" w:rsidRPr="00843CC2" w:rsidRDefault="006F5E2A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6F5E2A" w:rsidRPr="00843CC2" w:rsidRDefault="006F5E2A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6F5E2A" w:rsidRPr="00843CC2" w:rsidRDefault="006F5E2A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6F5E2A" w:rsidRPr="00843CC2" w:rsidRDefault="006F5E2A" w:rsidP="006840C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B227DF" w:rsidRPr="00F370AB" w:rsidTr="006840C1">
        <w:tc>
          <w:tcPr>
            <w:tcW w:w="558" w:type="dxa"/>
          </w:tcPr>
          <w:p w:rsidR="00B227DF" w:rsidRPr="002E1F88" w:rsidRDefault="00B227DF" w:rsidP="006840C1">
            <w:r w:rsidRPr="002E1F88">
              <w:t>1</w:t>
            </w:r>
          </w:p>
        </w:tc>
        <w:tc>
          <w:tcPr>
            <w:tcW w:w="2272" w:type="dxa"/>
          </w:tcPr>
          <w:p w:rsidR="00B227DF" w:rsidRPr="002E1F88" w:rsidRDefault="00B227DF" w:rsidP="006840C1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B227DF" w:rsidRPr="002E1F88" w:rsidRDefault="00B227DF" w:rsidP="006840C1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B227DF" w:rsidRPr="002E1F88" w:rsidRDefault="00B227DF" w:rsidP="006840C1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B227DF" w:rsidRPr="00956967" w:rsidRDefault="009A500F" w:rsidP="009A500F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 w:rsidR="00956967">
              <w:t xml:space="preserve"> </w:t>
            </w:r>
            <w:proofErr w:type="spellStart"/>
            <w:r w:rsidR="00956967">
              <w:t>поля</w:t>
            </w:r>
            <w:proofErr w:type="spellEnd"/>
            <w:r w:rsidR="00956967">
              <w:t xml:space="preserve"> </w:t>
            </w:r>
            <w:proofErr w:type="spellStart"/>
            <w:r w:rsidR="00956967">
              <w:t>редактирования</w:t>
            </w:r>
            <w:proofErr w:type="spellEnd"/>
            <w:r w:rsidR="00956967">
              <w:t xml:space="preserve"> </w:t>
            </w:r>
            <w:proofErr w:type="spellStart"/>
            <w:r w:rsidR="00956967">
              <w:t>фильтра</w:t>
            </w:r>
            <w:proofErr w:type="spellEnd"/>
          </w:p>
        </w:tc>
      </w:tr>
      <w:tr w:rsidR="009A500F" w:rsidRPr="00E735D2" w:rsidTr="006840C1">
        <w:tc>
          <w:tcPr>
            <w:tcW w:w="558" w:type="dxa"/>
          </w:tcPr>
          <w:p w:rsidR="009A500F" w:rsidRPr="006F5E2A" w:rsidRDefault="009A500F" w:rsidP="006840C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9A500F" w:rsidRPr="00DB54C3" w:rsidRDefault="009A500F" w:rsidP="006840C1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9A500F" w:rsidRPr="00DB54C3" w:rsidRDefault="009A500F" w:rsidP="006840C1">
            <w:bookmarkStart w:id="153" w:name="OLE_LINK101"/>
            <w:bookmarkStart w:id="154" w:name="OLE_LINK102"/>
            <w:bookmarkStart w:id="155" w:name="OLE_LINK103"/>
            <w:proofErr w:type="spellStart"/>
            <w:r w:rsidRPr="00DB54C3">
              <w:t>Обязательно</w:t>
            </w:r>
            <w:bookmarkEnd w:id="153"/>
            <w:bookmarkEnd w:id="154"/>
            <w:bookmarkEnd w:id="155"/>
            <w:proofErr w:type="spellEnd"/>
          </w:p>
        </w:tc>
        <w:tc>
          <w:tcPr>
            <w:tcW w:w="2410" w:type="dxa"/>
          </w:tcPr>
          <w:p w:rsidR="009A500F" w:rsidRPr="00DB54C3" w:rsidRDefault="009A500F" w:rsidP="006840C1">
            <w:bookmarkStart w:id="156" w:name="OLE_LINK104"/>
            <w:bookmarkStart w:id="157" w:name="OLE_LINK105"/>
            <w:proofErr w:type="spellStart"/>
            <w:r w:rsidRPr="00DB54C3">
              <w:t>Доступно</w:t>
            </w:r>
            <w:bookmarkEnd w:id="156"/>
            <w:bookmarkEnd w:id="157"/>
            <w:proofErr w:type="spellEnd"/>
          </w:p>
        </w:tc>
        <w:tc>
          <w:tcPr>
            <w:tcW w:w="6009" w:type="dxa"/>
          </w:tcPr>
          <w:p w:rsidR="009A500F" w:rsidRPr="00BA48F0" w:rsidRDefault="009A500F" w:rsidP="009A500F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487814" w:rsidRPr="009A500F" w:rsidRDefault="00487814" w:rsidP="006840C1">
            <w:proofErr w:type="spellStart"/>
            <w:r>
              <w:t>addButton</w:t>
            </w:r>
            <w:proofErr w:type="spellEnd"/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Pr="00487814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Добавление пользователя в круг</w:t>
            </w:r>
            <w:bookmarkStart w:id="158" w:name="OLE_LINK106"/>
            <w:bookmarkStart w:id="159" w:name="OLE_LINK107"/>
            <w:bookmarkStart w:id="160" w:name="OLE_LINK108"/>
            <w:bookmarkStart w:id="161" w:name="OLE_LINK109"/>
            <w:bookmarkStart w:id="162" w:name="OLE_LINK110"/>
            <w:r>
              <w:rPr>
                <w:lang w:val="ru-RU"/>
              </w:rPr>
              <w:t xml:space="preserve">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  <w:bookmarkEnd w:id="158"/>
            <w:bookmarkEnd w:id="159"/>
            <w:bookmarkEnd w:id="160"/>
            <w:bookmarkEnd w:id="161"/>
            <w:bookmarkEnd w:id="162"/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487814" w:rsidRDefault="00487814" w:rsidP="006840C1">
            <w:proofErr w:type="spellStart"/>
            <w:r>
              <w:t>moveButton</w:t>
            </w:r>
            <w:proofErr w:type="spellEnd"/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Перемещение пользователя,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487814" w:rsidRDefault="00487814" w:rsidP="006840C1"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круга,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487814" w:rsidRDefault="00487814" w:rsidP="006840C1">
            <w:proofErr w:type="spellStart"/>
            <w:r>
              <w:t>deleteallButton</w:t>
            </w:r>
            <w:proofErr w:type="spellEnd"/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Default="00487814" w:rsidP="00487814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всех кругов,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bookmarkStart w:id="163" w:name="_Hlk385173565"/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487814" w:rsidRDefault="00487814" w:rsidP="006840C1">
            <w:r>
              <w:t>exportButton1</w:t>
            </w:r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Pr="00487814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XML</w:t>
            </w:r>
          </w:p>
        </w:tc>
      </w:tr>
      <w:bookmarkEnd w:id="163"/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487814" w:rsidRDefault="00487814" w:rsidP="006840C1">
            <w:r>
              <w:t>exportButton2</w:t>
            </w:r>
          </w:p>
        </w:tc>
        <w:tc>
          <w:tcPr>
            <w:tcW w:w="1701" w:type="dxa"/>
          </w:tcPr>
          <w:p w:rsidR="00487814" w:rsidRDefault="00487814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Default="00487814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Pr="00487814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CSV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bookmarkStart w:id="164" w:name="_Hlk385180378"/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487814" w:rsidRPr="00671AB5" w:rsidRDefault="00487814" w:rsidP="006840C1">
            <w:proofErr w:type="spellStart"/>
            <w:r w:rsidRPr="00671AB5">
              <w:t>accountText</w:t>
            </w:r>
            <w:proofErr w:type="spellEnd"/>
          </w:p>
        </w:tc>
        <w:tc>
          <w:tcPr>
            <w:tcW w:w="1701" w:type="dxa"/>
          </w:tcPr>
          <w:p w:rsidR="00487814" w:rsidRPr="00671AB5" w:rsidRDefault="00487814" w:rsidP="006840C1">
            <w:proofErr w:type="spellStart"/>
            <w:r w:rsidRPr="00671AB5">
              <w:t>Опционально</w:t>
            </w:r>
            <w:proofErr w:type="spellEnd"/>
          </w:p>
        </w:tc>
        <w:tc>
          <w:tcPr>
            <w:tcW w:w="2410" w:type="dxa"/>
          </w:tcPr>
          <w:p w:rsidR="00487814" w:rsidRPr="00671AB5" w:rsidRDefault="00487814" w:rsidP="006840C1">
            <w:r w:rsidRPr="00671AB5">
              <w:t>-</w:t>
            </w:r>
          </w:p>
        </w:tc>
        <w:tc>
          <w:tcPr>
            <w:tcW w:w="6009" w:type="dxa"/>
          </w:tcPr>
          <w:p w:rsidR="00487814" w:rsidRPr="00BA48F0" w:rsidRDefault="00487814" w:rsidP="006840C1">
            <w:pPr>
              <w:rPr>
                <w:lang w:val="ru-RU"/>
              </w:rPr>
            </w:pPr>
            <w:proofErr w:type="gramStart"/>
            <w:r w:rsidRPr="00BA48F0">
              <w:rPr>
                <w:lang w:val="ru-RU"/>
              </w:rPr>
              <w:t>Показывает</w:t>
            </w:r>
            <w:proofErr w:type="gramEnd"/>
            <w:r w:rsidRPr="00BA48F0">
              <w:rPr>
                <w:lang w:val="ru-RU"/>
              </w:rPr>
              <w:t xml:space="preserve"> под каким аккаунтом вы зашли в программу (без функционала)</w:t>
            </w:r>
          </w:p>
        </w:tc>
      </w:tr>
      <w:bookmarkEnd w:id="164"/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487814" w:rsidRPr="0012638D" w:rsidRDefault="00487814" w:rsidP="006840C1">
            <w:proofErr w:type="spellStart"/>
            <w:r w:rsidRPr="0012638D">
              <w:t>exitButton</w:t>
            </w:r>
            <w:proofErr w:type="spellEnd"/>
          </w:p>
        </w:tc>
        <w:tc>
          <w:tcPr>
            <w:tcW w:w="1701" w:type="dxa"/>
          </w:tcPr>
          <w:p w:rsidR="00487814" w:rsidRPr="0012638D" w:rsidRDefault="00487814" w:rsidP="006840C1">
            <w:proofErr w:type="spellStart"/>
            <w:r w:rsidRPr="0012638D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Pr="0012638D" w:rsidRDefault="00487814" w:rsidP="006840C1">
            <w:proofErr w:type="spellStart"/>
            <w:r w:rsidRPr="0012638D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Pr="00BA48F0" w:rsidRDefault="00487814" w:rsidP="006840C1">
            <w:pPr>
              <w:rPr>
                <w:lang w:val="ru-RU"/>
              </w:rPr>
            </w:pPr>
            <w:r w:rsidRPr="00BA48F0"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 w:rsidRPr="0012638D">
              <w:t>Google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487814" w:rsidRPr="00A429BA" w:rsidRDefault="00487814" w:rsidP="006840C1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487814" w:rsidRPr="00A429BA" w:rsidRDefault="00487814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Pr="00A429BA" w:rsidRDefault="00487814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Pr="00373511" w:rsidRDefault="00487814" w:rsidP="006840C1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487814" w:rsidRPr="00F370AB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487814" w:rsidRPr="00A429BA" w:rsidRDefault="00487814" w:rsidP="006840C1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487814" w:rsidRPr="00A429BA" w:rsidRDefault="00487814" w:rsidP="006840C1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487814" w:rsidRPr="00A429BA" w:rsidRDefault="00487814" w:rsidP="006840C1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487814" w:rsidRDefault="00487814" w:rsidP="006840C1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E86E5D" w:rsidRPr="00E86E5D" w:rsidTr="006840C1">
        <w:tc>
          <w:tcPr>
            <w:tcW w:w="558" w:type="dxa"/>
          </w:tcPr>
          <w:p w:rsidR="00E86E5D" w:rsidRPr="006F5E2A" w:rsidRDefault="00E86E5D" w:rsidP="006840C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E86E5D" w:rsidRPr="008E63E1" w:rsidRDefault="008E63E1" w:rsidP="008E63E1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resultField</w:t>
            </w:r>
            <w:proofErr w:type="spellEnd"/>
          </w:p>
        </w:tc>
        <w:tc>
          <w:tcPr>
            <w:tcW w:w="1701" w:type="dxa"/>
          </w:tcPr>
          <w:p w:rsidR="00E86E5D" w:rsidRPr="008E63E1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E86E5D" w:rsidRPr="0001268C" w:rsidRDefault="00E86E5D" w:rsidP="006840C1">
            <w:r w:rsidRPr="0001268C">
              <w:t>-</w:t>
            </w:r>
          </w:p>
        </w:tc>
        <w:tc>
          <w:tcPr>
            <w:tcW w:w="6009" w:type="dxa"/>
          </w:tcPr>
          <w:p w:rsidR="00E86E5D" w:rsidRPr="00373511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Результаты применения фильтра</w:t>
            </w:r>
          </w:p>
        </w:tc>
      </w:tr>
      <w:tr w:rsidR="00E86E5D" w:rsidRPr="00E86E5D" w:rsidTr="006840C1">
        <w:tc>
          <w:tcPr>
            <w:tcW w:w="558" w:type="dxa"/>
          </w:tcPr>
          <w:p w:rsidR="00E86E5D" w:rsidRPr="006F5E2A" w:rsidRDefault="00E86E5D" w:rsidP="006840C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E86E5D" w:rsidRPr="00E86E5D" w:rsidRDefault="00E86E5D" w:rsidP="006840C1">
            <w:proofErr w:type="spellStart"/>
            <w:r>
              <w:t>userButton</w:t>
            </w:r>
            <w:proofErr w:type="spellEnd"/>
          </w:p>
        </w:tc>
        <w:tc>
          <w:tcPr>
            <w:tcW w:w="1701" w:type="dxa"/>
          </w:tcPr>
          <w:p w:rsidR="00E86E5D" w:rsidRPr="00E86E5D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E86E5D" w:rsidRPr="00E86E5D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E86E5D" w:rsidRPr="00373511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Выбор пользователя</w:t>
            </w:r>
          </w:p>
        </w:tc>
      </w:tr>
      <w:tr w:rsidR="00487814" w:rsidRPr="00E735D2" w:rsidTr="006840C1">
        <w:tc>
          <w:tcPr>
            <w:tcW w:w="558" w:type="dxa"/>
          </w:tcPr>
          <w:p w:rsidR="00487814" w:rsidRPr="006F5E2A" w:rsidRDefault="00487814" w:rsidP="006840C1">
            <w:pPr>
              <w:rPr>
                <w:lang w:val="ru-RU"/>
              </w:rPr>
            </w:pPr>
            <w:bookmarkStart w:id="165" w:name="OLE_LINK159"/>
            <w:bookmarkStart w:id="166" w:name="OLE_LINK160"/>
            <w:bookmarkStart w:id="167" w:name="OLE_LINK161"/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487814" w:rsidRDefault="00487814" w:rsidP="006840C1">
            <w:proofErr w:type="spellStart"/>
            <w:r>
              <w:t>scrolling</w:t>
            </w:r>
            <w:r w:rsidR="00E86E5D">
              <w:t>Action</w:t>
            </w:r>
            <w:proofErr w:type="spellEnd"/>
          </w:p>
        </w:tc>
        <w:tc>
          <w:tcPr>
            <w:tcW w:w="1701" w:type="dxa"/>
          </w:tcPr>
          <w:p w:rsidR="00487814" w:rsidRDefault="008E63E1" w:rsidP="006840C1">
            <w:pPr>
              <w:rPr>
                <w:lang w:val="ru-RU"/>
              </w:rPr>
            </w:pPr>
            <w:bookmarkStart w:id="168" w:name="OLE_LINK117"/>
            <w:bookmarkStart w:id="169" w:name="OLE_LINK118"/>
            <w:r>
              <w:rPr>
                <w:lang w:val="ru-RU"/>
              </w:rPr>
              <w:t>Опционально</w:t>
            </w:r>
            <w:bookmarkEnd w:id="168"/>
            <w:bookmarkEnd w:id="169"/>
          </w:p>
        </w:tc>
        <w:tc>
          <w:tcPr>
            <w:tcW w:w="2410" w:type="dxa"/>
          </w:tcPr>
          <w:p w:rsidR="00487814" w:rsidRDefault="008E63E1" w:rsidP="006840C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87814" w:rsidRDefault="008E63E1" w:rsidP="00E75C08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Полоса прокрутки, появляющаяся при большом количестве результатов применения фильтра</w:t>
            </w:r>
          </w:p>
        </w:tc>
      </w:tr>
    </w:tbl>
    <w:bookmarkEnd w:id="147"/>
    <w:bookmarkEnd w:id="148"/>
    <w:bookmarkEnd w:id="149"/>
    <w:bookmarkEnd w:id="150"/>
    <w:bookmarkEnd w:id="151"/>
    <w:bookmarkEnd w:id="152"/>
    <w:bookmarkEnd w:id="165"/>
    <w:bookmarkEnd w:id="166"/>
    <w:bookmarkEnd w:id="167"/>
    <w:p w:rsidR="006F5E2A" w:rsidRPr="00E75C08" w:rsidRDefault="00E75C08" w:rsidP="00E75C08">
      <w:pPr>
        <w:pStyle w:val="af0"/>
        <w:jc w:val="center"/>
        <w:rPr>
          <w:sz w:val="22"/>
          <w:lang w:val="ru-RU"/>
        </w:rPr>
      </w:pPr>
      <w:r w:rsidRPr="006D7094">
        <w:rPr>
          <w:sz w:val="22"/>
          <w:lang w:val="ru-RU"/>
        </w:rPr>
        <w:t xml:space="preserve">Таблица </w:t>
      </w:r>
      <w:r w:rsidRPr="00E75C08">
        <w:rPr>
          <w:sz w:val="22"/>
        </w:rPr>
        <w:fldChar w:fldCharType="begin"/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instrText>SEQ</w:instrText>
      </w:r>
      <w:r w:rsidRPr="006D7094">
        <w:rPr>
          <w:sz w:val="22"/>
          <w:lang w:val="ru-RU"/>
        </w:rPr>
        <w:instrText xml:space="preserve"> Таблица \* </w:instrText>
      </w:r>
      <w:r w:rsidRPr="00E75C08">
        <w:rPr>
          <w:sz w:val="22"/>
        </w:rPr>
        <w:instrText>ARABIC</w:instrText>
      </w:r>
      <w:r w:rsidRPr="006D7094">
        <w:rPr>
          <w:sz w:val="22"/>
          <w:lang w:val="ru-RU"/>
        </w:rPr>
        <w:instrText xml:space="preserve"> </w:instrText>
      </w:r>
      <w:r w:rsidRPr="00E75C08">
        <w:rPr>
          <w:sz w:val="22"/>
        </w:rPr>
        <w:fldChar w:fldCharType="separate"/>
      </w:r>
      <w:r w:rsidR="00BB318C">
        <w:rPr>
          <w:noProof/>
          <w:sz w:val="22"/>
        </w:rPr>
        <w:t>17</w:t>
      </w:r>
      <w:r w:rsidRPr="00E75C08">
        <w:rPr>
          <w:sz w:val="22"/>
        </w:rPr>
        <w:fldChar w:fldCharType="end"/>
      </w:r>
      <w:r w:rsidRPr="006D7094">
        <w:rPr>
          <w:noProof/>
          <w:sz w:val="22"/>
          <w:lang w:val="ru-RU"/>
        </w:rPr>
        <w:t xml:space="preserve"> </w:t>
      </w:r>
      <w:r w:rsidRPr="00E75C08">
        <w:rPr>
          <w:noProof/>
          <w:sz w:val="22"/>
          <w:lang w:val="ru-RU"/>
        </w:rPr>
        <w:t>- Элементы окна при открытии поля с выбором действий</w:t>
      </w:r>
    </w:p>
    <w:p w:rsidR="006D7094" w:rsidRDefault="006D7094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r>
        <w:rPr>
          <w:lang w:val="ru-RU"/>
        </w:rPr>
        <w:br w:type="page"/>
      </w:r>
    </w:p>
    <w:p w:rsidR="004835BD" w:rsidRDefault="004835BD" w:rsidP="004835BD">
      <w:pPr>
        <w:pStyle w:val="2"/>
        <w:rPr>
          <w:lang w:val="ru-RU"/>
        </w:rPr>
      </w:pPr>
      <w:bookmarkStart w:id="170" w:name="_Toc385183094"/>
      <w:r>
        <w:rPr>
          <w:lang w:val="ru-RU"/>
        </w:rPr>
        <w:lastRenderedPageBreak/>
        <w:t>Окно с подтверждением действия</w:t>
      </w:r>
      <w:bookmarkEnd w:id="170"/>
    </w:p>
    <w:p w:rsidR="006D7094" w:rsidRDefault="006D7094" w:rsidP="006D7094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7796777E" wp14:editId="6273278A">
            <wp:extent cx="2668078" cy="77183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78" cy="7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94" w:rsidRDefault="006D7094" w:rsidP="006D7094">
      <w:pPr>
        <w:pStyle w:val="af0"/>
        <w:jc w:val="center"/>
        <w:rPr>
          <w:sz w:val="22"/>
          <w:lang w:val="ru-RU"/>
        </w:rPr>
      </w:pPr>
      <w:r w:rsidRPr="006D7094">
        <w:rPr>
          <w:sz w:val="22"/>
          <w:lang w:val="ru-RU"/>
        </w:rPr>
        <w:t xml:space="preserve">Рисунок </w:t>
      </w:r>
      <w:r w:rsidRPr="006D7094">
        <w:rPr>
          <w:sz w:val="22"/>
        </w:rPr>
        <w:fldChar w:fldCharType="begin"/>
      </w:r>
      <w:r w:rsidRPr="006D7094">
        <w:rPr>
          <w:sz w:val="22"/>
          <w:lang w:val="ru-RU"/>
        </w:rPr>
        <w:instrText xml:space="preserve"> </w:instrText>
      </w:r>
      <w:r w:rsidRPr="006D7094">
        <w:rPr>
          <w:sz w:val="22"/>
        </w:rPr>
        <w:instrText>SEQ</w:instrText>
      </w:r>
      <w:r w:rsidRPr="006D7094">
        <w:rPr>
          <w:sz w:val="22"/>
          <w:lang w:val="ru-RU"/>
        </w:rPr>
        <w:instrText xml:space="preserve"> Рисунок \* </w:instrText>
      </w:r>
      <w:r w:rsidRPr="006D7094">
        <w:rPr>
          <w:sz w:val="22"/>
        </w:rPr>
        <w:instrText>ARABIC</w:instrText>
      </w:r>
      <w:r w:rsidRPr="006D7094">
        <w:rPr>
          <w:sz w:val="22"/>
          <w:lang w:val="ru-RU"/>
        </w:rPr>
        <w:instrText xml:space="preserve"> </w:instrText>
      </w:r>
      <w:r w:rsidRPr="006D7094">
        <w:rPr>
          <w:sz w:val="22"/>
        </w:rPr>
        <w:fldChar w:fldCharType="separate"/>
      </w:r>
      <w:r w:rsidR="00BB318C">
        <w:rPr>
          <w:noProof/>
          <w:sz w:val="22"/>
        </w:rPr>
        <w:t>19</w:t>
      </w:r>
      <w:r w:rsidRPr="006D7094">
        <w:rPr>
          <w:sz w:val="22"/>
        </w:rPr>
        <w:fldChar w:fldCharType="end"/>
      </w:r>
      <w:r w:rsidRPr="006D7094">
        <w:rPr>
          <w:sz w:val="22"/>
          <w:lang w:val="ru-RU"/>
        </w:rPr>
        <w:t xml:space="preserve"> - Вид окна с подтверждением действия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6D7094" w:rsidTr="00D12269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6D7094" w:rsidRPr="00843CC2" w:rsidRDefault="006D7094" w:rsidP="00D12269">
            <w:pPr>
              <w:jc w:val="center"/>
              <w:rPr>
                <w:b/>
                <w:sz w:val="24"/>
                <w:lang w:val="ru-RU"/>
              </w:rPr>
            </w:pPr>
            <w:bookmarkStart w:id="171" w:name="OLE_LINK95"/>
            <w:bookmarkStart w:id="172" w:name="OLE_LINK96"/>
            <w:bookmarkStart w:id="173" w:name="OLE_LINK97"/>
            <w:r w:rsidRPr="00843CC2">
              <w:rPr>
                <w:b/>
                <w:sz w:val="24"/>
                <w:lang w:val="ru-RU"/>
              </w:rPr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6D7094" w:rsidRPr="00843CC2" w:rsidRDefault="006D7094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6D7094" w:rsidRPr="00843CC2" w:rsidRDefault="006D7094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6D7094" w:rsidRPr="00843CC2" w:rsidRDefault="006D7094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6D7094" w:rsidRPr="00843CC2" w:rsidRDefault="006D7094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6D7094" w:rsidRPr="006D7094" w:rsidTr="00D12269">
        <w:tc>
          <w:tcPr>
            <w:tcW w:w="558" w:type="dxa"/>
          </w:tcPr>
          <w:p w:rsidR="006D7094" w:rsidRPr="002E1F88" w:rsidRDefault="006D7094" w:rsidP="00D12269">
            <w:r w:rsidRPr="002E1F88">
              <w:t>1</w:t>
            </w:r>
          </w:p>
        </w:tc>
        <w:tc>
          <w:tcPr>
            <w:tcW w:w="2272" w:type="dxa"/>
          </w:tcPr>
          <w:p w:rsidR="006D7094" w:rsidRPr="00671AB5" w:rsidRDefault="006D7094" w:rsidP="00D12269">
            <w:proofErr w:type="spellStart"/>
            <w:r w:rsidRPr="00671AB5">
              <w:t>accountText</w:t>
            </w:r>
            <w:proofErr w:type="spellEnd"/>
          </w:p>
        </w:tc>
        <w:tc>
          <w:tcPr>
            <w:tcW w:w="1701" w:type="dxa"/>
          </w:tcPr>
          <w:p w:rsidR="006D7094" w:rsidRPr="002E1F88" w:rsidRDefault="006D7094" w:rsidP="00D12269">
            <w:proofErr w:type="spellStart"/>
            <w:r>
              <w:t>Опционально</w:t>
            </w:r>
            <w:proofErr w:type="spellEnd"/>
          </w:p>
        </w:tc>
        <w:tc>
          <w:tcPr>
            <w:tcW w:w="2410" w:type="dxa"/>
          </w:tcPr>
          <w:p w:rsidR="006D7094" w:rsidRPr="002E1F88" w:rsidRDefault="006D7094" w:rsidP="00D12269">
            <w:r>
              <w:t>-</w:t>
            </w:r>
          </w:p>
        </w:tc>
        <w:tc>
          <w:tcPr>
            <w:tcW w:w="6009" w:type="dxa"/>
          </w:tcPr>
          <w:p w:rsidR="006D7094" w:rsidRPr="006D7094" w:rsidRDefault="006D7094" w:rsidP="00D12269">
            <w:pPr>
              <w:rPr>
                <w:lang w:val="ru-RU"/>
              </w:rPr>
            </w:pPr>
            <w:r w:rsidRPr="006D7094">
              <w:rPr>
                <w:lang w:val="ru-RU"/>
              </w:rPr>
              <w:t>Текст с подтверждением действия в зависимости от контекста</w:t>
            </w:r>
          </w:p>
        </w:tc>
      </w:tr>
      <w:tr w:rsidR="006D7094" w:rsidRPr="00E735D2" w:rsidTr="00D12269">
        <w:tc>
          <w:tcPr>
            <w:tcW w:w="558" w:type="dxa"/>
          </w:tcPr>
          <w:p w:rsidR="006D7094" w:rsidRPr="006F5E2A" w:rsidRDefault="006D7094" w:rsidP="00D12269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6D7094" w:rsidRPr="006D7094" w:rsidRDefault="006D7094" w:rsidP="00D12269">
            <w:pPr>
              <w:rPr>
                <w:lang w:val="ru-RU"/>
              </w:rPr>
            </w:pPr>
            <w:proofErr w:type="spellStart"/>
            <w:r w:rsidRPr="00DB54C3">
              <w:t>actionButton</w:t>
            </w:r>
            <w:proofErr w:type="spellEnd"/>
            <w:r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6D7094" w:rsidRPr="00DB54C3" w:rsidRDefault="006D7094" w:rsidP="00D12269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6D7094" w:rsidRPr="00DB54C3" w:rsidRDefault="006D7094" w:rsidP="00D12269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6D7094" w:rsidRPr="006D7094" w:rsidRDefault="006D7094" w:rsidP="006D7094">
            <w:pPr>
              <w:rPr>
                <w:lang w:val="ru-RU"/>
              </w:rPr>
            </w:pPr>
            <w:r w:rsidRPr="006D7094">
              <w:rPr>
                <w:lang w:val="ru-RU"/>
              </w:rPr>
              <w:t>Закрытие окна с подтв</w:t>
            </w:r>
            <w:r>
              <w:rPr>
                <w:lang w:val="ru-RU"/>
              </w:rPr>
              <w:t>е</w:t>
            </w:r>
            <w:r w:rsidRPr="006D7094">
              <w:rPr>
                <w:lang w:val="ru-RU"/>
              </w:rPr>
              <w:t>рждением без применения изменений</w:t>
            </w:r>
          </w:p>
        </w:tc>
      </w:tr>
      <w:tr w:rsidR="006D7094" w:rsidRPr="00E735D2" w:rsidTr="00D12269">
        <w:tc>
          <w:tcPr>
            <w:tcW w:w="558" w:type="dxa"/>
          </w:tcPr>
          <w:p w:rsidR="006D7094" w:rsidRPr="006F5E2A" w:rsidRDefault="006D7094" w:rsidP="00D1226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6D7094" w:rsidRPr="006D7094" w:rsidRDefault="006D7094" w:rsidP="00D12269">
            <w:r>
              <w:t>actionButton2</w:t>
            </w:r>
          </w:p>
        </w:tc>
        <w:tc>
          <w:tcPr>
            <w:tcW w:w="1701" w:type="dxa"/>
          </w:tcPr>
          <w:p w:rsidR="006D7094" w:rsidRDefault="006D7094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6D7094" w:rsidRDefault="006D7094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6D7094" w:rsidRPr="006D7094" w:rsidRDefault="006D7094" w:rsidP="006D7094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Закрытие окна с подтверждением с применением изменений</w:t>
            </w:r>
          </w:p>
        </w:tc>
      </w:tr>
    </w:tbl>
    <w:bookmarkEnd w:id="171"/>
    <w:bookmarkEnd w:id="172"/>
    <w:bookmarkEnd w:id="173"/>
    <w:p w:rsidR="006D7094" w:rsidRPr="006D7094" w:rsidRDefault="006D7094" w:rsidP="006D7094">
      <w:pPr>
        <w:pStyle w:val="af0"/>
        <w:jc w:val="center"/>
        <w:rPr>
          <w:sz w:val="22"/>
          <w:lang w:val="ru-RU"/>
        </w:rPr>
      </w:pPr>
      <w:r w:rsidRPr="00CE51CE">
        <w:rPr>
          <w:sz w:val="22"/>
          <w:lang w:val="ru-RU"/>
        </w:rPr>
        <w:t xml:space="preserve">Таблица </w:t>
      </w:r>
      <w:r w:rsidRPr="006D7094">
        <w:rPr>
          <w:sz w:val="22"/>
        </w:rPr>
        <w:fldChar w:fldCharType="begin"/>
      </w:r>
      <w:r w:rsidRPr="00CE51CE">
        <w:rPr>
          <w:sz w:val="22"/>
          <w:lang w:val="ru-RU"/>
        </w:rPr>
        <w:instrText xml:space="preserve"> </w:instrText>
      </w:r>
      <w:r w:rsidRPr="006D7094">
        <w:rPr>
          <w:sz w:val="22"/>
        </w:rPr>
        <w:instrText>SEQ</w:instrText>
      </w:r>
      <w:r w:rsidRPr="00CE51CE">
        <w:rPr>
          <w:sz w:val="22"/>
          <w:lang w:val="ru-RU"/>
        </w:rPr>
        <w:instrText xml:space="preserve"> Таблица \* </w:instrText>
      </w:r>
      <w:r w:rsidRPr="006D7094">
        <w:rPr>
          <w:sz w:val="22"/>
        </w:rPr>
        <w:instrText>ARABIC</w:instrText>
      </w:r>
      <w:r w:rsidRPr="00CE51CE">
        <w:rPr>
          <w:sz w:val="22"/>
          <w:lang w:val="ru-RU"/>
        </w:rPr>
        <w:instrText xml:space="preserve"> </w:instrText>
      </w:r>
      <w:r w:rsidRPr="006D7094">
        <w:rPr>
          <w:sz w:val="22"/>
        </w:rPr>
        <w:fldChar w:fldCharType="separate"/>
      </w:r>
      <w:r w:rsidR="00BB318C">
        <w:rPr>
          <w:noProof/>
          <w:sz w:val="22"/>
        </w:rPr>
        <w:t>18</w:t>
      </w:r>
      <w:r w:rsidRPr="006D7094">
        <w:rPr>
          <w:sz w:val="22"/>
        </w:rPr>
        <w:fldChar w:fldCharType="end"/>
      </w:r>
      <w:r w:rsidRPr="00CE51CE">
        <w:rPr>
          <w:noProof/>
          <w:sz w:val="22"/>
          <w:lang w:val="ru-RU"/>
        </w:rPr>
        <w:t xml:space="preserve"> </w:t>
      </w:r>
      <w:r w:rsidRPr="006D7094">
        <w:rPr>
          <w:noProof/>
          <w:sz w:val="22"/>
          <w:lang w:val="ru-RU"/>
        </w:rPr>
        <w:t>- Элементы окна с подвтерждением действия</w:t>
      </w:r>
    </w:p>
    <w:p w:rsidR="00956967" w:rsidRDefault="00956967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174" w:name="_Ref384977946"/>
      <w:r>
        <w:rPr>
          <w:lang w:val="ru-RU"/>
        </w:rPr>
        <w:br w:type="page"/>
      </w:r>
    </w:p>
    <w:p w:rsidR="004835BD" w:rsidRDefault="004835BD" w:rsidP="004835BD">
      <w:pPr>
        <w:pStyle w:val="2"/>
        <w:rPr>
          <w:lang w:val="ru-RU"/>
        </w:rPr>
      </w:pPr>
      <w:bookmarkStart w:id="175" w:name="_Toc385183095"/>
      <w:r>
        <w:rPr>
          <w:lang w:val="ru-RU"/>
        </w:rPr>
        <w:lastRenderedPageBreak/>
        <w:t>Помощь</w:t>
      </w:r>
      <w:bookmarkEnd w:id="174"/>
      <w:bookmarkEnd w:id="175"/>
    </w:p>
    <w:p w:rsidR="00956967" w:rsidRDefault="00956967" w:rsidP="00956967">
      <w:pPr>
        <w:pStyle w:val="3"/>
        <w:rPr>
          <w:lang w:val="ru-RU"/>
        </w:rPr>
      </w:pPr>
      <w:bookmarkStart w:id="176" w:name="_Toc385183096"/>
      <w:r>
        <w:rPr>
          <w:lang w:val="ru-RU"/>
        </w:rPr>
        <w:t>Помощь при выборе фильтра</w:t>
      </w:r>
      <w:bookmarkEnd w:id="176"/>
    </w:p>
    <w:p w:rsidR="00956967" w:rsidRDefault="00956967" w:rsidP="00956967">
      <w:pPr>
        <w:keepNext/>
      </w:pPr>
      <w:r>
        <w:rPr>
          <w:noProof/>
          <w:lang w:val="ru-RU" w:eastAsia="ru-RU"/>
        </w:rPr>
        <w:drawing>
          <wp:inline distT="0" distB="0" distL="0" distR="0" wp14:anchorId="65DA851A" wp14:editId="0B313261">
            <wp:extent cx="8229600" cy="47732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67" w:rsidRPr="00956967" w:rsidRDefault="00956967" w:rsidP="00956967">
      <w:pPr>
        <w:pStyle w:val="af0"/>
        <w:jc w:val="center"/>
        <w:rPr>
          <w:sz w:val="22"/>
          <w:lang w:val="ru-RU"/>
        </w:rPr>
      </w:pPr>
      <w:r w:rsidRPr="00956967">
        <w:rPr>
          <w:sz w:val="22"/>
          <w:lang w:val="ru-RU"/>
        </w:rPr>
        <w:t xml:space="preserve">Рисунок </w:t>
      </w:r>
      <w:r w:rsidRPr="00956967">
        <w:rPr>
          <w:sz w:val="22"/>
        </w:rPr>
        <w:fldChar w:fldCharType="begin"/>
      </w:r>
      <w:r w:rsidRPr="00956967">
        <w:rPr>
          <w:sz w:val="22"/>
          <w:lang w:val="ru-RU"/>
        </w:rPr>
        <w:instrText xml:space="preserve"> </w:instrText>
      </w:r>
      <w:r w:rsidRPr="00956967">
        <w:rPr>
          <w:sz w:val="22"/>
        </w:rPr>
        <w:instrText>SEQ</w:instrText>
      </w:r>
      <w:r w:rsidRPr="00956967">
        <w:rPr>
          <w:sz w:val="22"/>
          <w:lang w:val="ru-RU"/>
        </w:rPr>
        <w:instrText xml:space="preserve"> Рисунок \* </w:instrText>
      </w:r>
      <w:r w:rsidRPr="00956967">
        <w:rPr>
          <w:sz w:val="22"/>
        </w:rPr>
        <w:instrText>ARABIC</w:instrText>
      </w:r>
      <w:r w:rsidRPr="00956967">
        <w:rPr>
          <w:sz w:val="22"/>
          <w:lang w:val="ru-RU"/>
        </w:rPr>
        <w:instrText xml:space="preserve"> </w:instrText>
      </w:r>
      <w:r w:rsidRPr="00956967">
        <w:rPr>
          <w:sz w:val="22"/>
        </w:rPr>
        <w:fldChar w:fldCharType="separate"/>
      </w:r>
      <w:r w:rsidR="00BB318C">
        <w:rPr>
          <w:noProof/>
          <w:sz w:val="22"/>
        </w:rPr>
        <w:t>20</w:t>
      </w:r>
      <w:r w:rsidRPr="00956967">
        <w:rPr>
          <w:sz w:val="22"/>
        </w:rPr>
        <w:fldChar w:fldCharType="end"/>
      </w:r>
      <w:r w:rsidRPr="00956967">
        <w:rPr>
          <w:sz w:val="22"/>
          <w:lang w:val="ru-RU"/>
        </w:rPr>
        <w:t xml:space="preserve"> - Окно помощи</w:t>
      </w:r>
      <w:r>
        <w:rPr>
          <w:sz w:val="22"/>
          <w:lang w:val="ru-RU"/>
        </w:rPr>
        <w:t xml:space="preserve"> при выборе фильтра</w:t>
      </w:r>
    </w:p>
    <w:p w:rsidR="00956967" w:rsidRDefault="00956967" w:rsidP="00956967">
      <w:pPr>
        <w:pStyle w:val="3"/>
        <w:rPr>
          <w:lang w:val="ru-RU"/>
        </w:rPr>
      </w:pPr>
      <w:bookmarkStart w:id="177" w:name="_Toc385183097"/>
      <w:r>
        <w:rPr>
          <w:lang w:val="ru-RU"/>
        </w:rPr>
        <w:lastRenderedPageBreak/>
        <w:t>Помощь при выборе действий</w:t>
      </w:r>
      <w:bookmarkEnd w:id="177"/>
    </w:p>
    <w:p w:rsidR="00BB318C" w:rsidRDefault="00D67826" w:rsidP="00BB318C">
      <w:pPr>
        <w:keepNext/>
      </w:pPr>
      <w:r>
        <w:rPr>
          <w:noProof/>
          <w:lang w:val="ru-RU" w:eastAsia="ru-RU"/>
        </w:rPr>
        <w:drawing>
          <wp:inline distT="0" distB="0" distL="0" distR="0" wp14:anchorId="24A73F63" wp14:editId="3F376C24">
            <wp:extent cx="8229600" cy="47732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6" w:rsidRPr="00BB318C" w:rsidRDefault="00BB318C" w:rsidP="00BB318C">
      <w:pPr>
        <w:pStyle w:val="af0"/>
        <w:jc w:val="center"/>
        <w:rPr>
          <w:sz w:val="22"/>
          <w:lang w:val="ru-RU"/>
        </w:rPr>
      </w:pPr>
      <w:r w:rsidRPr="00BB318C">
        <w:rPr>
          <w:sz w:val="22"/>
          <w:lang w:val="ru-RU"/>
        </w:rPr>
        <w:t xml:space="preserve">Рисунок </w:t>
      </w:r>
      <w:r w:rsidRPr="00BB318C">
        <w:rPr>
          <w:sz w:val="22"/>
        </w:rPr>
        <w:fldChar w:fldCharType="begin"/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instrText>SEQ</w:instrText>
      </w:r>
      <w:r w:rsidRPr="00BB318C">
        <w:rPr>
          <w:sz w:val="22"/>
          <w:lang w:val="ru-RU"/>
        </w:rPr>
        <w:instrText xml:space="preserve"> Рисунок \* </w:instrText>
      </w:r>
      <w:r w:rsidRPr="00BB318C">
        <w:rPr>
          <w:sz w:val="22"/>
        </w:rPr>
        <w:instrText>ARABIC</w:instrText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21</w:t>
      </w:r>
      <w:r w:rsidRPr="00BB318C">
        <w:rPr>
          <w:sz w:val="22"/>
        </w:rPr>
        <w:fldChar w:fldCharType="end"/>
      </w:r>
      <w:r w:rsidRPr="00BB318C">
        <w:rPr>
          <w:sz w:val="22"/>
          <w:lang w:val="ru-RU"/>
        </w:rPr>
        <w:t xml:space="preserve"> - Вид окна помощи при выборе действий</w:t>
      </w:r>
    </w:p>
    <w:p w:rsidR="00D67826" w:rsidRDefault="00D67826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bookmarkStart w:id="178" w:name="_Ref384977959"/>
      <w:bookmarkStart w:id="179" w:name="_Toc385183098"/>
      <w:r>
        <w:rPr>
          <w:lang w:val="ru-RU"/>
        </w:rPr>
        <w:br w:type="page"/>
      </w:r>
    </w:p>
    <w:p w:rsidR="004835BD" w:rsidRDefault="004835BD" w:rsidP="004835BD">
      <w:pPr>
        <w:pStyle w:val="2"/>
        <w:rPr>
          <w:lang w:val="ru-RU"/>
        </w:rPr>
      </w:pPr>
      <w:r>
        <w:rPr>
          <w:lang w:val="ru-RU"/>
        </w:rPr>
        <w:lastRenderedPageBreak/>
        <w:t>Настройки</w:t>
      </w:r>
      <w:bookmarkEnd w:id="178"/>
      <w:bookmarkEnd w:id="179"/>
    </w:p>
    <w:p w:rsidR="00BB318C" w:rsidRDefault="00D67826" w:rsidP="00BB318C">
      <w:pPr>
        <w:keepNext/>
        <w:jc w:val="left"/>
      </w:pPr>
      <w:r>
        <w:rPr>
          <w:noProof/>
          <w:lang w:val="ru-RU" w:eastAsia="ru-RU"/>
        </w:rPr>
        <w:drawing>
          <wp:inline distT="0" distB="0" distL="0" distR="0" wp14:anchorId="1464DD45" wp14:editId="7C894BBF">
            <wp:extent cx="8229600" cy="47732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6" w:rsidRPr="00BB318C" w:rsidRDefault="00BB318C" w:rsidP="00BB318C">
      <w:pPr>
        <w:pStyle w:val="af0"/>
        <w:jc w:val="center"/>
        <w:rPr>
          <w:sz w:val="22"/>
          <w:lang w:val="ru-RU"/>
        </w:rPr>
      </w:pPr>
      <w:proofErr w:type="spellStart"/>
      <w:r w:rsidRPr="00BB318C">
        <w:rPr>
          <w:sz w:val="22"/>
        </w:rPr>
        <w:t>Рисунок</w:t>
      </w:r>
      <w:proofErr w:type="spellEnd"/>
      <w:r w:rsidRPr="00BB318C">
        <w:rPr>
          <w:sz w:val="22"/>
        </w:rPr>
        <w:t xml:space="preserve"> </w:t>
      </w:r>
      <w:r w:rsidRPr="00BB318C">
        <w:rPr>
          <w:sz w:val="22"/>
        </w:rPr>
        <w:fldChar w:fldCharType="begin"/>
      </w:r>
      <w:r w:rsidRPr="00BB318C">
        <w:rPr>
          <w:sz w:val="22"/>
        </w:rPr>
        <w:instrText xml:space="preserve"> SEQ Рисунок \* ARABIC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22</w:t>
      </w:r>
      <w:r w:rsidRPr="00BB318C">
        <w:rPr>
          <w:sz w:val="22"/>
        </w:rPr>
        <w:fldChar w:fldCharType="end"/>
      </w:r>
      <w:r w:rsidRPr="00BB318C">
        <w:rPr>
          <w:sz w:val="22"/>
          <w:lang w:val="ru-RU"/>
        </w:rPr>
        <w:t xml:space="preserve"> - Вид окна "Настройки"</w:t>
      </w:r>
    </w:p>
    <w:p w:rsidR="00D67826" w:rsidRDefault="00D67826">
      <w:pPr>
        <w:jc w:val="left"/>
        <w:rPr>
          <w:lang w:val="ru-RU"/>
        </w:rPr>
      </w:pPr>
    </w:p>
    <w:p w:rsidR="00D67826" w:rsidRDefault="00D67826">
      <w: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D67826" w:rsidTr="00752E04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D67826" w:rsidRPr="00843CC2" w:rsidRDefault="00D67826" w:rsidP="00752E04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D67826" w:rsidRPr="00843CC2" w:rsidRDefault="00D67826" w:rsidP="00752E04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D67826" w:rsidRPr="00843CC2" w:rsidRDefault="00D67826" w:rsidP="00752E04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D67826" w:rsidRPr="00843CC2" w:rsidRDefault="00D67826" w:rsidP="00752E04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D67826" w:rsidRPr="00843CC2" w:rsidRDefault="00D67826" w:rsidP="00752E04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D67826" w:rsidRPr="006D7094" w:rsidTr="00752E04">
        <w:tc>
          <w:tcPr>
            <w:tcW w:w="558" w:type="dxa"/>
          </w:tcPr>
          <w:p w:rsidR="00D67826" w:rsidRPr="002E1F88" w:rsidRDefault="00D67826" w:rsidP="00752E04">
            <w:r w:rsidRPr="002E1F88">
              <w:t>1</w:t>
            </w:r>
          </w:p>
        </w:tc>
        <w:tc>
          <w:tcPr>
            <w:tcW w:w="2272" w:type="dxa"/>
          </w:tcPr>
          <w:p w:rsidR="00D67826" w:rsidRPr="00D67826" w:rsidRDefault="00D67826" w:rsidP="00752E04">
            <w:proofErr w:type="spellStart"/>
            <w:r>
              <w:t>langButton</w:t>
            </w:r>
            <w:proofErr w:type="spellEnd"/>
          </w:p>
        </w:tc>
        <w:tc>
          <w:tcPr>
            <w:tcW w:w="1701" w:type="dxa"/>
          </w:tcPr>
          <w:p w:rsidR="00D67826" w:rsidRPr="00D67826" w:rsidRDefault="00D67826" w:rsidP="00752E04">
            <w:pPr>
              <w:rPr>
                <w:lang w:val="ru-RU"/>
              </w:rPr>
            </w:pPr>
            <w:bookmarkStart w:id="180" w:name="OLE_LINK98"/>
            <w:bookmarkStart w:id="181" w:name="OLE_LINK99"/>
            <w:bookmarkStart w:id="182" w:name="OLE_LINK100"/>
            <w:bookmarkStart w:id="183" w:name="OLE_LINK111"/>
            <w:bookmarkStart w:id="184" w:name="OLE_LINK112"/>
            <w:bookmarkStart w:id="185" w:name="OLE_LINK113"/>
            <w:r>
              <w:rPr>
                <w:lang w:val="ru-RU"/>
              </w:rPr>
              <w:t>Опционально</w:t>
            </w:r>
            <w:bookmarkEnd w:id="180"/>
            <w:bookmarkEnd w:id="181"/>
            <w:bookmarkEnd w:id="182"/>
            <w:bookmarkEnd w:id="183"/>
            <w:bookmarkEnd w:id="184"/>
            <w:bookmarkEnd w:id="185"/>
          </w:p>
        </w:tc>
        <w:tc>
          <w:tcPr>
            <w:tcW w:w="2410" w:type="dxa"/>
          </w:tcPr>
          <w:p w:rsidR="00D67826" w:rsidRPr="00D67826" w:rsidRDefault="00D67826" w:rsidP="00752E04">
            <w:pPr>
              <w:rPr>
                <w:lang w:val="ru-RU"/>
              </w:rPr>
            </w:pPr>
            <w:bookmarkStart w:id="186" w:name="OLE_LINK114"/>
            <w:bookmarkStart w:id="187" w:name="OLE_LINK115"/>
            <w:bookmarkStart w:id="188" w:name="OLE_LINK116"/>
            <w:bookmarkStart w:id="189" w:name="OLE_LINK119"/>
            <w:bookmarkStart w:id="190" w:name="OLE_LINK120"/>
            <w:bookmarkStart w:id="191" w:name="OLE_LINK121"/>
            <w:bookmarkStart w:id="192" w:name="OLE_LINK122"/>
            <w:r>
              <w:rPr>
                <w:lang w:val="ru-RU"/>
              </w:rPr>
              <w:t>Доступно</w:t>
            </w:r>
            <w:bookmarkEnd w:id="186"/>
            <w:bookmarkEnd w:id="187"/>
            <w:bookmarkEnd w:id="188"/>
            <w:bookmarkEnd w:id="189"/>
            <w:bookmarkEnd w:id="190"/>
            <w:bookmarkEnd w:id="191"/>
            <w:bookmarkEnd w:id="192"/>
          </w:p>
        </w:tc>
        <w:tc>
          <w:tcPr>
            <w:tcW w:w="6009" w:type="dxa"/>
          </w:tcPr>
          <w:p w:rsidR="00D67826" w:rsidRPr="006D7094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Раскрывающийся список с выбором языков</w:t>
            </w:r>
          </w:p>
        </w:tc>
      </w:tr>
      <w:tr w:rsidR="00D67826" w:rsidRPr="00E735D2" w:rsidTr="00752E04">
        <w:tc>
          <w:tcPr>
            <w:tcW w:w="558" w:type="dxa"/>
          </w:tcPr>
          <w:p w:rsidR="00D67826" w:rsidRPr="006F5E2A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D67826" w:rsidRPr="00D67826" w:rsidRDefault="00D67826" w:rsidP="00752E04">
            <w:proofErr w:type="spellStart"/>
            <w:r>
              <w:t>remButton</w:t>
            </w:r>
            <w:proofErr w:type="spellEnd"/>
          </w:p>
        </w:tc>
        <w:tc>
          <w:tcPr>
            <w:tcW w:w="1701" w:type="dxa"/>
          </w:tcPr>
          <w:p w:rsidR="00D67826" w:rsidRPr="00DB54C3" w:rsidRDefault="00D67826" w:rsidP="00752E04"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67826" w:rsidRPr="00DB54C3" w:rsidRDefault="00D67826" w:rsidP="00752E04"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67826" w:rsidRPr="00D67826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Список настроек Запоминания ресурсов загрузки данных</w:t>
            </w:r>
          </w:p>
        </w:tc>
      </w:tr>
      <w:tr w:rsidR="00D67826" w:rsidRPr="00E735D2" w:rsidTr="00752E04">
        <w:tc>
          <w:tcPr>
            <w:tcW w:w="558" w:type="dxa"/>
          </w:tcPr>
          <w:p w:rsidR="00D67826" w:rsidRPr="006F5E2A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D67826" w:rsidRPr="006D7094" w:rsidRDefault="00D67826" w:rsidP="00752E04">
            <w:proofErr w:type="spellStart"/>
            <w:r>
              <w:t>writeText</w:t>
            </w:r>
            <w:proofErr w:type="spellEnd"/>
          </w:p>
        </w:tc>
        <w:tc>
          <w:tcPr>
            <w:tcW w:w="1701" w:type="dxa"/>
          </w:tcPr>
          <w:p w:rsidR="00D67826" w:rsidRPr="00D67826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67826" w:rsidRDefault="00D67826" w:rsidP="00752E04"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67826" w:rsidRPr="006D7094" w:rsidRDefault="00276EE4" w:rsidP="00752E04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Поле для ввода расположения файлов</w:t>
            </w:r>
          </w:p>
        </w:tc>
      </w:tr>
      <w:tr w:rsidR="00D67826" w:rsidRPr="00E735D2" w:rsidTr="00752E04">
        <w:tc>
          <w:tcPr>
            <w:tcW w:w="558" w:type="dxa"/>
          </w:tcPr>
          <w:p w:rsidR="00D67826" w:rsidRPr="00D67826" w:rsidRDefault="00D67826" w:rsidP="00752E04">
            <w:r>
              <w:t>4</w:t>
            </w:r>
          </w:p>
        </w:tc>
        <w:tc>
          <w:tcPr>
            <w:tcW w:w="2272" w:type="dxa"/>
          </w:tcPr>
          <w:p w:rsidR="00D67826" w:rsidRDefault="00D67826" w:rsidP="00752E04">
            <w:r>
              <w:t>actionButton1</w:t>
            </w:r>
          </w:p>
        </w:tc>
        <w:tc>
          <w:tcPr>
            <w:tcW w:w="1701" w:type="dxa"/>
          </w:tcPr>
          <w:p w:rsidR="00D67826" w:rsidRPr="00D67826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67826" w:rsidRPr="005416B0" w:rsidRDefault="00D67826" w:rsidP="00752E04"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67826" w:rsidRPr="00276EE4" w:rsidRDefault="00276EE4" w:rsidP="00752E04">
            <w:pPr>
              <w:keepNext/>
              <w:rPr>
                <w:lang w:val="ru-RU"/>
              </w:rPr>
            </w:pPr>
            <w:r>
              <w:rPr>
                <w:lang w:val="ru-RU"/>
              </w:rPr>
              <w:t xml:space="preserve">Открытия окна «Обзор», используя стандартные функции ОС </w:t>
            </w:r>
            <w:proofErr w:type="spellStart"/>
            <w:r>
              <w:t>Wndows</w:t>
            </w:r>
            <w:proofErr w:type="spellEnd"/>
          </w:p>
        </w:tc>
      </w:tr>
      <w:tr w:rsidR="00D67826" w:rsidRPr="00E735D2" w:rsidTr="00752E04">
        <w:tc>
          <w:tcPr>
            <w:tcW w:w="558" w:type="dxa"/>
          </w:tcPr>
          <w:p w:rsidR="00D67826" w:rsidRPr="00D67826" w:rsidRDefault="00D67826" w:rsidP="00752E04">
            <w:r>
              <w:t>5</w:t>
            </w:r>
          </w:p>
        </w:tc>
        <w:tc>
          <w:tcPr>
            <w:tcW w:w="2272" w:type="dxa"/>
          </w:tcPr>
          <w:p w:rsidR="00D67826" w:rsidRDefault="00D67826" w:rsidP="00752E04">
            <w:r>
              <w:t>actionButton2</w:t>
            </w:r>
          </w:p>
        </w:tc>
        <w:tc>
          <w:tcPr>
            <w:tcW w:w="1701" w:type="dxa"/>
          </w:tcPr>
          <w:p w:rsidR="00D67826" w:rsidRPr="00D67826" w:rsidRDefault="00D67826" w:rsidP="00752E04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67826" w:rsidRPr="005416B0" w:rsidRDefault="00D67826" w:rsidP="00752E04"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67826" w:rsidRDefault="00276EE4" w:rsidP="00752E04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Возвращение</w:t>
            </w:r>
            <w:r>
              <w:rPr>
                <w:lang w:val="ru-RU"/>
              </w:rPr>
              <w:t xml:space="preserve"> в состояние до нажатия кнопки «Настройки»</w:t>
            </w:r>
          </w:p>
        </w:tc>
      </w:tr>
      <w:tr w:rsidR="00D67826" w:rsidRPr="00E735D2" w:rsidTr="00752E04">
        <w:tc>
          <w:tcPr>
            <w:tcW w:w="558" w:type="dxa"/>
          </w:tcPr>
          <w:p w:rsidR="00D67826" w:rsidRPr="00D67826" w:rsidRDefault="00D67826" w:rsidP="00752E04">
            <w:r>
              <w:t>6</w:t>
            </w:r>
          </w:p>
        </w:tc>
        <w:tc>
          <w:tcPr>
            <w:tcW w:w="2272" w:type="dxa"/>
          </w:tcPr>
          <w:p w:rsidR="00D67826" w:rsidRDefault="00D67826" w:rsidP="00752E04">
            <w:r>
              <w:t>actionButton3</w:t>
            </w:r>
          </w:p>
        </w:tc>
        <w:tc>
          <w:tcPr>
            <w:tcW w:w="1701" w:type="dxa"/>
          </w:tcPr>
          <w:p w:rsidR="00D67826" w:rsidRPr="003F2E39" w:rsidRDefault="00D67826" w:rsidP="00752E04"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67826" w:rsidRPr="005416B0" w:rsidRDefault="00D67826" w:rsidP="00752E04"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67826" w:rsidRDefault="00276EE4" w:rsidP="00BB318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Принятие изменений</w:t>
            </w:r>
          </w:p>
        </w:tc>
      </w:tr>
    </w:tbl>
    <w:p w:rsidR="00BB318C" w:rsidRPr="00BB318C" w:rsidRDefault="00BB318C" w:rsidP="00BB318C">
      <w:pPr>
        <w:pStyle w:val="af0"/>
        <w:jc w:val="center"/>
        <w:rPr>
          <w:sz w:val="22"/>
        </w:rPr>
      </w:pPr>
      <w:proofErr w:type="spellStart"/>
      <w:r w:rsidRPr="00BB318C">
        <w:rPr>
          <w:sz w:val="22"/>
        </w:rPr>
        <w:t>Таблица</w:t>
      </w:r>
      <w:proofErr w:type="spellEnd"/>
      <w:r w:rsidRPr="00BB318C">
        <w:rPr>
          <w:sz w:val="22"/>
        </w:rPr>
        <w:t xml:space="preserve"> </w:t>
      </w:r>
      <w:r w:rsidRPr="00BB318C">
        <w:rPr>
          <w:sz w:val="22"/>
        </w:rPr>
        <w:fldChar w:fldCharType="begin"/>
      </w:r>
      <w:r w:rsidRPr="00BB318C">
        <w:rPr>
          <w:sz w:val="22"/>
        </w:rPr>
        <w:instrText xml:space="preserve"> SEQ Таблица \* ARABIC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19</w:t>
      </w:r>
      <w:r w:rsidRPr="00BB318C">
        <w:rPr>
          <w:sz w:val="22"/>
        </w:rPr>
        <w:fldChar w:fldCharType="end"/>
      </w:r>
      <w:r>
        <w:rPr>
          <w:sz w:val="22"/>
          <w:lang w:val="ru-RU"/>
        </w:rPr>
        <w:t xml:space="preserve"> </w:t>
      </w:r>
      <w:r w:rsidRPr="00BB318C">
        <w:rPr>
          <w:sz w:val="22"/>
          <w:lang w:val="ru-RU"/>
        </w:rPr>
        <w:t>- Элементы окна "Настройки"</w:t>
      </w:r>
    </w:p>
    <w:p w:rsidR="006D7094" w:rsidRDefault="006D7094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r>
        <w:rPr>
          <w:lang w:val="ru-RU"/>
        </w:rPr>
        <w:br w:type="page"/>
      </w:r>
    </w:p>
    <w:p w:rsidR="008E63E1" w:rsidRDefault="008E63E1" w:rsidP="008E63E1">
      <w:pPr>
        <w:pStyle w:val="2"/>
        <w:rPr>
          <w:lang w:val="ru-RU"/>
        </w:rPr>
      </w:pPr>
      <w:bookmarkStart w:id="193" w:name="_Toc385183099"/>
      <w:r>
        <w:rPr>
          <w:lang w:val="ru-RU"/>
        </w:rPr>
        <w:lastRenderedPageBreak/>
        <w:t>Выбор пользователя</w:t>
      </w:r>
      <w:bookmarkEnd w:id="193"/>
    </w:p>
    <w:p w:rsidR="00BB318C" w:rsidRDefault="00CE51CE" w:rsidP="00BB318C">
      <w:pPr>
        <w:keepNext/>
      </w:pPr>
      <w:r>
        <w:rPr>
          <w:noProof/>
          <w:lang w:val="ru-RU" w:eastAsia="ru-RU"/>
        </w:rPr>
        <w:drawing>
          <wp:inline distT="0" distB="0" distL="0" distR="0" wp14:anchorId="5EB53543" wp14:editId="68C937C2">
            <wp:extent cx="8229600" cy="47732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94" w:rsidRPr="00BB318C" w:rsidRDefault="00BB318C" w:rsidP="00BB318C">
      <w:pPr>
        <w:pStyle w:val="af0"/>
        <w:jc w:val="center"/>
        <w:rPr>
          <w:sz w:val="22"/>
          <w:lang w:val="ru-RU"/>
        </w:rPr>
      </w:pPr>
      <w:r w:rsidRPr="00BB318C">
        <w:rPr>
          <w:sz w:val="22"/>
          <w:lang w:val="ru-RU"/>
        </w:rPr>
        <w:t xml:space="preserve">Рисунок </w:t>
      </w:r>
      <w:r w:rsidRPr="00BB318C">
        <w:rPr>
          <w:sz w:val="22"/>
        </w:rPr>
        <w:fldChar w:fldCharType="begin"/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instrText>SEQ</w:instrText>
      </w:r>
      <w:r w:rsidRPr="00BB318C">
        <w:rPr>
          <w:sz w:val="22"/>
          <w:lang w:val="ru-RU"/>
        </w:rPr>
        <w:instrText xml:space="preserve"> Рисунок \* </w:instrText>
      </w:r>
      <w:r w:rsidRPr="00BB318C">
        <w:rPr>
          <w:sz w:val="22"/>
        </w:rPr>
        <w:instrText>ARABIC</w:instrText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23</w:t>
      </w:r>
      <w:r w:rsidRPr="00BB318C">
        <w:rPr>
          <w:sz w:val="22"/>
        </w:rPr>
        <w:fldChar w:fldCharType="end"/>
      </w:r>
      <w:r w:rsidRPr="00BB318C">
        <w:rPr>
          <w:sz w:val="22"/>
          <w:lang w:val="ru-RU"/>
        </w:rPr>
        <w:t xml:space="preserve"> - Вид окна при выборе пользователя</w:t>
      </w:r>
    </w:p>
    <w:p w:rsidR="00CE51CE" w:rsidRDefault="00CE51CE" w:rsidP="006D7094">
      <w:pPr>
        <w:rPr>
          <w:lang w:val="ru-RU"/>
        </w:rPr>
      </w:pPr>
    </w:p>
    <w:p w:rsidR="00CE51CE" w:rsidRDefault="00CE51CE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CE51CE" w:rsidTr="00D12269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CE51CE" w:rsidRPr="00F370AB" w:rsidTr="00D12269">
        <w:tc>
          <w:tcPr>
            <w:tcW w:w="558" w:type="dxa"/>
          </w:tcPr>
          <w:p w:rsidR="00CE51CE" w:rsidRPr="002E1F88" w:rsidRDefault="00CE51CE" w:rsidP="00D12269">
            <w:r w:rsidRPr="002E1F88">
              <w:t>1</w:t>
            </w:r>
          </w:p>
        </w:tc>
        <w:tc>
          <w:tcPr>
            <w:tcW w:w="2272" w:type="dxa"/>
          </w:tcPr>
          <w:p w:rsidR="00CE51CE" w:rsidRPr="002E1F88" w:rsidRDefault="00CE51CE" w:rsidP="00D12269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CE51CE" w:rsidRPr="002E1F88" w:rsidRDefault="00CE51CE" w:rsidP="00D12269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2E1F88" w:rsidRDefault="00CE51CE" w:rsidP="00D12269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956967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t xml:space="preserve"> </w:t>
            </w:r>
            <w:proofErr w:type="spellStart"/>
            <w:r>
              <w:t>поля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фильтра</w:t>
            </w:r>
            <w:proofErr w:type="spellEnd"/>
            <w:r>
              <w:t xml:space="preserve"> 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CE51CE" w:rsidRPr="00DB54C3" w:rsidRDefault="00CE51CE" w:rsidP="00D12269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CE51CE" w:rsidRPr="00DB54C3" w:rsidRDefault="00CE51CE" w:rsidP="00D12269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DB54C3" w:rsidRDefault="00CE51CE" w:rsidP="00D12269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CE51CE" w:rsidRPr="009A500F" w:rsidRDefault="00CE51CE" w:rsidP="00D12269">
            <w:proofErr w:type="spellStart"/>
            <w:r>
              <w:t>addButton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пользователя в круг,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moveButton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Перемещение пользователя,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круга,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deleteallButton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всех кругов,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CE51CE" w:rsidRDefault="00CE51CE" w:rsidP="00D12269">
            <w:r>
              <w:t>exportButton1</w:t>
            </w:r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XML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CE51CE" w:rsidRDefault="00CE51CE" w:rsidP="00D12269">
            <w:r>
              <w:t>exportButton2</w:t>
            </w:r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CSV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CE51CE" w:rsidRPr="00671AB5" w:rsidRDefault="00CE51CE" w:rsidP="00D12269">
            <w:proofErr w:type="spellStart"/>
            <w:r w:rsidRPr="00671AB5">
              <w:t>accountText</w:t>
            </w:r>
            <w:proofErr w:type="spellEnd"/>
          </w:p>
        </w:tc>
        <w:tc>
          <w:tcPr>
            <w:tcW w:w="1701" w:type="dxa"/>
          </w:tcPr>
          <w:p w:rsidR="00CE51CE" w:rsidRPr="00671AB5" w:rsidRDefault="00CE51CE" w:rsidP="00D12269">
            <w:proofErr w:type="spellStart"/>
            <w:r w:rsidRPr="00671AB5">
              <w:t>Опционально</w:t>
            </w:r>
            <w:proofErr w:type="spellEnd"/>
          </w:p>
        </w:tc>
        <w:tc>
          <w:tcPr>
            <w:tcW w:w="2410" w:type="dxa"/>
          </w:tcPr>
          <w:p w:rsidR="00CE51CE" w:rsidRPr="00671AB5" w:rsidRDefault="00CE51CE" w:rsidP="00D12269">
            <w:r w:rsidRPr="00671AB5">
              <w:t>-</w:t>
            </w:r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proofErr w:type="gramStart"/>
            <w:r w:rsidRPr="00BA48F0">
              <w:rPr>
                <w:lang w:val="ru-RU"/>
              </w:rPr>
              <w:t>Показывает</w:t>
            </w:r>
            <w:proofErr w:type="gramEnd"/>
            <w:r w:rsidRPr="00BA48F0">
              <w:rPr>
                <w:lang w:val="ru-RU"/>
              </w:rPr>
              <w:t xml:space="preserve"> под каким аккаунтом вы зашли в программу (без функционала)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CE51CE" w:rsidRPr="0012638D" w:rsidRDefault="00CE51CE" w:rsidP="00D12269">
            <w:proofErr w:type="spellStart"/>
            <w:r w:rsidRPr="0012638D">
              <w:t>exitButton</w:t>
            </w:r>
            <w:proofErr w:type="spellEnd"/>
          </w:p>
        </w:tc>
        <w:tc>
          <w:tcPr>
            <w:tcW w:w="1701" w:type="dxa"/>
          </w:tcPr>
          <w:p w:rsidR="00CE51CE" w:rsidRPr="0012638D" w:rsidRDefault="00CE51CE" w:rsidP="00D12269">
            <w:proofErr w:type="spellStart"/>
            <w:r w:rsidRPr="0012638D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12638D" w:rsidRDefault="00CE51CE" w:rsidP="00D12269">
            <w:proofErr w:type="spellStart"/>
            <w:r w:rsidRPr="0012638D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 w:rsidRPr="0012638D">
              <w:t>Google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CE51CE" w:rsidRPr="00A429BA" w:rsidRDefault="00CE51CE" w:rsidP="00D12269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CE51CE" w:rsidRPr="00A429BA" w:rsidRDefault="00CE51CE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A429BA" w:rsidRDefault="00CE51CE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CE51CE" w:rsidRPr="00F370AB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CE51CE" w:rsidRPr="00A429BA" w:rsidRDefault="00CE51CE" w:rsidP="00D12269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CE51CE" w:rsidRPr="00A429BA" w:rsidRDefault="00CE51CE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A429BA" w:rsidRDefault="00CE51CE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CE51CE" w:rsidRPr="00E86E5D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CE51CE" w:rsidRPr="008E63E1" w:rsidRDefault="00CE51CE" w:rsidP="00D12269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resultField</w:t>
            </w:r>
            <w:proofErr w:type="spellEnd"/>
          </w:p>
        </w:tc>
        <w:tc>
          <w:tcPr>
            <w:tcW w:w="1701" w:type="dxa"/>
          </w:tcPr>
          <w:p w:rsidR="00CE51CE" w:rsidRPr="008E63E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Pr="0001268C" w:rsidRDefault="00CE51CE" w:rsidP="00D12269">
            <w:r w:rsidRPr="0001268C">
              <w:t>-</w:t>
            </w:r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Результаты применения фильтра</w:t>
            </w:r>
          </w:p>
        </w:tc>
      </w:tr>
      <w:tr w:rsidR="00CE51CE" w:rsidRPr="00E86E5D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CE51CE" w:rsidRPr="00E86E5D" w:rsidRDefault="00CE51CE" w:rsidP="00D12269">
            <w:proofErr w:type="spellStart"/>
            <w:r>
              <w:t>userButton</w:t>
            </w:r>
            <w:proofErr w:type="spellEnd"/>
          </w:p>
        </w:tc>
        <w:tc>
          <w:tcPr>
            <w:tcW w:w="1701" w:type="dxa"/>
          </w:tcPr>
          <w:p w:rsidR="00CE51CE" w:rsidRPr="00E86E5D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Pr="00E86E5D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Выделение пользователя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scrollingAction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E51CE" w:rsidRDefault="00CE51CE" w:rsidP="00BB318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Полоса прокрутки, появляющаяся при большом количестве результатов применения фильтра</w:t>
            </w:r>
          </w:p>
        </w:tc>
      </w:tr>
    </w:tbl>
    <w:p w:rsidR="00CE51CE" w:rsidRPr="00BB318C" w:rsidRDefault="00BB318C" w:rsidP="00BB318C">
      <w:pPr>
        <w:pStyle w:val="af0"/>
        <w:jc w:val="center"/>
        <w:rPr>
          <w:sz w:val="28"/>
          <w:lang w:val="ru-RU"/>
        </w:rPr>
      </w:pPr>
      <w:r w:rsidRPr="00BB318C">
        <w:rPr>
          <w:sz w:val="22"/>
          <w:lang w:val="ru-RU"/>
        </w:rPr>
        <w:t xml:space="preserve">Таблица </w:t>
      </w:r>
      <w:r w:rsidRPr="00BB318C">
        <w:rPr>
          <w:sz w:val="22"/>
        </w:rPr>
        <w:fldChar w:fldCharType="begin"/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instrText>SEQ</w:instrText>
      </w:r>
      <w:r w:rsidRPr="00BB318C">
        <w:rPr>
          <w:sz w:val="22"/>
          <w:lang w:val="ru-RU"/>
        </w:rPr>
        <w:instrText xml:space="preserve"> Таблица \* </w:instrText>
      </w:r>
      <w:r w:rsidRPr="00BB318C">
        <w:rPr>
          <w:sz w:val="22"/>
        </w:rPr>
        <w:instrText>ARABIC</w:instrText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20</w:t>
      </w:r>
      <w:r w:rsidRPr="00BB318C">
        <w:rPr>
          <w:sz w:val="22"/>
        </w:rPr>
        <w:fldChar w:fldCharType="end"/>
      </w:r>
      <w:r w:rsidRPr="00BB318C">
        <w:rPr>
          <w:sz w:val="22"/>
          <w:lang w:val="ru-RU"/>
        </w:rPr>
        <w:t xml:space="preserve"> - Элементы окна при выборе пользователя</w:t>
      </w:r>
    </w:p>
    <w:p w:rsidR="00CE51CE" w:rsidRDefault="00CE51CE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r>
        <w:rPr>
          <w:lang w:val="ru-RU"/>
        </w:rPr>
        <w:br w:type="page"/>
      </w:r>
    </w:p>
    <w:p w:rsidR="008E63E1" w:rsidRDefault="008E63E1" w:rsidP="008E63E1">
      <w:pPr>
        <w:pStyle w:val="2"/>
        <w:rPr>
          <w:lang w:val="ru-RU"/>
        </w:rPr>
      </w:pPr>
      <w:bookmarkStart w:id="194" w:name="_Toc385183100"/>
      <w:r>
        <w:rPr>
          <w:lang w:val="ru-RU"/>
        </w:rPr>
        <w:lastRenderedPageBreak/>
        <w:t>Наведение на пользователя</w:t>
      </w:r>
      <w:bookmarkEnd w:id="194"/>
    </w:p>
    <w:p w:rsidR="00BB318C" w:rsidRDefault="00CE51CE" w:rsidP="00BB318C">
      <w:pPr>
        <w:keepNext/>
      </w:pPr>
      <w:r>
        <w:rPr>
          <w:noProof/>
          <w:lang w:val="ru-RU" w:eastAsia="ru-RU"/>
        </w:rPr>
        <w:drawing>
          <wp:inline distT="0" distB="0" distL="0" distR="0" wp14:anchorId="7AFF646B" wp14:editId="32BC579B">
            <wp:extent cx="8229600" cy="47732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CE" w:rsidRPr="00BB318C" w:rsidRDefault="00BB318C" w:rsidP="00BB318C">
      <w:pPr>
        <w:pStyle w:val="af0"/>
        <w:jc w:val="center"/>
        <w:rPr>
          <w:sz w:val="22"/>
          <w:lang w:val="ru-RU"/>
        </w:rPr>
      </w:pPr>
      <w:r w:rsidRPr="00BB318C">
        <w:rPr>
          <w:sz w:val="22"/>
          <w:lang w:val="ru-RU"/>
        </w:rPr>
        <w:t xml:space="preserve">Рисунок </w:t>
      </w:r>
      <w:r w:rsidRPr="00BB318C">
        <w:rPr>
          <w:sz w:val="22"/>
        </w:rPr>
        <w:fldChar w:fldCharType="begin"/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instrText>SEQ</w:instrText>
      </w:r>
      <w:r w:rsidRPr="00BB318C">
        <w:rPr>
          <w:sz w:val="22"/>
          <w:lang w:val="ru-RU"/>
        </w:rPr>
        <w:instrText xml:space="preserve"> Рисунок \* </w:instrText>
      </w:r>
      <w:r w:rsidRPr="00BB318C">
        <w:rPr>
          <w:sz w:val="22"/>
        </w:rPr>
        <w:instrText>ARABIC</w:instrText>
      </w:r>
      <w:r w:rsidRPr="00BB318C">
        <w:rPr>
          <w:sz w:val="22"/>
          <w:lang w:val="ru-RU"/>
        </w:rPr>
        <w:instrText xml:space="preserve">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24</w:t>
      </w:r>
      <w:r w:rsidRPr="00BB318C">
        <w:rPr>
          <w:sz w:val="22"/>
        </w:rPr>
        <w:fldChar w:fldCharType="end"/>
      </w:r>
      <w:r w:rsidRPr="00BB318C">
        <w:rPr>
          <w:noProof/>
          <w:sz w:val="22"/>
          <w:lang w:val="ru-RU"/>
        </w:rPr>
        <w:t xml:space="preserve"> - Вид окна при наведении на пользователя</w:t>
      </w:r>
    </w:p>
    <w:p w:rsidR="00CE51CE" w:rsidRDefault="00CE51CE" w:rsidP="00BB318C">
      <w:pPr>
        <w:jc w:val="center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CE51CE" w:rsidTr="00D12269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CE51CE" w:rsidRPr="00843CC2" w:rsidRDefault="00CE51CE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CE51CE" w:rsidRPr="00F370AB" w:rsidTr="00D12269">
        <w:tc>
          <w:tcPr>
            <w:tcW w:w="558" w:type="dxa"/>
          </w:tcPr>
          <w:p w:rsidR="00CE51CE" w:rsidRPr="002E1F88" w:rsidRDefault="00CE51CE" w:rsidP="00D12269">
            <w:r w:rsidRPr="002E1F88">
              <w:t>1</w:t>
            </w:r>
          </w:p>
        </w:tc>
        <w:tc>
          <w:tcPr>
            <w:tcW w:w="2272" w:type="dxa"/>
          </w:tcPr>
          <w:p w:rsidR="00CE51CE" w:rsidRPr="002E1F88" w:rsidRDefault="00CE51CE" w:rsidP="00D12269">
            <w:proofErr w:type="spellStart"/>
            <w:r w:rsidRPr="002E1F88">
              <w:t>filterButton</w:t>
            </w:r>
            <w:proofErr w:type="spellEnd"/>
          </w:p>
        </w:tc>
        <w:tc>
          <w:tcPr>
            <w:tcW w:w="1701" w:type="dxa"/>
          </w:tcPr>
          <w:p w:rsidR="00CE51CE" w:rsidRPr="002E1F88" w:rsidRDefault="00CE51CE" w:rsidP="00D12269">
            <w:proofErr w:type="spellStart"/>
            <w:r w:rsidRPr="002E1F88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2E1F88" w:rsidRDefault="00CE51CE" w:rsidP="00D12269">
            <w:proofErr w:type="spellStart"/>
            <w:r w:rsidRPr="002E1F88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956967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t xml:space="preserve"> </w:t>
            </w:r>
            <w:proofErr w:type="spellStart"/>
            <w:r>
              <w:t>поля</w:t>
            </w:r>
            <w:proofErr w:type="spellEnd"/>
            <w:r>
              <w:t xml:space="preserve"> </w:t>
            </w:r>
            <w:proofErr w:type="spellStart"/>
            <w:r>
              <w:t>редактирования</w:t>
            </w:r>
            <w:proofErr w:type="spellEnd"/>
            <w:r>
              <w:t xml:space="preserve"> </w:t>
            </w:r>
            <w:proofErr w:type="spellStart"/>
            <w:r>
              <w:t>фильтра</w:t>
            </w:r>
            <w:proofErr w:type="spellEnd"/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CE51CE" w:rsidRPr="00DB54C3" w:rsidRDefault="00CE51CE" w:rsidP="00D12269">
            <w:proofErr w:type="spellStart"/>
            <w:r w:rsidRPr="00DB54C3">
              <w:t>actionButton</w:t>
            </w:r>
            <w:proofErr w:type="spellEnd"/>
          </w:p>
        </w:tc>
        <w:tc>
          <w:tcPr>
            <w:tcW w:w="1701" w:type="dxa"/>
          </w:tcPr>
          <w:p w:rsidR="00CE51CE" w:rsidRPr="00DB54C3" w:rsidRDefault="00CE51CE" w:rsidP="00D12269">
            <w:proofErr w:type="spellStart"/>
            <w:r w:rsidRPr="00DB54C3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DB54C3" w:rsidRDefault="00CE51CE" w:rsidP="00D12269">
            <w:proofErr w:type="spellStart"/>
            <w:r w:rsidRPr="00DB54C3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действий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CE51CE" w:rsidRPr="009A500F" w:rsidRDefault="00CE51CE" w:rsidP="00D12269">
            <w:proofErr w:type="spellStart"/>
            <w:r>
              <w:t>addButton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пользователя в круг,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moveButton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Перемещение пользователя,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круга,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deleteallButton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пользователя из всех кругов, используя стандартный </w:t>
            </w:r>
            <w:r>
              <w:t>Google</w:t>
            </w:r>
            <w:r>
              <w:rPr>
                <w:lang w:val="ru-RU"/>
              </w:rPr>
              <w:t xml:space="preserve"> интерфейс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CE51CE" w:rsidRDefault="00CE51CE" w:rsidP="00D12269">
            <w:r>
              <w:t>exportButton1</w:t>
            </w:r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XML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CE51CE" w:rsidRDefault="00CE51CE" w:rsidP="00D12269">
            <w:r>
              <w:t>exportButton2</w:t>
            </w:r>
          </w:p>
        </w:tc>
        <w:tc>
          <w:tcPr>
            <w:tcW w:w="1701" w:type="dxa"/>
          </w:tcPr>
          <w:p w:rsidR="00CE51CE" w:rsidRDefault="00CE51CE" w:rsidP="00D12269">
            <w:proofErr w:type="spellStart"/>
            <w:r w:rsidRPr="003F2E39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Default="00CE51CE" w:rsidP="00D12269">
            <w:proofErr w:type="spellStart"/>
            <w:r w:rsidRPr="005416B0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487814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Экспорт данных в файл с расширением </w:t>
            </w:r>
            <w:r>
              <w:t>CSV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CE51CE" w:rsidRPr="00671AB5" w:rsidRDefault="00CE51CE" w:rsidP="00D12269">
            <w:proofErr w:type="spellStart"/>
            <w:r w:rsidRPr="00671AB5">
              <w:t>accountText</w:t>
            </w:r>
            <w:proofErr w:type="spellEnd"/>
          </w:p>
        </w:tc>
        <w:tc>
          <w:tcPr>
            <w:tcW w:w="1701" w:type="dxa"/>
          </w:tcPr>
          <w:p w:rsidR="00CE51CE" w:rsidRPr="00671AB5" w:rsidRDefault="00CE51CE" w:rsidP="00D12269">
            <w:proofErr w:type="spellStart"/>
            <w:r w:rsidRPr="00671AB5">
              <w:t>Опционально</w:t>
            </w:r>
            <w:proofErr w:type="spellEnd"/>
          </w:p>
        </w:tc>
        <w:tc>
          <w:tcPr>
            <w:tcW w:w="2410" w:type="dxa"/>
          </w:tcPr>
          <w:p w:rsidR="00CE51CE" w:rsidRPr="00671AB5" w:rsidRDefault="00CE51CE" w:rsidP="00D12269">
            <w:r w:rsidRPr="00671AB5">
              <w:t>-</w:t>
            </w:r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proofErr w:type="gramStart"/>
            <w:r w:rsidRPr="00BA48F0">
              <w:rPr>
                <w:lang w:val="ru-RU"/>
              </w:rPr>
              <w:t>Показывает</w:t>
            </w:r>
            <w:proofErr w:type="gramEnd"/>
            <w:r w:rsidRPr="00BA48F0">
              <w:rPr>
                <w:lang w:val="ru-RU"/>
              </w:rPr>
              <w:t xml:space="preserve"> под каким аккаунтом вы зашли в программу (без функционала)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CE51CE" w:rsidRPr="0012638D" w:rsidRDefault="00CE51CE" w:rsidP="00D12269">
            <w:proofErr w:type="spellStart"/>
            <w:r w:rsidRPr="0012638D">
              <w:t>exitButton</w:t>
            </w:r>
            <w:proofErr w:type="spellEnd"/>
          </w:p>
        </w:tc>
        <w:tc>
          <w:tcPr>
            <w:tcW w:w="1701" w:type="dxa"/>
          </w:tcPr>
          <w:p w:rsidR="00CE51CE" w:rsidRPr="0012638D" w:rsidRDefault="00CE51CE" w:rsidP="00D12269">
            <w:proofErr w:type="spellStart"/>
            <w:r w:rsidRPr="0012638D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12638D" w:rsidRDefault="00CE51CE" w:rsidP="00D12269">
            <w:proofErr w:type="spellStart"/>
            <w:r w:rsidRPr="0012638D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BA48F0" w:rsidRDefault="00CE51CE" w:rsidP="00D12269">
            <w:pPr>
              <w:rPr>
                <w:lang w:val="ru-RU"/>
              </w:rPr>
            </w:pPr>
            <w:r w:rsidRPr="00BA48F0"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 w:rsidRPr="0012638D">
              <w:t>Google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CE51CE" w:rsidRPr="00A429BA" w:rsidRDefault="00CE51CE" w:rsidP="00D12269">
            <w:proofErr w:type="spellStart"/>
            <w:r w:rsidRPr="00A429BA">
              <w:t>helpButton</w:t>
            </w:r>
            <w:proofErr w:type="spellEnd"/>
          </w:p>
        </w:tc>
        <w:tc>
          <w:tcPr>
            <w:tcW w:w="1701" w:type="dxa"/>
          </w:tcPr>
          <w:p w:rsidR="00CE51CE" w:rsidRPr="00A429BA" w:rsidRDefault="00CE51CE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A429BA" w:rsidRDefault="00CE51CE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 w:rsidRPr="00373511">
              <w:rPr>
                <w:lang w:val="ru-RU"/>
              </w:rPr>
              <w:t>Запуск помощи по текущему шагу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lang w:val="ru-RU"/>
              </w:rPr>
              <w:fldChar w:fldCharType="end"/>
            </w:r>
            <w:r w:rsidRPr="00373511">
              <w:rPr>
                <w:lang w:val="ru-RU"/>
              </w:rPr>
              <w:t>)</w:t>
            </w:r>
          </w:p>
        </w:tc>
      </w:tr>
      <w:tr w:rsidR="00CE51CE" w:rsidRPr="00F370AB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CE51CE" w:rsidRPr="00A429BA" w:rsidRDefault="00CE51CE" w:rsidP="00D12269">
            <w:proofErr w:type="spellStart"/>
            <w:r w:rsidRPr="00A429BA">
              <w:t>optionsButton</w:t>
            </w:r>
            <w:proofErr w:type="spellEnd"/>
          </w:p>
        </w:tc>
        <w:tc>
          <w:tcPr>
            <w:tcW w:w="1701" w:type="dxa"/>
          </w:tcPr>
          <w:p w:rsidR="00CE51CE" w:rsidRPr="00A429BA" w:rsidRDefault="00CE51CE" w:rsidP="00D12269">
            <w:proofErr w:type="spellStart"/>
            <w:r w:rsidRPr="00A429BA">
              <w:t>Обязательно</w:t>
            </w:r>
            <w:proofErr w:type="spellEnd"/>
          </w:p>
        </w:tc>
        <w:tc>
          <w:tcPr>
            <w:tcW w:w="2410" w:type="dxa"/>
          </w:tcPr>
          <w:p w:rsidR="00CE51CE" w:rsidRPr="00A429BA" w:rsidRDefault="00CE51CE" w:rsidP="00D12269">
            <w:proofErr w:type="spellStart"/>
            <w:r w:rsidRPr="00A429BA">
              <w:t>Доступно</w:t>
            </w:r>
            <w:proofErr w:type="spellEnd"/>
          </w:p>
        </w:tc>
        <w:tc>
          <w:tcPr>
            <w:tcW w:w="6009" w:type="dxa"/>
          </w:tcPr>
          <w:p w:rsidR="00CE51CE" w:rsidRDefault="00CE51CE" w:rsidP="00D12269">
            <w:proofErr w:type="spellStart"/>
            <w:r w:rsidRPr="00A429BA">
              <w:t>Пе</w:t>
            </w:r>
            <w:r>
              <w:t>реход</w:t>
            </w:r>
            <w:proofErr w:type="spellEnd"/>
            <w:r>
              <w:t xml:space="preserve"> к </w:t>
            </w:r>
            <w:proofErr w:type="spellStart"/>
            <w:r>
              <w:t>настройкам</w:t>
            </w:r>
            <w:proofErr w:type="spellEnd"/>
            <w:r>
              <w:t xml:space="preserve"> </w:t>
            </w:r>
            <w:proofErr w:type="spellStart"/>
            <w:r>
              <w:t>программы</w:t>
            </w:r>
            <w:proofErr w:type="spellEnd"/>
            <w:r>
              <w:t xml:space="preserve"> (</w:t>
            </w:r>
            <w:r>
              <w:fldChar w:fldCharType="begin"/>
            </w:r>
            <w:r>
              <w:instrText xml:space="preserve"> REF _Ref384977959 \r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  <w:r w:rsidRPr="00A429BA">
              <w:t>)</w:t>
            </w:r>
          </w:p>
        </w:tc>
      </w:tr>
      <w:tr w:rsidR="00CE51CE" w:rsidRPr="00E86E5D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CE51CE" w:rsidRPr="008E63E1" w:rsidRDefault="00CE51CE" w:rsidP="00D12269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resultField</w:t>
            </w:r>
            <w:proofErr w:type="spellEnd"/>
          </w:p>
        </w:tc>
        <w:tc>
          <w:tcPr>
            <w:tcW w:w="1701" w:type="dxa"/>
          </w:tcPr>
          <w:p w:rsidR="00CE51CE" w:rsidRPr="008E63E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Pr="0001268C" w:rsidRDefault="00CE51CE" w:rsidP="00D12269">
            <w:r w:rsidRPr="0001268C">
              <w:t>-</w:t>
            </w:r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Результаты применения фильтра</w:t>
            </w:r>
          </w:p>
        </w:tc>
      </w:tr>
      <w:tr w:rsidR="00CE51CE" w:rsidRPr="00E86E5D" w:rsidTr="00CE51CE">
        <w:trPr>
          <w:trHeight w:val="221"/>
        </w:trPr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CE51CE" w:rsidRPr="00E86E5D" w:rsidRDefault="00CE51CE" w:rsidP="00D12269">
            <w:proofErr w:type="spellStart"/>
            <w:r>
              <w:t>userButton</w:t>
            </w:r>
            <w:proofErr w:type="spellEnd"/>
          </w:p>
        </w:tc>
        <w:tc>
          <w:tcPr>
            <w:tcW w:w="1701" w:type="dxa"/>
          </w:tcPr>
          <w:p w:rsidR="00CE51CE" w:rsidRPr="00E86E5D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Pr="00E86E5D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E51CE" w:rsidRPr="00373511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Наведение на пользователя</w:t>
            </w:r>
          </w:p>
        </w:tc>
      </w:tr>
      <w:tr w:rsidR="00CE51CE" w:rsidRPr="00E735D2" w:rsidTr="00D12269">
        <w:tc>
          <w:tcPr>
            <w:tcW w:w="558" w:type="dxa"/>
          </w:tcPr>
          <w:p w:rsidR="00CE51CE" w:rsidRPr="006F5E2A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CE51CE" w:rsidRDefault="00CE51CE" w:rsidP="00D12269">
            <w:proofErr w:type="spellStart"/>
            <w:r>
              <w:t>scrollingAction</w:t>
            </w:r>
            <w:proofErr w:type="spellEnd"/>
          </w:p>
        </w:tc>
        <w:tc>
          <w:tcPr>
            <w:tcW w:w="1701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E51CE" w:rsidRDefault="00CE51CE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E51CE" w:rsidRDefault="00CE51CE" w:rsidP="00BB318C">
            <w:pPr>
              <w:keepNext/>
              <w:rPr>
                <w:lang w:val="ru-RU"/>
              </w:rPr>
            </w:pPr>
            <w:r>
              <w:rPr>
                <w:lang w:val="ru-RU"/>
              </w:rPr>
              <w:t>Полоса прокрутки, появляющаяся при большом количестве результатов применения фильтра</w:t>
            </w:r>
          </w:p>
        </w:tc>
      </w:tr>
    </w:tbl>
    <w:p w:rsidR="00CE51CE" w:rsidRPr="00BB318C" w:rsidRDefault="00BB318C" w:rsidP="00BB318C">
      <w:pPr>
        <w:pStyle w:val="af0"/>
        <w:jc w:val="center"/>
        <w:rPr>
          <w:sz w:val="22"/>
          <w:lang w:val="ru-RU"/>
        </w:rPr>
      </w:pPr>
      <w:proofErr w:type="spellStart"/>
      <w:r w:rsidRPr="00BB318C">
        <w:rPr>
          <w:sz w:val="22"/>
        </w:rPr>
        <w:t>Таблица</w:t>
      </w:r>
      <w:proofErr w:type="spellEnd"/>
      <w:r w:rsidRPr="00BB318C">
        <w:rPr>
          <w:sz w:val="22"/>
        </w:rPr>
        <w:t xml:space="preserve"> </w:t>
      </w:r>
      <w:r w:rsidRPr="00BB318C">
        <w:rPr>
          <w:sz w:val="22"/>
        </w:rPr>
        <w:fldChar w:fldCharType="begin"/>
      </w:r>
      <w:r w:rsidRPr="00BB318C">
        <w:rPr>
          <w:sz w:val="22"/>
        </w:rPr>
        <w:instrText xml:space="preserve"> SEQ Таблица \* ARABIC </w:instrText>
      </w:r>
      <w:r w:rsidRPr="00BB318C">
        <w:rPr>
          <w:sz w:val="22"/>
        </w:rPr>
        <w:fldChar w:fldCharType="separate"/>
      </w:r>
      <w:r>
        <w:rPr>
          <w:noProof/>
          <w:sz w:val="22"/>
        </w:rPr>
        <w:t>21</w:t>
      </w:r>
      <w:r w:rsidRPr="00BB318C">
        <w:rPr>
          <w:sz w:val="22"/>
        </w:rPr>
        <w:fldChar w:fldCharType="end"/>
      </w:r>
      <w:r w:rsidRPr="00BB318C">
        <w:rPr>
          <w:noProof/>
          <w:sz w:val="22"/>
        </w:rPr>
        <w:t xml:space="preserve"> </w:t>
      </w:r>
      <w:r w:rsidRPr="00BB318C">
        <w:rPr>
          <w:noProof/>
          <w:sz w:val="22"/>
          <w:lang w:val="ru-RU"/>
        </w:rPr>
        <w:t>- Элементы окна при наведении на пользователя</w:t>
      </w:r>
    </w:p>
    <w:p w:rsidR="00956967" w:rsidRDefault="00956967">
      <w:pPr>
        <w:jc w:val="left"/>
        <w:rPr>
          <w:rFonts w:asciiTheme="majorHAnsi" w:eastAsiaTheme="majorEastAsia" w:hAnsiTheme="majorHAnsi" w:cstheme="majorBidi"/>
          <w:b/>
          <w:bCs/>
          <w:smallCaps/>
          <w:color w:val="0070C0"/>
          <w:sz w:val="32"/>
          <w:szCs w:val="28"/>
          <w:lang w:val="ru-RU"/>
        </w:rPr>
      </w:pPr>
      <w:r>
        <w:rPr>
          <w:lang w:val="ru-RU"/>
        </w:rPr>
        <w:br w:type="page"/>
      </w:r>
    </w:p>
    <w:p w:rsidR="008E63E1" w:rsidRDefault="008E63E1" w:rsidP="008E63E1">
      <w:pPr>
        <w:pStyle w:val="2"/>
        <w:rPr>
          <w:lang w:val="ru-RU"/>
        </w:rPr>
      </w:pPr>
      <w:bookmarkStart w:id="195" w:name="_Toc385183101"/>
      <w:r>
        <w:rPr>
          <w:lang w:val="ru-RU"/>
        </w:rPr>
        <w:lastRenderedPageBreak/>
        <w:t>Вид окна, если результатов нет</w:t>
      </w:r>
      <w:bookmarkEnd w:id="195"/>
    </w:p>
    <w:p w:rsidR="00BB318C" w:rsidRDefault="00D12269" w:rsidP="00BB318C">
      <w:pPr>
        <w:keepNext/>
      </w:pPr>
      <w:r>
        <w:rPr>
          <w:noProof/>
          <w:lang w:val="ru-RU" w:eastAsia="ru-RU"/>
        </w:rPr>
        <w:drawing>
          <wp:inline distT="0" distB="0" distL="0" distR="0" wp14:anchorId="6037CF8A" wp14:editId="5821D259">
            <wp:extent cx="8229600" cy="4773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8C" w:rsidRPr="00BB318C" w:rsidRDefault="00BB318C" w:rsidP="00BB318C">
      <w:pPr>
        <w:pStyle w:val="af0"/>
        <w:jc w:val="center"/>
        <w:rPr>
          <w:sz w:val="22"/>
        </w:rPr>
      </w:pPr>
      <w:proofErr w:type="spellStart"/>
      <w:r w:rsidRPr="00BB318C">
        <w:rPr>
          <w:sz w:val="22"/>
        </w:rPr>
        <w:t>Рисунок</w:t>
      </w:r>
      <w:proofErr w:type="spellEnd"/>
      <w:r w:rsidRPr="00BB318C">
        <w:rPr>
          <w:sz w:val="22"/>
        </w:rPr>
        <w:t xml:space="preserve"> </w:t>
      </w:r>
      <w:r w:rsidRPr="00BB318C">
        <w:rPr>
          <w:sz w:val="22"/>
        </w:rPr>
        <w:fldChar w:fldCharType="begin"/>
      </w:r>
      <w:r w:rsidRPr="00BB318C">
        <w:rPr>
          <w:sz w:val="22"/>
        </w:rPr>
        <w:instrText xml:space="preserve"> SEQ Рисунок \* ARABIC </w:instrText>
      </w:r>
      <w:r w:rsidRPr="00BB318C">
        <w:rPr>
          <w:sz w:val="22"/>
        </w:rPr>
        <w:fldChar w:fldCharType="separate"/>
      </w:r>
      <w:r w:rsidRPr="00BB318C">
        <w:rPr>
          <w:noProof/>
          <w:sz w:val="22"/>
        </w:rPr>
        <w:t>25</w:t>
      </w:r>
      <w:r w:rsidRPr="00BB318C">
        <w:rPr>
          <w:sz w:val="22"/>
        </w:rPr>
        <w:fldChar w:fldCharType="end"/>
      </w:r>
      <w:r w:rsidRPr="00BB318C">
        <w:rPr>
          <w:noProof/>
          <w:sz w:val="22"/>
        </w:rPr>
        <w:t xml:space="preserve"> </w:t>
      </w:r>
      <w:r w:rsidRPr="00BB318C">
        <w:rPr>
          <w:noProof/>
          <w:sz w:val="22"/>
          <w:lang w:val="ru-RU"/>
        </w:rPr>
        <w:t>- Вид окна, если результатов нет</w:t>
      </w:r>
    </w:p>
    <w:p w:rsidR="00D12269" w:rsidRDefault="00D12269">
      <w: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D12269" w:rsidTr="00D12269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D12269" w:rsidRPr="00843CC2" w:rsidRDefault="00D12269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D12269" w:rsidRPr="00843CC2" w:rsidRDefault="00D12269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D12269" w:rsidRPr="00843CC2" w:rsidRDefault="00D12269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D12269" w:rsidRPr="00843CC2" w:rsidRDefault="00D12269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D12269" w:rsidRPr="00843CC2" w:rsidRDefault="00D12269" w:rsidP="00D12269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>
              <w:rPr>
                <w:b/>
                <w:sz w:val="24"/>
                <w:lang w:val="ru-RU"/>
              </w:rPr>
              <w:t>/Описание</w:t>
            </w:r>
          </w:p>
        </w:tc>
      </w:tr>
      <w:tr w:rsidR="00D12269" w:rsidRPr="00F370AB" w:rsidTr="00D12269">
        <w:tc>
          <w:tcPr>
            <w:tcW w:w="558" w:type="dxa"/>
          </w:tcPr>
          <w:p w:rsidR="00D12269" w:rsidRPr="00A173D1" w:rsidRDefault="00D12269" w:rsidP="00D12269">
            <w:r>
              <w:t>1</w:t>
            </w:r>
          </w:p>
        </w:tc>
        <w:tc>
          <w:tcPr>
            <w:tcW w:w="2272" w:type="dxa"/>
          </w:tcPr>
          <w:p w:rsidR="00D12269" w:rsidRPr="00153CBD" w:rsidRDefault="00D12269" w:rsidP="00D12269">
            <w:proofErr w:type="spellStart"/>
            <w:r>
              <w:t>filterButton</w:t>
            </w:r>
            <w:proofErr w:type="spellEnd"/>
          </w:p>
        </w:tc>
        <w:tc>
          <w:tcPr>
            <w:tcW w:w="1701" w:type="dxa"/>
          </w:tcPr>
          <w:p w:rsidR="00D12269" w:rsidRPr="008C2A1B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Pr="008C2A1B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Pr="008C2A1B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Закрытие поля редактирования фильтра (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_Ref381296084 \r \h </w:instrText>
            </w:r>
            <w:r>
              <w:rPr>
                <w:lang w:val="ru-RU"/>
              </w:rPr>
            </w:r>
            <w:r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3</w:t>
            </w:r>
            <w:r>
              <w:rPr>
                <w:lang w:val="ru-RU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D12269" w:rsidRPr="00EC198A" w:rsidRDefault="00D12269" w:rsidP="00D12269">
            <w:pPr>
              <w:rPr>
                <w:lang w:val="ru-RU"/>
              </w:rPr>
            </w:pPr>
            <w:proofErr w:type="spellStart"/>
            <w:r>
              <w:t>addingButton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Открытие меню со списком критериев фильтра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_Ref381308623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4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D12269" w:rsidRPr="003760A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orButton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actionButton</w:t>
            </w:r>
            <w:proofErr w:type="spellEnd"/>
          </w:p>
        </w:tc>
        <w:tc>
          <w:tcPr>
            <w:tcW w:w="1701" w:type="dxa"/>
          </w:tcPr>
          <w:p w:rsidR="00D12269" w:rsidRPr="00EC198A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действия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_Ref384977607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18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accountText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>Показывает</w:t>
            </w:r>
            <w:proofErr w:type="gramEnd"/>
            <w:r>
              <w:rPr>
                <w:lang w:val="ru-RU"/>
              </w:rPr>
              <w:t xml:space="preserve"> под каким аккаунтом вы зашли в программу (без функционала)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exitButton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Pr="004B4067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D12269" w:rsidRPr="00236A10" w:rsidRDefault="00D12269" w:rsidP="00D12269">
            <w:proofErr w:type="spellStart"/>
            <w:r>
              <w:t>helpButton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_Ref384977946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20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D12269" w:rsidRPr="00E00165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optionsButton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</w:t>
            </w:r>
            <w:r>
              <w:rPr>
                <w:color w:val="FF0000"/>
              </w:rPr>
              <w:fldChar w:fldCharType="begin"/>
            </w:r>
            <w:r>
              <w:rPr>
                <w:lang w:val="ru-RU"/>
              </w:rPr>
              <w:instrText xml:space="preserve"> REF _Ref384977959 \r \h </w:instrText>
            </w:r>
            <w:r>
              <w:rPr>
                <w:color w:val="FF0000"/>
              </w:rPr>
            </w:r>
            <w:r>
              <w:rPr>
                <w:color w:val="FF0000"/>
              </w:rPr>
              <w:fldChar w:fldCharType="separate"/>
            </w:r>
            <w:r>
              <w:rPr>
                <w:lang w:val="ru-RU"/>
              </w:rPr>
              <w:t>21</w:t>
            </w:r>
            <w:r>
              <w:rPr>
                <w:color w:val="FF0000"/>
              </w:rPr>
              <w:fldChar w:fldCharType="end"/>
            </w:r>
            <w:r>
              <w:rPr>
                <w:lang w:val="ru-RU"/>
              </w:rPr>
              <w:t>)</w:t>
            </w:r>
          </w:p>
        </w:tc>
      </w:tr>
      <w:tr w:rsidR="00D12269" w:rsidRPr="00236A10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savingButton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loadingButton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Pr="005A4B77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файла.</w:t>
            </w:r>
          </w:p>
        </w:tc>
      </w:tr>
      <w:tr w:rsidR="00D12269" w:rsidRPr="001F54C4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D12269" w:rsidRPr="001F54C4" w:rsidRDefault="00D12269" w:rsidP="00D12269">
            <w:pPr>
              <w:rPr>
                <w:lang w:val="ru-RU"/>
              </w:rPr>
            </w:pPr>
            <w:proofErr w:type="spellStart"/>
            <w:r>
              <w:t>deleteButton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D12269" w:rsidRPr="00EC198A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D12269" w:rsidRPr="001F54C4" w:rsidRDefault="00D12269" w:rsidP="00D12269">
            <w:pPr>
              <w:rPr>
                <w:lang w:val="ru-RU"/>
              </w:rPr>
            </w:pPr>
            <w:proofErr w:type="spellStart"/>
            <w:r>
              <w:t>acceptButton</w:t>
            </w:r>
            <w:proofErr w:type="spellEnd"/>
          </w:p>
        </w:tc>
        <w:tc>
          <w:tcPr>
            <w:tcW w:w="1701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D12269" w:rsidRPr="00236A10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descriptionText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D12269" w:rsidRPr="00E735D2" w:rsidTr="00D12269">
        <w:tc>
          <w:tcPr>
            <w:tcW w:w="558" w:type="dxa"/>
          </w:tcPr>
          <w:p w:rsidR="00D12269" w:rsidRPr="00434A22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D12269" w:rsidRDefault="00D12269" w:rsidP="00D12269">
            <w:proofErr w:type="spellStart"/>
            <w:r>
              <w:t>importButton</w:t>
            </w:r>
            <w:proofErr w:type="spellEnd"/>
          </w:p>
        </w:tc>
        <w:tc>
          <w:tcPr>
            <w:tcW w:w="1701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D12269" w:rsidRDefault="00D12269" w:rsidP="00D12269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D12269" w:rsidRPr="00CC772D" w:rsidRDefault="00D12269" w:rsidP="00BB318C">
            <w:pPr>
              <w:keepNext/>
              <w:rPr>
                <w:lang w:val="ru-RU"/>
              </w:rPr>
            </w:pPr>
            <w:r>
              <w:rPr>
                <w:lang w:val="ru-RU"/>
              </w:rPr>
              <w:t xml:space="preserve">Переход к стандартному окну открытия файла. </w:t>
            </w:r>
          </w:p>
        </w:tc>
      </w:tr>
    </w:tbl>
    <w:p w:rsidR="00D12269" w:rsidRPr="00BB318C" w:rsidRDefault="00BB318C" w:rsidP="00BB318C">
      <w:pPr>
        <w:pStyle w:val="af0"/>
        <w:jc w:val="center"/>
        <w:rPr>
          <w:sz w:val="22"/>
          <w:lang w:val="ru-RU"/>
        </w:rPr>
      </w:pPr>
      <w:proofErr w:type="spellStart"/>
      <w:r w:rsidRPr="00BB318C">
        <w:rPr>
          <w:sz w:val="22"/>
        </w:rPr>
        <w:t>Таблица</w:t>
      </w:r>
      <w:proofErr w:type="spellEnd"/>
      <w:r w:rsidRPr="00BB318C">
        <w:rPr>
          <w:sz w:val="22"/>
        </w:rPr>
        <w:t xml:space="preserve"> </w:t>
      </w:r>
      <w:r w:rsidRPr="00BB318C">
        <w:rPr>
          <w:sz w:val="22"/>
        </w:rPr>
        <w:fldChar w:fldCharType="begin"/>
      </w:r>
      <w:r w:rsidRPr="00BB318C">
        <w:rPr>
          <w:sz w:val="22"/>
        </w:rPr>
        <w:instrText xml:space="preserve"> SEQ Таблица \* ARABIC </w:instrText>
      </w:r>
      <w:r w:rsidRPr="00BB318C">
        <w:rPr>
          <w:sz w:val="22"/>
        </w:rPr>
        <w:fldChar w:fldCharType="separate"/>
      </w:r>
      <w:r w:rsidRPr="00BB318C">
        <w:rPr>
          <w:noProof/>
          <w:sz w:val="22"/>
        </w:rPr>
        <w:t>22</w:t>
      </w:r>
      <w:r w:rsidRPr="00BB318C">
        <w:rPr>
          <w:sz w:val="22"/>
        </w:rPr>
        <w:fldChar w:fldCharType="end"/>
      </w:r>
      <w:r w:rsidRPr="00BB318C">
        <w:rPr>
          <w:noProof/>
          <w:sz w:val="22"/>
        </w:rPr>
        <w:t xml:space="preserve"> </w:t>
      </w:r>
      <w:r w:rsidRPr="00BB318C">
        <w:rPr>
          <w:noProof/>
          <w:sz w:val="22"/>
          <w:lang w:val="ru-RU"/>
        </w:rPr>
        <w:t>- Элементы окна, если результатов нет</w:t>
      </w:r>
    </w:p>
    <w:sectPr w:rsidR="00D12269" w:rsidRPr="00BB318C" w:rsidSect="00202E88">
      <w:headerReference w:type="default" r:id="rId37"/>
      <w:footerReference w:type="default" r:id="rId38"/>
      <w:pgSz w:w="15840" w:h="12240" w:orient="landscape" w:code="1"/>
      <w:pgMar w:top="1440" w:right="1440" w:bottom="1440" w:left="1440" w:header="51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080" w:rsidRDefault="00620080" w:rsidP="007732EC">
      <w:pPr>
        <w:spacing w:after="0" w:line="240" w:lineRule="auto"/>
      </w:pPr>
      <w:r>
        <w:separator/>
      </w:r>
    </w:p>
  </w:endnote>
  <w:endnote w:type="continuationSeparator" w:id="0">
    <w:p w:rsidR="00620080" w:rsidRDefault="00620080" w:rsidP="00773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924465"/>
      <w:docPartObj>
        <w:docPartGallery w:val="Page Numbers (Bottom of Page)"/>
        <w:docPartUnique/>
      </w:docPartObj>
    </w:sdtPr>
    <w:sdtContent>
      <w:p w:rsidR="00D67826" w:rsidRDefault="00D67826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18C" w:rsidRPr="00BB318C">
          <w:rPr>
            <w:noProof/>
            <w:lang w:val="ru-RU"/>
          </w:rPr>
          <w:t>31</w:t>
        </w:r>
        <w:r>
          <w:fldChar w:fldCharType="end"/>
        </w:r>
      </w:p>
    </w:sdtContent>
  </w:sdt>
  <w:p w:rsidR="00D12269" w:rsidRDefault="00D12269" w:rsidP="00042EB5">
    <w:pPr>
      <w:pStyle w:val="af8"/>
      <w:tabs>
        <w:tab w:val="clear" w:pos="9355"/>
        <w:tab w:val="right" w:pos="9356"/>
      </w:tabs>
      <w:ind w:left="8222" w:firstLine="28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080" w:rsidRDefault="00620080" w:rsidP="007732EC">
      <w:pPr>
        <w:spacing w:after="0" w:line="240" w:lineRule="auto"/>
      </w:pPr>
      <w:r>
        <w:separator/>
      </w:r>
    </w:p>
  </w:footnote>
  <w:footnote w:type="continuationSeparator" w:id="0">
    <w:p w:rsidR="00620080" w:rsidRDefault="00620080" w:rsidP="00773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269" w:rsidRDefault="00D12269" w:rsidP="00A164DB">
    <w:pPr>
      <w:pStyle w:val="af6"/>
      <w:ind w:left="284" w:firstLine="15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53550"/>
    <w:multiLevelType w:val="multilevel"/>
    <w:tmpl w:val="F22C12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482775B"/>
    <w:multiLevelType w:val="multilevel"/>
    <w:tmpl w:val="1E7CC6D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."/>
      <w:lvlJc w:val="left"/>
      <w:pPr>
        <w:ind w:left="576" w:hanging="576"/>
      </w:pPr>
      <w:rPr>
        <w:rFonts w:asciiTheme="majorHAnsi" w:eastAsiaTheme="majorEastAsia" w:hAnsiTheme="majorHAnsi" w:cstheme="majorBidi"/>
        <w:sz w:val="32"/>
      </w:rPr>
    </w:lvl>
    <w:lvl w:ilvl="2">
      <w:start w:val="1"/>
      <w:numFmt w:val="decimal"/>
      <w:pStyle w:val="3"/>
      <w:lvlText w:val="%1.%2.%3"/>
      <w:lvlJc w:val="left"/>
      <w:pPr>
        <w:ind w:left="469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AFD0836"/>
    <w:multiLevelType w:val="hybridMultilevel"/>
    <w:tmpl w:val="5CEEA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5F1BF6"/>
    <w:multiLevelType w:val="hybridMultilevel"/>
    <w:tmpl w:val="281E6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9861CC"/>
    <w:multiLevelType w:val="hybridMultilevel"/>
    <w:tmpl w:val="27DEE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485A98"/>
    <w:multiLevelType w:val="hybridMultilevel"/>
    <w:tmpl w:val="281E6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552A0"/>
    <w:multiLevelType w:val="hybridMultilevel"/>
    <w:tmpl w:val="01BA9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B7420F"/>
    <w:multiLevelType w:val="multilevel"/>
    <w:tmpl w:val="39F28A0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2264969"/>
    <w:multiLevelType w:val="hybridMultilevel"/>
    <w:tmpl w:val="F5EAA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AE119F"/>
    <w:multiLevelType w:val="hybridMultilevel"/>
    <w:tmpl w:val="0C64A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8"/>
  </w:num>
  <w:num w:numId="15">
    <w:abstractNumId w:val="4"/>
  </w:num>
  <w:num w:numId="16">
    <w:abstractNumId w:val="3"/>
  </w:num>
  <w:num w:numId="17">
    <w:abstractNumId w:val="5"/>
  </w:num>
  <w:num w:numId="18">
    <w:abstractNumId w:val="0"/>
  </w:num>
  <w:num w:numId="19">
    <w:abstractNumId w:val="7"/>
  </w:num>
  <w:num w:numId="20">
    <w:abstractNumId w:val="9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956"/>
    <w:rsid w:val="000214AB"/>
    <w:rsid w:val="00026591"/>
    <w:rsid w:val="00034163"/>
    <w:rsid w:val="00042EB5"/>
    <w:rsid w:val="00043A2B"/>
    <w:rsid w:val="00063204"/>
    <w:rsid w:val="000838EB"/>
    <w:rsid w:val="000C7704"/>
    <w:rsid w:val="000F32FA"/>
    <w:rsid w:val="00102D91"/>
    <w:rsid w:val="00110050"/>
    <w:rsid w:val="0012409E"/>
    <w:rsid w:val="00140119"/>
    <w:rsid w:val="00153CBD"/>
    <w:rsid w:val="0016153F"/>
    <w:rsid w:val="00173D44"/>
    <w:rsid w:val="001756AD"/>
    <w:rsid w:val="001766D3"/>
    <w:rsid w:val="001954B1"/>
    <w:rsid w:val="001954B8"/>
    <w:rsid w:val="001A253D"/>
    <w:rsid w:val="001B08AF"/>
    <w:rsid w:val="001D3A81"/>
    <w:rsid w:val="001D6EFB"/>
    <w:rsid w:val="001F399B"/>
    <w:rsid w:val="001F3E84"/>
    <w:rsid w:val="001F54C4"/>
    <w:rsid w:val="00202E88"/>
    <w:rsid w:val="002031E0"/>
    <w:rsid w:val="002108C2"/>
    <w:rsid w:val="0021629D"/>
    <w:rsid w:val="00233DA5"/>
    <w:rsid w:val="00236A10"/>
    <w:rsid w:val="00241930"/>
    <w:rsid w:val="00246CA7"/>
    <w:rsid w:val="0025011B"/>
    <w:rsid w:val="00276EE4"/>
    <w:rsid w:val="00285C0F"/>
    <w:rsid w:val="00295A0D"/>
    <w:rsid w:val="002978DF"/>
    <w:rsid w:val="002A25B8"/>
    <w:rsid w:val="002A7910"/>
    <w:rsid w:val="002C495F"/>
    <w:rsid w:val="002D395F"/>
    <w:rsid w:val="002F1FAB"/>
    <w:rsid w:val="002F760B"/>
    <w:rsid w:val="0030484C"/>
    <w:rsid w:val="00331D5A"/>
    <w:rsid w:val="00333171"/>
    <w:rsid w:val="003360A7"/>
    <w:rsid w:val="00370FF9"/>
    <w:rsid w:val="00372A7B"/>
    <w:rsid w:val="00373511"/>
    <w:rsid w:val="0037498D"/>
    <w:rsid w:val="003760A2"/>
    <w:rsid w:val="003C1E12"/>
    <w:rsid w:val="003C1F8D"/>
    <w:rsid w:val="003C752F"/>
    <w:rsid w:val="003F63B6"/>
    <w:rsid w:val="004071EC"/>
    <w:rsid w:val="004100D9"/>
    <w:rsid w:val="00422389"/>
    <w:rsid w:val="0042240B"/>
    <w:rsid w:val="004230A9"/>
    <w:rsid w:val="00434A22"/>
    <w:rsid w:val="00441E11"/>
    <w:rsid w:val="00442A94"/>
    <w:rsid w:val="00461A5D"/>
    <w:rsid w:val="0046236B"/>
    <w:rsid w:val="0046655B"/>
    <w:rsid w:val="00480697"/>
    <w:rsid w:val="00480A8E"/>
    <w:rsid w:val="004835BD"/>
    <w:rsid w:val="00484F3F"/>
    <w:rsid w:val="00487814"/>
    <w:rsid w:val="00492CF9"/>
    <w:rsid w:val="00493864"/>
    <w:rsid w:val="00494B13"/>
    <w:rsid w:val="004A792F"/>
    <w:rsid w:val="004B4067"/>
    <w:rsid w:val="004E2E33"/>
    <w:rsid w:val="004F1263"/>
    <w:rsid w:val="00504F15"/>
    <w:rsid w:val="0051426C"/>
    <w:rsid w:val="00531CE7"/>
    <w:rsid w:val="0053415E"/>
    <w:rsid w:val="00537D8A"/>
    <w:rsid w:val="00540D12"/>
    <w:rsid w:val="005517DD"/>
    <w:rsid w:val="00552E53"/>
    <w:rsid w:val="00577690"/>
    <w:rsid w:val="005911AA"/>
    <w:rsid w:val="00591ECF"/>
    <w:rsid w:val="00593E5C"/>
    <w:rsid w:val="005A4B77"/>
    <w:rsid w:val="005A68C8"/>
    <w:rsid w:val="005B3B7B"/>
    <w:rsid w:val="005C1BAC"/>
    <w:rsid w:val="005C47B8"/>
    <w:rsid w:val="005C787C"/>
    <w:rsid w:val="005D4744"/>
    <w:rsid w:val="005D6B06"/>
    <w:rsid w:val="005D7465"/>
    <w:rsid w:val="005E2543"/>
    <w:rsid w:val="005E4C28"/>
    <w:rsid w:val="00605931"/>
    <w:rsid w:val="006152C7"/>
    <w:rsid w:val="00617C28"/>
    <w:rsid w:val="00620080"/>
    <w:rsid w:val="00626B70"/>
    <w:rsid w:val="006438AB"/>
    <w:rsid w:val="00644BD1"/>
    <w:rsid w:val="00645FAA"/>
    <w:rsid w:val="00672CCF"/>
    <w:rsid w:val="00675376"/>
    <w:rsid w:val="006840C1"/>
    <w:rsid w:val="00693529"/>
    <w:rsid w:val="006C784C"/>
    <w:rsid w:val="006C7A78"/>
    <w:rsid w:val="006D38B6"/>
    <w:rsid w:val="006D7094"/>
    <w:rsid w:val="006E2C8C"/>
    <w:rsid w:val="006F5E2A"/>
    <w:rsid w:val="006F74F7"/>
    <w:rsid w:val="00727B7A"/>
    <w:rsid w:val="0073224B"/>
    <w:rsid w:val="007326E5"/>
    <w:rsid w:val="007379F3"/>
    <w:rsid w:val="00755D3F"/>
    <w:rsid w:val="007732EC"/>
    <w:rsid w:val="00786F54"/>
    <w:rsid w:val="007A5591"/>
    <w:rsid w:val="007C42E1"/>
    <w:rsid w:val="007D7749"/>
    <w:rsid w:val="007E54EA"/>
    <w:rsid w:val="007E5773"/>
    <w:rsid w:val="007F07CA"/>
    <w:rsid w:val="00806EE3"/>
    <w:rsid w:val="00824669"/>
    <w:rsid w:val="00843CC2"/>
    <w:rsid w:val="008675BB"/>
    <w:rsid w:val="008949D4"/>
    <w:rsid w:val="008A3EB1"/>
    <w:rsid w:val="008A57BC"/>
    <w:rsid w:val="008B0752"/>
    <w:rsid w:val="008B2CA1"/>
    <w:rsid w:val="008C2A1B"/>
    <w:rsid w:val="008E63E1"/>
    <w:rsid w:val="008F6202"/>
    <w:rsid w:val="00905C38"/>
    <w:rsid w:val="00907981"/>
    <w:rsid w:val="00935487"/>
    <w:rsid w:val="009442C2"/>
    <w:rsid w:val="00956967"/>
    <w:rsid w:val="00957938"/>
    <w:rsid w:val="00986308"/>
    <w:rsid w:val="009A0041"/>
    <w:rsid w:val="009A500F"/>
    <w:rsid w:val="009D0CCA"/>
    <w:rsid w:val="009F368C"/>
    <w:rsid w:val="00A03A86"/>
    <w:rsid w:val="00A03E72"/>
    <w:rsid w:val="00A164DB"/>
    <w:rsid w:val="00A173D1"/>
    <w:rsid w:val="00A23579"/>
    <w:rsid w:val="00A24BBC"/>
    <w:rsid w:val="00A34E97"/>
    <w:rsid w:val="00A415E5"/>
    <w:rsid w:val="00A70B84"/>
    <w:rsid w:val="00A837B2"/>
    <w:rsid w:val="00A96EF2"/>
    <w:rsid w:val="00AA003B"/>
    <w:rsid w:val="00AA51BF"/>
    <w:rsid w:val="00AC14B5"/>
    <w:rsid w:val="00AF52F7"/>
    <w:rsid w:val="00AF66D4"/>
    <w:rsid w:val="00B10B41"/>
    <w:rsid w:val="00B227DF"/>
    <w:rsid w:val="00B43633"/>
    <w:rsid w:val="00B67169"/>
    <w:rsid w:val="00BA1B5D"/>
    <w:rsid w:val="00BA48F0"/>
    <w:rsid w:val="00BB318C"/>
    <w:rsid w:val="00BB7959"/>
    <w:rsid w:val="00BF77F0"/>
    <w:rsid w:val="00C0484D"/>
    <w:rsid w:val="00C05F71"/>
    <w:rsid w:val="00C177FA"/>
    <w:rsid w:val="00C534A0"/>
    <w:rsid w:val="00C620D0"/>
    <w:rsid w:val="00C66FAA"/>
    <w:rsid w:val="00C94DEE"/>
    <w:rsid w:val="00C978DC"/>
    <w:rsid w:val="00C97956"/>
    <w:rsid w:val="00CC772D"/>
    <w:rsid w:val="00CE453C"/>
    <w:rsid w:val="00CE4FBB"/>
    <w:rsid w:val="00CE51CE"/>
    <w:rsid w:val="00CE7CAF"/>
    <w:rsid w:val="00D00FF6"/>
    <w:rsid w:val="00D12269"/>
    <w:rsid w:val="00D25378"/>
    <w:rsid w:val="00D36A31"/>
    <w:rsid w:val="00D40723"/>
    <w:rsid w:val="00D41264"/>
    <w:rsid w:val="00D53ED5"/>
    <w:rsid w:val="00D67826"/>
    <w:rsid w:val="00D90DDB"/>
    <w:rsid w:val="00DD1E35"/>
    <w:rsid w:val="00DD6A64"/>
    <w:rsid w:val="00DE6567"/>
    <w:rsid w:val="00DF54DC"/>
    <w:rsid w:val="00E00165"/>
    <w:rsid w:val="00E03FDC"/>
    <w:rsid w:val="00E049FB"/>
    <w:rsid w:val="00E07FAF"/>
    <w:rsid w:val="00E17F29"/>
    <w:rsid w:val="00E54C8B"/>
    <w:rsid w:val="00E735D2"/>
    <w:rsid w:val="00E74274"/>
    <w:rsid w:val="00E75C08"/>
    <w:rsid w:val="00E86E5D"/>
    <w:rsid w:val="00EB5F40"/>
    <w:rsid w:val="00EC198A"/>
    <w:rsid w:val="00EC4DF0"/>
    <w:rsid w:val="00EE624A"/>
    <w:rsid w:val="00EE6346"/>
    <w:rsid w:val="00F000DF"/>
    <w:rsid w:val="00F370AB"/>
    <w:rsid w:val="00F42BD4"/>
    <w:rsid w:val="00F5154C"/>
    <w:rsid w:val="00F90848"/>
    <w:rsid w:val="00FB38FD"/>
    <w:rsid w:val="00FD4F6F"/>
    <w:rsid w:val="00FE1334"/>
    <w:rsid w:val="00FF0C02"/>
    <w:rsid w:val="00FF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7826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5911AA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911AA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41E11"/>
    <w:pPr>
      <w:numPr>
        <w:ilvl w:val="2"/>
      </w:numPr>
      <w:spacing w:before="200"/>
      <w:ind w:left="720"/>
      <w:outlineLvl w:val="2"/>
    </w:pPr>
    <w:rPr>
      <w:b w:val="0"/>
      <w:bCs w:val="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38AB"/>
    <w:pPr>
      <w:spacing w:after="0" w:line="240" w:lineRule="auto"/>
      <w:contextualSpacing/>
    </w:pPr>
    <w:rPr>
      <w:rFonts w:ascii="Constantia" w:eastAsiaTheme="majorEastAsia" w:hAnsi="Constantia" w:cstheme="majorBidi"/>
      <w:color w:val="0070C0"/>
      <w:sz w:val="72"/>
      <w:szCs w:val="56"/>
    </w:rPr>
  </w:style>
  <w:style w:type="character" w:customStyle="1" w:styleId="a4">
    <w:name w:val="Название Знак"/>
    <w:basedOn w:val="a0"/>
    <w:link w:val="a3"/>
    <w:uiPriority w:val="10"/>
    <w:rsid w:val="006438AB"/>
    <w:rPr>
      <w:rFonts w:ascii="Constantia" w:eastAsiaTheme="majorEastAsia" w:hAnsi="Constantia" w:cstheme="majorBidi"/>
      <w:color w:val="0070C0"/>
      <w:sz w:val="72"/>
      <w:szCs w:val="56"/>
    </w:rPr>
  </w:style>
  <w:style w:type="paragraph" w:styleId="a5">
    <w:name w:val="Subtitle"/>
    <w:basedOn w:val="a"/>
    <w:next w:val="a"/>
    <w:link w:val="a6"/>
    <w:uiPriority w:val="11"/>
    <w:pPr>
      <w:numPr>
        <w:ilvl w:val="1"/>
      </w:numPr>
      <w:ind w:firstLine="680"/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Заголовок 1 Знак"/>
    <w:basedOn w:val="a0"/>
    <w:link w:val="1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character" w:customStyle="1" w:styleId="20">
    <w:name w:val="Заголовок 2 Знак"/>
    <w:basedOn w:val="a0"/>
    <w:link w:val="2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441E11"/>
    <w:rPr>
      <w:rFonts w:asciiTheme="majorHAnsi" w:eastAsiaTheme="majorEastAsia" w:hAnsiTheme="majorHAnsi" w:cstheme="majorBidi"/>
      <w:smallCaps/>
      <w:color w:val="0070C0"/>
      <w:sz w:val="32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rPr>
      <w:i/>
      <w:iCs/>
      <w:color w:val="auto"/>
    </w:rPr>
  </w:style>
  <w:style w:type="character" w:styleId="a9">
    <w:name w:val="Intense Emphasis"/>
    <w:basedOn w:val="a0"/>
    <w:uiPriority w:val="21"/>
    <w:qFormat/>
    <w:rPr>
      <w:b/>
      <w:bCs/>
      <w:i/>
      <w:iCs/>
      <w:caps/>
    </w:rPr>
  </w:style>
  <w:style w:type="character" w:styleId="aa">
    <w:name w:val="Strong"/>
    <w:basedOn w:val="a0"/>
    <w:uiPriority w:val="22"/>
    <w:rPr>
      <w:b/>
      <w:bCs/>
      <w:color w:val="000000" w:themeColor="text1"/>
    </w:rPr>
  </w:style>
  <w:style w:type="paragraph" w:styleId="21">
    <w:name w:val="Quote"/>
    <w:basedOn w:val="a"/>
    <w:next w:val="a"/>
    <w:link w:val="22"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b">
    <w:name w:val="Intense Quote"/>
    <w:basedOn w:val="a"/>
    <w:link w:val="ac"/>
    <w:uiPriority w:val="30"/>
    <w:qFormat/>
    <w:rsid w:val="00A837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left"/>
    </w:pPr>
    <w:rPr>
      <w:rFonts w:ascii="Tahoma" w:hAnsi="Tahoma"/>
      <w:color w:val="14415C" w:themeColor="accent3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A837B2"/>
    <w:rPr>
      <w:rFonts w:ascii="Tahoma" w:hAnsi="Tahoma"/>
      <w:color w:val="14415C" w:themeColor="accent3" w:themeShade="BF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rPr>
      <w:b/>
      <w:bCs/>
      <w:smallCaps/>
      <w:u w:val="single"/>
    </w:rPr>
  </w:style>
  <w:style w:type="character" w:styleId="af">
    <w:name w:val="Book Title"/>
    <w:basedOn w:val="a0"/>
    <w:uiPriority w:val="33"/>
    <w:rPr>
      <w:b w:val="0"/>
      <w:bCs w:val="0"/>
      <w:smallCaps/>
      <w:spacing w:val="5"/>
    </w:rPr>
  </w:style>
  <w:style w:type="paragraph" w:styleId="a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link w:val="af3"/>
    <w:uiPriority w:val="1"/>
    <w:qFormat/>
    <w:pPr>
      <w:spacing w:after="0" w:line="240" w:lineRule="auto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rsid w:val="00C97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C979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7732EC"/>
  </w:style>
  <w:style w:type="paragraph" w:styleId="af8">
    <w:name w:val="footer"/>
    <w:basedOn w:val="a"/>
    <w:link w:val="af9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7732EC"/>
  </w:style>
  <w:style w:type="character" w:customStyle="1" w:styleId="af3">
    <w:name w:val="Без интервала Знак"/>
    <w:basedOn w:val="a0"/>
    <w:link w:val="af2"/>
    <w:uiPriority w:val="1"/>
    <w:rsid w:val="00442A94"/>
  </w:style>
  <w:style w:type="character" w:styleId="afa">
    <w:name w:val="Placeholder Text"/>
    <w:basedOn w:val="a0"/>
    <w:uiPriority w:val="99"/>
    <w:semiHidden/>
    <w:rsid w:val="00442A94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5D47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D4744"/>
    <w:pPr>
      <w:spacing w:after="100"/>
      <w:ind w:left="220"/>
    </w:pPr>
  </w:style>
  <w:style w:type="character" w:styleId="afb">
    <w:name w:val="Hyperlink"/>
    <w:basedOn w:val="a0"/>
    <w:uiPriority w:val="99"/>
    <w:unhideWhenUsed/>
    <w:rsid w:val="005D4744"/>
    <w:rPr>
      <w:color w:val="6B9F25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80697"/>
    <w:pPr>
      <w:spacing w:after="100"/>
      <w:ind w:left="440"/>
    </w:pPr>
  </w:style>
  <w:style w:type="paragraph" w:styleId="afc">
    <w:name w:val="Balloon Text"/>
    <w:basedOn w:val="a"/>
    <w:link w:val="afd"/>
    <w:uiPriority w:val="99"/>
    <w:semiHidden/>
    <w:unhideWhenUsed/>
    <w:rsid w:val="0069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693529"/>
    <w:rPr>
      <w:rFonts w:ascii="Segoe UI" w:hAnsi="Segoe UI" w:cs="Segoe UI"/>
      <w:sz w:val="18"/>
      <w:szCs w:val="18"/>
    </w:rPr>
  </w:style>
  <w:style w:type="character" w:styleId="afe">
    <w:name w:val="FollowedHyperlink"/>
    <w:basedOn w:val="a0"/>
    <w:uiPriority w:val="99"/>
    <w:semiHidden/>
    <w:unhideWhenUsed/>
    <w:rsid w:val="00236A10"/>
    <w:rPr>
      <w:color w:val="B26B0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7826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5911AA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911AA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41E11"/>
    <w:pPr>
      <w:numPr>
        <w:ilvl w:val="2"/>
      </w:numPr>
      <w:spacing w:before="200"/>
      <w:ind w:left="720"/>
      <w:outlineLvl w:val="2"/>
    </w:pPr>
    <w:rPr>
      <w:b w:val="0"/>
      <w:bCs w:val="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38AB"/>
    <w:pPr>
      <w:spacing w:after="0" w:line="240" w:lineRule="auto"/>
      <w:contextualSpacing/>
    </w:pPr>
    <w:rPr>
      <w:rFonts w:ascii="Constantia" w:eastAsiaTheme="majorEastAsia" w:hAnsi="Constantia" w:cstheme="majorBidi"/>
      <w:color w:val="0070C0"/>
      <w:sz w:val="72"/>
      <w:szCs w:val="56"/>
    </w:rPr>
  </w:style>
  <w:style w:type="character" w:customStyle="1" w:styleId="a4">
    <w:name w:val="Название Знак"/>
    <w:basedOn w:val="a0"/>
    <w:link w:val="a3"/>
    <w:uiPriority w:val="10"/>
    <w:rsid w:val="006438AB"/>
    <w:rPr>
      <w:rFonts w:ascii="Constantia" w:eastAsiaTheme="majorEastAsia" w:hAnsi="Constantia" w:cstheme="majorBidi"/>
      <w:color w:val="0070C0"/>
      <w:sz w:val="72"/>
      <w:szCs w:val="56"/>
    </w:rPr>
  </w:style>
  <w:style w:type="paragraph" w:styleId="a5">
    <w:name w:val="Subtitle"/>
    <w:basedOn w:val="a"/>
    <w:next w:val="a"/>
    <w:link w:val="a6"/>
    <w:uiPriority w:val="11"/>
    <w:pPr>
      <w:numPr>
        <w:ilvl w:val="1"/>
      </w:numPr>
      <w:ind w:firstLine="680"/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Заголовок 1 Знак"/>
    <w:basedOn w:val="a0"/>
    <w:link w:val="1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character" w:customStyle="1" w:styleId="20">
    <w:name w:val="Заголовок 2 Знак"/>
    <w:basedOn w:val="a0"/>
    <w:link w:val="2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441E11"/>
    <w:rPr>
      <w:rFonts w:asciiTheme="majorHAnsi" w:eastAsiaTheme="majorEastAsia" w:hAnsiTheme="majorHAnsi" w:cstheme="majorBidi"/>
      <w:smallCaps/>
      <w:color w:val="0070C0"/>
      <w:sz w:val="32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rPr>
      <w:i/>
      <w:iCs/>
      <w:color w:val="auto"/>
    </w:rPr>
  </w:style>
  <w:style w:type="character" w:styleId="a9">
    <w:name w:val="Intense Emphasis"/>
    <w:basedOn w:val="a0"/>
    <w:uiPriority w:val="21"/>
    <w:qFormat/>
    <w:rPr>
      <w:b/>
      <w:bCs/>
      <w:i/>
      <w:iCs/>
      <w:caps/>
    </w:rPr>
  </w:style>
  <w:style w:type="character" w:styleId="aa">
    <w:name w:val="Strong"/>
    <w:basedOn w:val="a0"/>
    <w:uiPriority w:val="22"/>
    <w:rPr>
      <w:b/>
      <w:bCs/>
      <w:color w:val="000000" w:themeColor="text1"/>
    </w:rPr>
  </w:style>
  <w:style w:type="paragraph" w:styleId="21">
    <w:name w:val="Quote"/>
    <w:basedOn w:val="a"/>
    <w:next w:val="a"/>
    <w:link w:val="22"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b">
    <w:name w:val="Intense Quote"/>
    <w:basedOn w:val="a"/>
    <w:link w:val="ac"/>
    <w:uiPriority w:val="30"/>
    <w:qFormat/>
    <w:rsid w:val="00A837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left"/>
    </w:pPr>
    <w:rPr>
      <w:rFonts w:ascii="Tahoma" w:hAnsi="Tahoma"/>
      <w:color w:val="14415C" w:themeColor="accent3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A837B2"/>
    <w:rPr>
      <w:rFonts w:ascii="Tahoma" w:hAnsi="Tahoma"/>
      <w:color w:val="14415C" w:themeColor="accent3" w:themeShade="BF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rPr>
      <w:b/>
      <w:bCs/>
      <w:smallCaps/>
      <w:u w:val="single"/>
    </w:rPr>
  </w:style>
  <w:style w:type="character" w:styleId="af">
    <w:name w:val="Book Title"/>
    <w:basedOn w:val="a0"/>
    <w:uiPriority w:val="33"/>
    <w:rPr>
      <w:b w:val="0"/>
      <w:bCs w:val="0"/>
      <w:smallCaps/>
      <w:spacing w:val="5"/>
    </w:rPr>
  </w:style>
  <w:style w:type="paragraph" w:styleId="a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link w:val="af3"/>
    <w:uiPriority w:val="1"/>
    <w:qFormat/>
    <w:pPr>
      <w:spacing w:after="0" w:line="240" w:lineRule="auto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rsid w:val="00C97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C979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7732EC"/>
  </w:style>
  <w:style w:type="paragraph" w:styleId="af8">
    <w:name w:val="footer"/>
    <w:basedOn w:val="a"/>
    <w:link w:val="af9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7732EC"/>
  </w:style>
  <w:style w:type="character" w:customStyle="1" w:styleId="af3">
    <w:name w:val="Без интервала Знак"/>
    <w:basedOn w:val="a0"/>
    <w:link w:val="af2"/>
    <w:uiPriority w:val="1"/>
    <w:rsid w:val="00442A94"/>
  </w:style>
  <w:style w:type="character" w:styleId="afa">
    <w:name w:val="Placeholder Text"/>
    <w:basedOn w:val="a0"/>
    <w:uiPriority w:val="99"/>
    <w:semiHidden/>
    <w:rsid w:val="00442A94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5D47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D4744"/>
    <w:pPr>
      <w:spacing w:after="100"/>
      <w:ind w:left="220"/>
    </w:pPr>
  </w:style>
  <w:style w:type="character" w:styleId="afb">
    <w:name w:val="Hyperlink"/>
    <w:basedOn w:val="a0"/>
    <w:uiPriority w:val="99"/>
    <w:unhideWhenUsed/>
    <w:rsid w:val="005D4744"/>
    <w:rPr>
      <w:color w:val="6B9F25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80697"/>
    <w:pPr>
      <w:spacing w:after="100"/>
      <w:ind w:left="440"/>
    </w:pPr>
  </w:style>
  <w:style w:type="paragraph" w:styleId="afc">
    <w:name w:val="Balloon Text"/>
    <w:basedOn w:val="a"/>
    <w:link w:val="afd"/>
    <w:uiPriority w:val="99"/>
    <w:semiHidden/>
    <w:unhideWhenUsed/>
    <w:rsid w:val="0069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693529"/>
    <w:rPr>
      <w:rFonts w:ascii="Segoe UI" w:hAnsi="Segoe UI" w:cs="Segoe UI"/>
      <w:sz w:val="18"/>
      <w:szCs w:val="18"/>
    </w:rPr>
  </w:style>
  <w:style w:type="character" w:styleId="afe">
    <w:name w:val="FollowedHyperlink"/>
    <w:basedOn w:val="a0"/>
    <w:uiPriority w:val="99"/>
    <w:semiHidden/>
    <w:unhideWhenUsed/>
    <w:rsid w:val="00236A10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1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yperlink" Target="https://github.com/yuri-vashchenko/CircleFilter/issues/82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\AppData\Roaming\Microsoft\&#1064;&#1072;&#1073;&#1083;&#1086;&#1085;&#1099;\&#1041;&#1083;&#1072;&#1085;&#1082;%20&#1089;%20&#1086;&#1092;&#1086;&#1088;&#1084;&#1083;&#1077;&#1085;&#1080;&#1077;&#1084;%20&#1054;&#1090;&#1095;&#1077;&#1090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59F650-BB68-497E-828E-51FBD01FA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оформлением Отчет</Template>
  <TotalTime>1151</TotalTime>
  <Pages>52</Pages>
  <Words>6426</Words>
  <Characters>36630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User interface</vt:lpstr>
    </vt:vector>
  </TitlesOfParts>
  <Company/>
  <LinksUpToDate>false</LinksUpToDate>
  <CharactersWithSpaces>42971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</dc:title>
  <dc:subject>Студент (ы) группы с8404:</dc:subject>
  <dc:creator>Трикашный а., татюшев м., Иваненко ю.</dc:creator>
  <cp:keywords/>
  <dc:description/>
  <cp:lastModifiedBy>yura</cp:lastModifiedBy>
  <cp:revision>31</cp:revision>
  <cp:lastPrinted>2013-09-26T15:24:00Z</cp:lastPrinted>
  <dcterms:created xsi:type="dcterms:W3CDTF">2014-03-02T14:03:00Z</dcterms:created>
  <dcterms:modified xsi:type="dcterms:W3CDTF">2014-04-14T03:30:00Z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